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kern w:val="28"/>
        </w:rPr>
        <w:id w:val="-240795504"/>
        <w:docPartObj>
          <w:docPartGallery w:val="Cover Pages"/>
          <w:docPartUnique/>
        </w:docPartObj>
      </w:sdtPr>
      <w:sdtEndPr>
        <w:rPr>
          <w:kern w:val="0"/>
          <w:sz w:val="56"/>
        </w:rPr>
      </w:sdtEndPr>
      <w:sdtContent>
        <w:p w14:paraId="646232D7" w14:textId="0A6B61F6" w:rsidR="008C250F" w:rsidRDefault="008C250F" w:rsidP="00CC2C2A">
          <w:pPr>
            <w:rPr>
              <w:kern w:val="28"/>
            </w:rPr>
          </w:pPr>
          <w:r>
            <w:rPr>
              <w:noProof/>
              <w:kern w:val="28"/>
            </w:rPr>
            <w:drawing>
              <wp:anchor distT="0" distB="0" distL="114300" distR="114300" simplePos="0" relativeHeight="251679744" behindDoc="0" locked="0" layoutInCell="1" allowOverlap="1" wp14:anchorId="4679AF8D" wp14:editId="13D99CE6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6471920" cy="8666480"/>
                <wp:effectExtent l="0" t="0" r="5080" b="1270"/>
                <wp:wrapThrough wrapText="bothSides">
                  <wp:wrapPolygon edited="0">
                    <wp:start x="0" y="0"/>
                    <wp:lineTo x="0" y="21556"/>
                    <wp:lineTo x="21553" y="21556"/>
                    <wp:lineTo x="21553" y="0"/>
                    <wp:lineTo x="0" y="0"/>
                  </wp:wrapPolygon>
                </wp:wrapThrough>
                <wp:docPr id="61446048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460482" name="Picture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1920" cy="8666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>
            <w:rPr>
              <w:kern w:val="28"/>
            </w:rPr>
            <w:br w:type="page"/>
          </w:r>
        </w:p>
        <w:p w14:paraId="2F885F4B" w14:textId="1C28204B" w:rsidR="008C250F" w:rsidRDefault="008C250F">
          <w:pPr>
            <w:rPr>
              <w:kern w:val="28"/>
            </w:rPr>
          </w:pPr>
        </w:p>
        <w:p w14:paraId="11B1EB61" w14:textId="77777777" w:rsidR="00CC2C2A" w:rsidRDefault="00CC2C2A" w:rsidP="00CC2C2A">
          <w:pPr>
            <w:rPr>
              <w:kern w:val="28"/>
              <w:rtl/>
            </w:rPr>
          </w:pPr>
        </w:p>
        <w:p w14:paraId="41F01BD0" w14:textId="1524B2F6" w:rsidR="00DF5A5B" w:rsidRPr="00CC2C2A" w:rsidRDefault="00FC5424" w:rsidP="00CC2C2A">
          <w:pPr>
            <w:rPr>
              <w:kern w:val="28"/>
            </w:rPr>
          </w:pPr>
          <w:r>
            <w:rPr>
              <w:noProof/>
              <w:lang w:eastAsia="ja-JP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03CE036C" wp14:editId="42985508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4326255</wp:posOffset>
                    </wp:positionV>
                    <wp:extent cx="6016625" cy="3708400"/>
                    <wp:effectExtent l="0" t="0" r="0" b="6350"/>
                    <wp:wrapNone/>
                    <wp:docPr id="16" name="Text Box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370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2F584F" w14:textId="665C8253" w:rsidR="00DF5A5B" w:rsidRDefault="00D5766E" w:rsidP="00BB5DA9">
                                <w:p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Directed by:</w:t>
                                </w:r>
                              </w:p>
                              <w:p w14:paraId="5F3E7D23" w14:textId="472921F4" w:rsidR="00D5766E" w:rsidRDefault="00D5766E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Hassan Said Hassan</w:t>
                                </w:r>
                                <w:r w:rsidR="00B4325F"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 Hussien (Team Leader)</w:t>
                                </w:r>
                                <w:r w:rsidR="00B4325F"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200234</w:t>
                                </w:r>
                              </w:p>
                              <w:p w14:paraId="6B81C8B8" w14:textId="5A737B21" w:rsidR="00D5766E" w:rsidRDefault="00B4325F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Ahmed Mohammed Hamed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Elnoamany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190065</w:t>
                                </w:r>
                              </w:p>
                              <w:p w14:paraId="66412D1B" w14:textId="10085906" w:rsidR="00B4325F" w:rsidRDefault="00B4325F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Mohammed Nabil Mohammed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200626</w:t>
                                </w:r>
                              </w:p>
                              <w:p w14:paraId="24002E03" w14:textId="2B4BE451" w:rsidR="00B4325F" w:rsidRDefault="00B4325F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Mohammed Mostafa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Mostafa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 Hamed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200622</w:t>
                                </w:r>
                              </w:p>
                              <w:p w14:paraId="3E20B855" w14:textId="1982C68D" w:rsidR="00B4325F" w:rsidRDefault="00B4325F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Abdelrahman Kadry Ramadan Ali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200393</w:t>
                                </w:r>
                              </w:p>
                              <w:p w14:paraId="47649EE2" w14:textId="63B48E1E" w:rsidR="00B4325F" w:rsidRDefault="00B4325F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Mostafa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Baiomy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Abdelsattar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Elshaplangy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200690</w:t>
                                </w:r>
                              </w:p>
                              <w:p w14:paraId="0C6A2B77" w14:textId="19709C1A" w:rsidR="00B4325F" w:rsidRDefault="00B4325F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Abdallah Magdy Mohammed Ibrahim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190551</w:t>
                                </w:r>
                              </w:p>
                              <w:p w14:paraId="6AA25DC5" w14:textId="670B7613" w:rsidR="00B4325F" w:rsidRDefault="00B4325F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Radwa Ali Ibrahim Ahmed Elhaj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200267</w:t>
                                </w:r>
                              </w:p>
                              <w:p w14:paraId="2CB9F6F2" w14:textId="7B95952C" w:rsidR="00B4325F" w:rsidRDefault="006B5033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Habiba Abdullatif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Kotp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 Gaballah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200226</w:t>
                                </w:r>
                              </w:p>
                              <w:p w14:paraId="7D8B48DE" w14:textId="14992A86" w:rsidR="006B5033" w:rsidRPr="00D5766E" w:rsidRDefault="006B5033" w:rsidP="00D5766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Eman Mohammed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Meligy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 Emam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ab/>
                                  <w:t>200188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CE036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" o:spid="_x0000_s1026" type="#_x0000_t202" style="position:absolute;margin-left:0;margin-top:340.65pt;width:473.75pt;height:292pt;z-index:251668480;visibility:visible;mso-wrap-style:square;mso-width-percent:94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94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" filled="f" stroked="f">
                    <v:textbox>
                      <w:txbxContent>
                        <w:p w14:paraId="692F584F" w14:textId="665C8253" w:rsidR="00DF5A5B" w:rsidRDefault="00D5766E" w:rsidP="00BB5DA9">
                          <w:p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Directed by:</w:t>
                          </w:r>
                        </w:p>
                        <w:p w14:paraId="5F3E7D23" w14:textId="472921F4" w:rsidR="00D5766E" w:rsidRDefault="00D5766E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Hassan Said Hassan</w:t>
                          </w:r>
                          <w:r w:rsidR="00B4325F"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 Hussien (Team Leader)</w:t>
                          </w:r>
                          <w:r w:rsidR="00B4325F"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200234</w:t>
                          </w:r>
                        </w:p>
                        <w:p w14:paraId="6B81C8B8" w14:textId="5A737B21" w:rsidR="00D5766E" w:rsidRDefault="00B4325F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Ahmed Mohammed Hamed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Elnoamany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190065</w:t>
                          </w:r>
                        </w:p>
                        <w:p w14:paraId="66412D1B" w14:textId="10085906" w:rsidR="00B4325F" w:rsidRDefault="00B4325F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Mohammed Nabil Mohammed</w:t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200626</w:t>
                          </w:r>
                        </w:p>
                        <w:p w14:paraId="24002E03" w14:textId="2B4BE451" w:rsidR="00B4325F" w:rsidRDefault="00B4325F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Mohammed Mostafa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Mostafa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 Hamed</w:t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200622</w:t>
                          </w:r>
                        </w:p>
                        <w:p w14:paraId="3E20B855" w14:textId="1982C68D" w:rsidR="00B4325F" w:rsidRDefault="00B4325F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Abdelrahman Kadry Ramadan Ali</w:t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200393</w:t>
                          </w:r>
                        </w:p>
                        <w:p w14:paraId="47649EE2" w14:textId="63B48E1E" w:rsidR="00B4325F" w:rsidRDefault="00B4325F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Mostafa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Baiomy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Abdelsattar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Elshaplangy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200690</w:t>
                          </w:r>
                        </w:p>
                        <w:p w14:paraId="0C6A2B77" w14:textId="19709C1A" w:rsidR="00B4325F" w:rsidRDefault="00B4325F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Abdallah Magdy Mohammed Ibrahim</w:t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190551</w:t>
                          </w:r>
                        </w:p>
                        <w:p w14:paraId="6AA25DC5" w14:textId="670B7613" w:rsidR="00B4325F" w:rsidRDefault="00B4325F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Radwa Ali Ibrahim Ahmed Elhaj</w:t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200267</w:t>
                          </w:r>
                        </w:p>
                        <w:p w14:paraId="2CB9F6F2" w14:textId="7B95952C" w:rsidR="00B4325F" w:rsidRDefault="006B5033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Habiba Abdullatif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Kotp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 Gaballah</w:t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200226</w:t>
                          </w:r>
                        </w:p>
                        <w:p w14:paraId="7D8B48DE" w14:textId="14992A86" w:rsidR="006B5033" w:rsidRPr="00D5766E" w:rsidRDefault="006B5033" w:rsidP="00D5766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Eman Mohammed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Meligy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 Emam</w:t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ab/>
                            <w:t>200188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D5766E">
            <w:rPr>
              <w:noProof/>
              <w:lang w:eastAsia="ja-JP"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28F3A842" wp14:editId="2D3813FA">
                    <wp:simplePos x="0" y="0"/>
                    <mc:AlternateContent>
                      <mc:Choice Requires="wp14">
                        <wp:positionH relativeFrom="margin">
                          <wp14:pctPosHOffset>-3500</wp14:pctPosHOffset>
                        </wp:positionH>
                      </mc:Choice>
                      <mc:Fallback>
                        <wp:positionH relativeFrom="page">
                          <wp:posOffset>462280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468630</wp:posOffset>
                        </wp:positionV>
                      </mc:Fallback>
                    </mc:AlternateContent>
                    <wp:extent cx="6720840" cy="3495040"/>
                    <wp:effectExtent l="0" t="0" r="381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20840" cy="3495040"/>
                            </a:xfrm>
                            <a:prstGeom prst="rect">
                              <a:avLst/>
                            </a:prstGeom>
                            <a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FF2346" w14:textId="77777777" w:rsidR="00DF5A5B" w:rsidRDefault="00DF5A5B">
                                <w:pPr>
                                  <w:pStyle w:val="Header"/>
                                  <w:tabs>
                                    <w:tab w:val="left" w:pos="6765"/>
                                  </w:tabs>
                                  <w:rPr>
                                    <w:rFonts w:hint="cs"/>
                                    <w:noProof/>
                                    <w:lang w:bidi="ar-EG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F3A842" id="Text Box 2" o:spid="_x0000_s1027" type="#_x0000_t202" style="position:absolute;margin-left:0;margin-top:0;width:529.2pt;height:275.2pt;z-index:251673600;visibility:visible;mso-wrap-style:square;mso-width-percent:1050;mso-height-percent:0;mso-left-percent:-35;mso-top-percent:-25;mso-wrap-distance-left:9pt;mso-wrap-distance-top:0;mso-wrap-distance-right:9pt;mso-wrap-distance-bottom:0;mso-position-horizontal-relative:margin;mso-position-vertical-relative:margin;mso-width-percent:1050;mso-height-percent:0;mso-left-percent:-35;mso-top-percent:-25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7CgooooAKKKKACiiigAooooAKKKKmQBRRRU3A&#10;KKKKLgFFFFABRRRQAUUUUAFFFFABRRRQAUUUUAFFFFABRRRQAUUUUAFFFFABRRRQAUUUUAFFFFAB&#10;RRRQAUUUUAFFFFABRRRQAUUUUAFFFFABRRRQAUUUUAFFFFABRRRWdwCiiigAooooAKKKKACiiigA&#10;ooooAKKKKACiiigAooooAKKKKACiiigAooooAKKKKACiiigAooooAKKKKACiiigAooorO4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" stroked="f" strokeweight=".5pt">
                    <v:fill r:id="rId10" o:title="" recolor="t" rotate="t" type="frame"/>
                    <v:textbox inset="0,0,0,0">
                      <w:txbxContent>
                        <w:p w14:paraId="29FF2346" w14:textId="77777777" w:rsidR="00DF5A5B" w:rsidRDefault="00DF5A5B">
                          <w:pPr>
                            <w:pStyle w:val="Header"/>
                            <w:tabs>
                              <w:tab w:val="left" w:pos="6765"/>
                            </w:tabs>
                            <w:rPr>
                              <w:rFonts w:hint="cs"/>
                              <w:noProof/>
                              <w:lang w:bidi="ar-EG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6B5033">
            <w:rPr>
              <w:noProof/>
              <w:lang w:eastAsia="ja-JP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33BA0146" wp14:editId="71C5E970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3317240</wp:posOffset>
                    </wp:positionV>
                    <wp:extent cx="3718560" cy="886460"/>
                    <wp:effectExtent l="0" t="0" r="0" b="8890"/>
                    <wp:wrapNone/>
                    <wp:docPr id="3" name="Text Box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18560" cy="886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7FE06B" w14:textId="634DF6CF" w:rsidR="00DF5A5B" w:rsidRDefault="00000000">
                                <w:pPr>
                                  <w:pStyle w:val="Title"/>
                                  <w:rPr>
                                    <w:sz w:val="56"/>
                                  </w:rPr>
                                </w:pPr>
                                <w:sdt>
                                  <w:sdtPr>
                                    <w:rPr>
                                      <w:sz w:val="56"/>
                                    </w:rPr>
                                    <w:alias w:val="Title"/>
                                    <w:id w:val="324249323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2E2CCA">
                                      <w:rPr>
                                        <w:sz w:val="56"/>
                                      </w:rPr>
                                      <w:t>E-Commerce APP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BA0146" id="Text Box 26" o:spid="_x0000_s1028" type="#_x0000_t202" style="position:absolute;margin-left:0;margin-top:261.2pt;width:292.8pt;height:69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" filled="f" stroked="f">
                    <v:textbox>
                      <w:txbxContent>
                        <w:p w14:paraId="5C7FE06B" w14:textId="634DF6CF" w:rsidR="00DF5A5B" w:rsidRDefault="00000000">
                          <w:pPr>
                            <w:pStyle w:val="Title"/>
                            <w:rPr>
                              <w:sz w:val="56"/>
                            </w:rPr>
                          </w:pPr>
                          <w:sdt>
                            <w:sdtPr>
                              <w:rPr>
                                <w:sz w:val="56"/>
                              </w:rPr>
                              <w:alias w:val="Title"/>
                              <w:id w:val="32424932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2E2CCA">
                                <w:rPr>
                                  <w:sz w:val="56"/>
                                </w:rPr>
                                <w:t>E-Commerce APP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6B5033">
            <w:rPr>
              <w:noProof/>
              <w:lang w:eastAsia="ja-JP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5B10C8A5" wp14:editId="199CD083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4343400</wp:posOffset>
                    </wp:positionV>
                    <wp:extent cx="3444240" cy="599440"/>
                    <wp:effectExtent l="0" t="0" r="0" b="0"/>
                    <wp:wrapNone/>
                    <wp:docPr id="1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44240" cy="599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31A4DB" w14:textId="04154621" w:rsidR="00DF5A5B" w:rsidRPr="00D5766E" w:rsidRDefault="00D5766E">
                                <w:pPr>
                                  <w:pStyle w:val="Subtitl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D5766E">
                                  <w:rPr>
                                    <w:sz w:val="28"/>
                                    <w:szCs w:val="28"/>
                                  </w:rPr>
                                  <w:t xml:space="preserve">Flutter - </w:t>
                                </w: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Subtitle"/>
                                    <w:id w:val="1122268177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Pr="00D5766E">
                                      <w:rPr>
                                        <w:sz w:val="28"/>
                                        <w:szCs w:val="28"/>
                                      </w:rPr>
                                      <w:t>Web App (React-</w:t>
                                    </w:r>
                                    <w:proofErr w:type="spellStart"/>
                                    <w:r w:rsidRPr="00D5766E">
                                      <w:rPr>
                                        <w:sz w:val="28"/>
                                        <w:szCs w:val="28"/>
                                      </w:rPr>
                                      <w:t>js</w:t>
                                    </w:r>
                                    <w:proofErr w:type="spellEnd"/>
                                    <w:r w:rsidRPr="00D5766E">
                                      <w:rPr>
                                        <w:sz w:val="28"/>
                                        <w:szCs w:val="28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10C8A5" id="Text Box 11" o:spid="_x0000_s1029" type="#_x0000_t202" style="position:absolute;margin-left:0;margin-top:342pt;width:271.2pt;height:47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" filled="f" stroked="f">
                    <v:textbox>
                      <w:txbxContent>
                        <w:p w14:paraId="7F31A4DB" w14:textId="04154621" w:rsidR="00DF5A5B" w:rsidRPr="00D5766E" w:rsidRDefault="00D5766E">
                          <w:pPr>
                            <w:pStyle w:val="Subtitle"/>
                            <w:rPr>
                              <w:sz w:val="28"/>
                              <w:szCs w:val="28"/>
                            </w:rPr>
                          </w:pPr>
                          <w:r w:rsidRPr="00D5766E">
                            <w:rPr>
                              <w:sz w:val="28"/>
                              <w:szCs w:val="28"/>
                            </w:rPr>
                            <w:t xml:space="preserve">Flutter - </w:t>
                          </w: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Subtitle"/>
                              <w:id w:val="1122268177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Pr="00D5766E">
                                <w:rPr>
                                  <w:sz w:val="28"/>
                                  <w:szCs w:val="28"/>
                                </w:rPr>
                                <w:t>Web App (React-</w:t>
                              </w:r>
                              <w:proofErr w:type="spellStart"/>
                              <w:r w:rsidRPr="00D5766E">
                                <w:rPr>
                                  <w:sz w:val="28"/>
                                  <w:szCs w:val="28"/>
                                </w:rPr>
                                <w:t>js</w:t>
                              </w:r>
                              <w:proofErr w:type="spellEnd"/>
                              <w:r w:rsidRPr="00D5766E">
                                <w:rPr>
                                  <w:sz w:val="28"/>
                                  <w:szCs w:val="28"/>
                                </w:rPr>
                                <w:t>)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F30A5">
            <w:rPr>
              <w:noProof/>
              <w:lang w:eastAsia="ja-JP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157AACD0" wp14:editId="1E44732B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128270" cy="2823210"/>
                    <wp:effectExtent l="0" t="0" r="0" b="0"/>
                    <wp:wrapNone/>
                    <wp:docPr id="4" name="Rectangl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282321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32500</wp14:pctHeight>
                    </wp14:sizeRelV>
                  </wp:anchor>
                </w:drawing>
              </mc:Choice>
              <mc:Fallback>
                <w:pict>
                  <v:rect w14:anchorId="30B26ED9" id="Rectangle 9" o:spid="_x0000_s1026" style="position:absolute;margin-left:0;margin-top:0;width:10.1pt;height:222.3pt;z-index:25167257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" fillcolor="#d1282e [3215]" stroked="f">
                    <w10:wrap anchorx="margin" anchory="margin"/>
                  </v:rect>
                </w:pict>
              </mc:Fallback>
            </mc:AlternateContent>
          </w:r>
          <w:r w:rsidR="00AF30A5">
            <w:rPr>
              <w:noProof/>
              <w:lang w:eastAsia="ja-JP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43030DAA" wp14:editId="673012D0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468630</wp:posOffset>
                        </wp:positionV>
                      </mc:Fallback>
                    </mc:AlternateContent>
                    <wp:extent cx="128270" cy="6297930"/>
                    <wp:effectExtent l="0" t="0" r="0" b="0"/>
                    <wp:wrapNone/>
                    <wp:docPr id="5" name="Rectangl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629793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72500</wp14:pctHeight>
                    </wp14:sizeRelV>
                  </wp:anchor>
                </w:drawing>
              </mc:Choice>
              <mc:Fallback>
                <w:pict>
                  <v:rect w14:anchorId="3A0A2BD5" id="Rectangle 8" o:spid="_x0000_s1026" style="position:absolute;margin-left:0;margin-top:0;width:10.1pt;height:495.9pt;z-index:25167155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" fillcolor="black [3213]" stroked="f">
                    <w10:wrap anchorx="margin" anchory="margin"/>
                  </v:rect>
                </w:pict>
              </mc:Fallback>
            </mc:AlternateContent>
          </w:r>
          <w:r w:rsidR="00AF30A5">
            <w:rPr>
              <w:noProof/>
              <w:lang w:eastAsia="ja-JP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A4EB085" wp14:editId="514F9C38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39585" cy="9121140"/>
                    <wp:effectExtent l="0" t="0" r="9525" b="0"/>
                    <wp:wrapNone/>
                    <wp:docPr id="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9585" cy="912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107000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79831875" id="Rectangle 4" o:spid="_x0000_s1026" style="position:absolute;margin-left:0;margin-top:0;width:538.55pt;height:718.2pt;z-index:25167052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" filled="f" strokecolor="black [3213]">
                    <w10:wrap anchorx="margin" anchory="margin"/>
                  </v:rect>
                </w:pict>
              </mc:Fallback>
            </mc:AlternateContent>
          </w:r>
          <w:r w:rsidR="00AF30A5">
            <w:rPr>
              <w:sz w:val="56"/>
            </w:rPr>
            <w:br w:type="page"/>
          </w:r>
        </w:p>
      </w:sdtContent>
    </w:sdt>
    <w:sdt>
      <w:sdtPr>
        <w:id w:val="633372245"/>
        <w:placeholder>
          <w:docPart w:val="3C36BB61689F440588E9761C2455E09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3367C14C" w14:textId="129284C4" w:rsidR="00DF5A5B" w:rsidRDefault="002E2CCA">
          <w:pPr>
            <w:pStyle w:val="Title"/>
          </w:pPr>
          <w:r>
            <w:t>E-Commerce APP</w:t>
          </w:r>
        </w:p>
      </w:sdtContent>
    </w:sdt>
    <w:p w14:paraId="2E6F4612" w14:textId="3F590E5F" w:rsidR="00DF5A5B" w:rsidRPr="00D5766E" w:rsidRDefault="00D5766E" w:rsidP="00D5766E">
      <w:pPr>
        <w:pStyle w:val="Subtitle"/>
        <w:rPr>
          <w:sz w:val="32"/>
          <w:szCs w:val="32"/>
        </w:rPr>
      </w:pPr>
      <w:r w:rsidRPr="00D5766E">
        <w:rPr>
          <w:sz w:val="32"/>
          <w:szCs w:val="32"/>
        </w:rPr>
        <w:t>Flutter</w:t>
      </w:r>
    </w:p>
    <w:p w14:paraId="56ABEC85" w14:textId="77777777" w:rsidR="00BB5DA9" w:rsidRDefault="00BB5DA9" w:rsidP="00AF30A5">
      <w:pPr>
        <w:rPr>
          <w:b/>
          <w:bCs/>
        </w:rPr>
      </w:pPr>
    </w:p>
    <w:p w14:paraId="65229F2D" w14:textId="2A45E697" w:rsidR="00AF30A5" w:rsidRPr="00AF30A5" w:rsidRDefault="00AF30A5" w:rsidP="00AF30A5">
      <w:r w:rsidRPr="00AF30A5">
        <w:rPr>
          <w:b/>
          <w:bCs/>
        </w:rPr>
        <w:t xml:space="preserve">CONTENTS </w:t>
      </w:r>
    </w:p>
    <w:p w14:paraId="7EC14EA6" w14:textId="048D5D7B" w:rsidR="00AF30A5" w:rsidRPr="00AF30A5" w:rsidRDefault="00AF30A5" w:rsidP="00857800">
      <w:r w:rsidRPr="00AF30A5">
        <w:t>1 INTRODUCTION..................................................................</w:t>
      </w:r>
      <w:r w:rsidR="009A699D">
        <w:t>.................................................</w:t>
      </w:r>
      <w:r w:rsidRPr="00AF30A5">
        <w:t xml:space="preserve">............. 5 </w:t>
      </w:r>
    </w:p>
    <w:p w14:paraId="0CA29491" w14:textId="1C2EC64C" w:rsidR="00AF30A5" w:rsidRPr="00AF30A5" w:rsidRDefault="00AF30A5" w:rsidP="00857800">
      <w:r w:rsidRPr="00AF30A5">
        <w:t>2 BACKGROUND AND</w:t>
      </w:r>
      <w:r w:rsidR="00857800">
        <w:t xml:space="preserve"> </w:t>
      </w:r>
      <w:r w:rsidRPr="00AF30A5">
        <w:t>PURPOSE.......................................................</w:t>
      </w:r>
      <w:r w:rsidR="009A699D">
        <w:t>................................................</w:t>
      </w:r>
      <w:r w:rsidRPr="00AF30A5">
        <w:t xml:space="preserve">.6 </w:t>
      </w:r>
    </w:p>
    <w:p w14:paraId="542A42C9" w14:textId="0C1FCB31" w:rsidR="00AF30A5" w:rsidRPr="00AF30A5" w:rsidRDefault="00AF30A5" w:rsidP="00AF30A5">
      <w:r w:rsidRPr="00AF30A5">
        <w:t>2.1 Project Background........................................................................</w:t>
      </w:r>
      <w:r w:rsidR="009A699D">
        <w:t>..................................................</w:t>
      </w:r>
      <w:r w:rsidRPr="00AF30A5">
        <w:t xml:space="preserve"> 6 </w:t>
      </w:r>
    </w:p>
    <w:p w14:paraId="7450F720" w14:textId="375DC254" w:rsidR="00AF30A5" w:rsidRPr="00AF30A5" w:rsidRDefault="00AF30A5" w:rsidP="00AF30A5">
      <w:r w:rsidRPr="00AF30A5">
        <w:t>2.2 Project Objectives ..............................</w:t>
      </w:r>
      <w:r w:rsidR="009A699D">
        <w:t>.................................................</w:t>
      </w:r>
      <w:r w:rsidRPr="00AF30A5">
        <w:t xml:space="preserve">............................................ 6 </w:t>
      </w:r>
    </w:p>
    <w:p w14:paraId="61258C38" w14:textId="2E5D88E3" w:rsidR="00AF30A5" w:rsidRPr="00AF30A5" w:rsidRDefault="00AF30A5" w:rsidP="00AF30A5">
      <w:r w:rsidRPr="00AF30A5">
        <w:t>2.3 Comparative Analysis ..............................................................</w:t>
      </w:r>
      <w:r w:rsidR="009A699D">
        <w:t>.................................................</w:t>
      </w:r>
      <w:r w:rsidRPr="00AF30A5">
        <w:t xml:space="preserve">...... 7 </w:t>
      </w:r>
    </w:p>
    <w:p w14:paraId="78813B73" w14:textId="649A7179" w:rsidR="00AF30A5" w:rsidRPr="00AF30A5" w:rsidRDefault="00AF30A5" w:rsidP="00AF30A5">
      <w:r w:rsidRPr="00AF30A5">
        <w:t xml:space="preserve">3 ANDROID APPLICATION REQUIREMENTS AND DEVELOPMENT </w:t>
      </w:r>
      <w:r w:rsidR="009A699D">
        <w:t>…………………………………</w:t>
      </w:r>
      <w:r w:rsidRPr="00AF30A5">
        <w:t xml:space="preserve"> 8 </w:t>
      </w:r>
    </w:p>
    <w:p w14:paraId="10D29554" w14:textId="14000940" w:rsidR="00AF30A5" w:rsidRPr="00AF30A5" w:rsidRDefault="00AF30A5" w:rsidP="00AF30A5">
      <w:r w:rsidRPr="00AF30A5">
        <w:t>3.1 Ecommerce Application Development ....................................</w:t>
      </w:r>
      <w:r w:rsidR="009A699D">
        <w:t>................................................</w:t>
      </w:r>
      <w:r w:rsidRPr="00AF30A5">
        <w:t>.......</w:t>
      </w:r>
      <w:r w:rsidR="009A699D">
        <w:t>.</w:t>
      </w:r>
      <w:r w:rsidRPr="00AF30A5">
        <w:t xml:space="preserve"> 8 </w:t>
      </w:r>
    </w:p>
    <w:p w14:paraId="79B77661" w14:textId="71992528" w:rsidR="00AF30A5" w:rsidRPr="00AF30A5" w:rsidRDefault="00AF30A5" w:rsidP="00AF30A5">
      <w:r w:rsidRPr="00AF30A5">
        <w:t>3.2 Android App development...................................................</w:t>
      </w:r>
      <w:r w:rsidR="009A699D">
        <w:t>.................................................</w:t>
      </w:r>
      <w:r w:rsidRPr="00AF30A5">
        <w:t xml:space="preserve">........... 9 </w:t>
      </w:r>
    </w:p>
    <w:p w14:paraId="0E45504B" w14:textId="1FF1F1C3" w:rsidR="00AF30A5" w:rsidRPr="00AF30A5" w:rsidRDefault="00AF30A5" w:rsidP="00AF30A5">
      <w:r w:rsidRPr="00AF30A5">
        <w:t>3.3 Functional Requirements .....................................................</w:t>
      </w:r>
      <w:r w:rsidR="009A699D">
        <w:t>.................................................</w:t>
      </w:r>
      <w:r w:rsidRPr="00AF30A5">
        <w:t xml:space="preserve">.......... 9 </w:t>
      </w:r>
    </w:p>
    <w:p w14:paraId="1425F3D6" w14:textId="61EEABDE" w:rsidR="00AF30A5" w:rsidRPr="00AF30A5" w:rsidRDefault="00AF30A5" w:rsidP="00AF30A5">
      <w:r w:rsidRPr="00AF30A5">
        <w:t>3.4 Non-Functional Requirements ..............................................</w:t>
      </w:r>
      <w:r w:rsidR="009A699D">
        <w:t>..................................................</w:t>
      </w:r>
      <w:r w:rsidRPr="00AF30A5">
        <w:t xml:space="preserve">....... 10 </w:t>
      </w:r>
    </w:p>
    <w:p w14:paraId="0F082120" w14:textId="26F1E4DE" w:rsidR="00AF30A5" w:rsidRPr="00AF30A5" w:rsidRDefault="00AF30A5" w:rsidP="00AF30A5">
      <w:r w:rsidRPr="00AF30A5">
        <w:t xml:space="preserve">3.5 GUI (Graphical User </w:t>
      </w:r>
      <w:proofErr w:type="gramStart"/>
      <w:r w:rsidRPr="00AF30A5">
        <w:t>Interface).................................................</w:t>
      </w:r>
      <w:r w:rsidR="009A699D">
        <w:t>..................................................</w:t>
      </w:r>
      <w:r w:rsidRPr="00AF30A5">
        <w:t>....</w:t>
      </w:r>
      <w:r w:rsidR="009A699D">
        <w:t>.</w:t>
      </w:r>
      <w:proofErr w:type="gramEnd"/>
      <w:r w:rsidRPr="00AF30A5">
        <w:t xml:space="preserve">10 </w:t>
      </w:r>
    </w:p>
    <w:p w14:paraId="45EB8DEF" w14:textId="71BBDFE3" w:rsidR="00AF30A5" w:rsidRPr="00AF30A5" w:rsidRDefault="00AF30A5" w:rsidP="00AF30A5">
      <w:r w:rsidRPr="00AF30A5">
        <w:t xml:space="preserve">4 </w:t>
      </w:r>
      <w:proofErr w:type="gramStart"/>
      <w:r w:rsidRPr="00AF30A5">
        <w:t>TECHNOLOGY</w:t>
      </w:r>
      <w:proofErr w:type="gramEnd"/>
      <w:r w:rsidRPr="00AF30A5">
        <w:t>....................................................................</w:t>
      </w:r>
      <w:r w:rsidR="009A699D">
        <w:t>...................................................</w:t>
      </w:r>
      <w:r w:rsidRPr="00AF30A5">
        <w:t xml:space="preserve">........... 12 </w:t>
      </w:r>
    </w:p>
    <w:p w14:paraId="78B0E456" w14:textId="1449ACEE" w:rsidR="00AF30A5" w:rsidRPr="00AF30A5" w:rsidRDefault="00AF30A5" w:rsidP="00AF30A5">
      <w:r w:rsidRPr="00AF30A5">
        <w:t>4.1 Flutter..........................................................................</w:t>
      </w:r>
      <w:r w:rsidR="009A699D">
        <w:t>...................................................</w:t>
      </w:r>
      <w:r w:rsidRPr="00AF30A5">
        <w:t xml:space="preserve">................. 12 </w:t>
      </w:r>
    </w:p>
    <w:p w14:paraId="3534A144" w14:textId="7E2D751E" w:rsidR="00AF30A5" w:rsidRPr="00AF30A5" w:rsidRDefault="00AF30A5" w:rsidP="00AF30A5">
      <w:r w:rsidRPr="00AF30A5">
        <w:t>4.2 Android.............</w:t>
      </w:r>
      <w:r w:rsidR="009A699D">
        <w:t>...................................................</w:t>
      </w:r>
      <w:r w:rsidRPr="00AF30A5">
        <w:t xml:space="preserve">............................................................................ 13 </w:t>
      </w:r>
    </w:p>
    <w:p w14:paraId="3F1B8871" w14:textId="394858EB" w:rsidR="00AF30A5" w:rsidRPr="00AF30A5" w:rsidRDefault="00AF30A5" w:rsidP="00AF30A5">
      <w:r w:rsidRPr="00AF30A5">
        <w:t>4.3 Dart Language .............................................................................</w:t>
      </w:r>
      <w:r w:rsidR="009A699D">
        <w:t>...................................................</w:t>
      </w:r>
      <w:r w:rsidRPr="00AF30A5">
        <w:t xml:space="preserve"> 13 </w:t>
      </w:r>
    </w:p>
    <w:p w14:paraId="1E4E2F9E" w14:textId="59EF371D" w:rsidR="00AF30A5" w:rsidRPr="00AF30A5" w:rsidRDefault="00AF30A5" w:rsidP="009A699D">
      <w:r w:rsidRPr="00AF30A5">
        <w:t>4.4 Google Firebase...........................................................................</w:t>
      </w:r>
      <w:r w:rsidR="009A699D">
        <w:t>...................................................</w:t>
      </w:r>
      <w:r w:rsidRPr="00AF30A5">
        <w:t xml:space="preserve"> 14 </w:t>
      </w:r>
    </w:p>
    <w:p w14:paraId="38858EB3" w14:textId="6080B4B6" w:rsidR="00AF30A5" w:rsidRPr="00AF30A5" w:rsidRDefault="00AF30A5" w:rsidP="00AF30A5">
      <w:r w:rsidRPr="00AF30A5">
        <w:t>4.5 Android Studio..........................................................................</w:t>
      </w:r>
      <w:r w:rsidR="009A699D">
        <w:t>...................................................</w:t>
      </w:r>
      <w:r w:rsidRPr="00AF30A5">
        <w:t xml:space="preserve">.... 15 </w:t>
      </w:r>
    </w:p>
    <w:p w14:paraId="76C03BBF" w14:textId="3E57C389" w:rsidR="00AF30A5" w:rsidRPr="00AF30A5" w:rsidRDefault="00AF30A5" w:rsidP="00AF30A5">
      <w:r w:rsidRPr="00AF30A5">
        <w:t xml:space="preserve">5 TECHNICAL </w:t>
      </w:r>
      <w:proofErr w:type="gramStart"/>
      <w:r w:rsidRPr="00AF30A5">
        <w:t>IMPLEMENTATION</w:t>
      </w:r>
      <w:proofErr w:type="gramEnd"/>
      <w:r w:rsidRPr="00AF30A5">
        <w:t>....................................</w:t>
      </w:r>
      <w:r w:rsidR="009A699D">
        <w:t>..................................................</w:t>
      </w:r>
      <w:r w:rsidRPr="00AF30A5">
        <w:t xml:space="preserve">................ 16 </w:t>
      </w:r>
    </w:p>
    <w:p w14:paraId="47C0FC9B" w14:textId="64BA89CB" w:rsidR="00AF30A5" w:rsidRPr="00AF30A5" w:rsidRDefault="00AF30A5" w:rsidP="00AF30A5">
      <w:r w:rsidRPr="00AF30A5">
        <w:t>5.1 Planning ...............................................................</w:t>
      </w:r>
      <w:r>
        <w:t>...................................................</w:t>
      </w:r>
      <w:r w:rsidRPr="00AF30A5">
        <w:t xml:space="preserve">........................ 16 </w:t>
      </w:r>
    </w:p>
    <w:p w14:paraId="51A7A7A4" w14:textId="53E245AD" w:rsidR="00AF30A5" w:rsidRPr="00AF30A5" w:rsidRDefault="00AF30A5" w:rsidP="00AF30A5">
      <w:r w:rsidRPr="00AF30A5">
        <w:t xml:space="preserve">5.2 MVVM (Model-View-View </w:t>
      </w:r>
      <w:proofErr w:type="gramStart"/>
      <w:r w:rsidRPr="00AF30A5">
        <w:t>Model)................................................</w:t>
      </w:r>
      <w:r>
        <w:t>....................................................</w:t>
      </w:r>
      <w:proofErr w:type="gramEnd"/>
      <w:r w:rsidRPr="00AF30A5">
        <w:t xml:space="preserve"> 16 </w:t>
      </w:r>
    </w:p>
    <w:p w14:paraId="27D7168C" w14:textId="5ED1AE8D" w:rsidR="00AF30A5" w:rsidRPr="00AF30A5" w:rsidRDefault="00AF30A5" w:rsidP="00AF30A5">
      <w:r w:rsidRPr="00AF30A5">
        <w:t>5.3 Configuration and Customization .............................................</w:t>
      </w:r>
      <w:r>
        <w:t>...................................................</w:t>
      </w:r>
      <w:r w:rsidRPr="00AF30A5">
        <w:t xml:space="preserve">.... 17 </w:t>
      </w:r>
    </w:p>
    <w:p w14:paraId="0188B5C8" w14:textId="720E3836" w:rsidR="00AF30A5" w:rsidRPr="00AF30A5" w:rsidRDefault="00AF30A5" w:rsidP="00AF30A5">
      <w:r w:rsidRPr="00AF30A5">
        <w:t>5.3.1 Flutter Firebase working .............................................</w:t>
      </w:r>
      <w:r>
        <w:t>..........................................................</w:t>
      </w:r>
      <w:r w:rsidRPr="00AF30A5">
        <w:t xml:space="preserve">........ 18 </w:t>
      </w:r>
    </w:p>
    <w:p w14:paraId="74B2609E" w14:textId="0D9DA46F" w:rsidR="00AF30A5" w:rsidRPr="00AF30A5" w:rsidRDefault="00AF30A5" w:rsidP="00AF30A5">
      <w:r w:rsidRPr="00AF30A5">
        <w:lastRenderedPageBreak/>
        <w:t xml:space="preserve">5.3.2 Firebase Configuration for Android and </w:t>
      </w:r>
      <w:proofErr w:type="gramStart"/>
      <w:r w:rsidRPr="00AF30A5">
        <w:t>IOS:................</w:t>
      </w:r>
      <w:r>
        <w:t>..........................................................</w:t>
      </w:r>
      <w:r w:rsidRPr="00AF30A5">
        <w:t>......</w:t>
      </w:r>
      <w:proofErr w:type="gramEnd"/>
      <w:r w:rsidRPr="00AF30A5">
        <w:t xml:space="preserve"> 19 </w:t>
      </w:r>
    </w:p>
    <w:p w14:paraId="7A31789E" w14:textId="0DF52D36" w:rsidR="00AF30A5" w:rsidRPr="00AF30A5" w:rsidRDefault="00AF30A5" w:rsidP="00AF30A5">
      <w:r w:rsidRPr="00AF30A5">
        <w:t>6 CODE EXPLANATION .....................................................</w:t>
      </w:r>
      <w:r>
        <w:t>................................................</w:t>
      </w:r>
      <w:r w:rsidRPr="00AF30A5">
        <w:t xml:space="preserve">.................. 21 </w:t>
      </w:r>
    </w:p>
    <w:p w14:paraId="56ED4E71" w14:textId="2181F633" w:rsidR="00AF30A5" w:rsidRPr="00AF30A5" w:rsidRDefault="00AF30A5" w:rsidP="00AF30A5">
      <w:r w:rsidRPr="00AF30A5">
        <w:t>6.1 Assistance from the open sources and friend ..........................</w:t>
      </w:r>
      <w:r>
        <w:t>...................................................</w:t>
      </w:r>
      <w:r w:rsidRPr="00AF30A5">
        <w:t xml:space="preserve">.... 21 </w:t>
      </w:r>
    </w:p>
    <w:p w14:paraId="68E7276E" w14:textId="56A90658" w:rsidR="00AF30A5" w:rsidRPr="00AF30A5" w:rsidRDefault="00AF30A5" w:rsidP="00AF30A5">
      <w:r w:rsidRPr="00AF30A5">
        <w:t>6.2 Whole Application background Function calling.......................</w:t>
      </w:r>
      <w:r>
        <w:t>..........................................</w:t>
      </w:r>
      <w:r w:rsidR="00162D2D">
        <w:t>.</w:t>
      </w:r>
      <w:r>
        <w:t>.........</w:t>
      </w:r>
      <w:r w:rsidRPr="00AF30A5">
        <w:t xml:space="preserve">.... 21 </w:t>
      </w:r>
    </w:p>
    <w:p w14:paraId="06E093C3" w14:textId="2CF99C94" w:rsidR="00AF30A5" w:rsidRPr="00AF30A5" w:rsidRDefault="00AF30A5" w:rsidP="00AF30A5">
      <w:r w:rsidRPr="00AF30A5">
        <w:t>6.3 Home Screen .......................................................................</w:t>
      </w:r>
      <w:r>
        <w:t>...................................................</w:t>
      </w:r>
      <w:r w:rsidRPr="00AF30A5">
        <w:t xml:space="preserve">........ 23 </w:t>
      </w:r>
    </w:p>
    <w:p w14:paraId="7091496C" w14:textId="60200041" w:rsidR="00AF30A5" w:rsidRPr="00AF30A5" w:rsidRDefault="00AF30A5" w:rsidP="00AF30A5">
      <w:r w:rsidRPr="00AF30A5">
        <w:t>6.4 Login Registration Screen.......................................................</w:t>
      </w:r>
      <w:r w:rsidR="00162D2D">
        <w:t>....................................................</w:t>
      </w:r>
      <w:r w:rsidRPr="00AF30A5">
        <w:t xml:space="preserve">..... 24 </w:t>
      </w:r>
    </w:p>
    <w:p w14:paraId="10BAAD2C" w14:textId="7BEC6877" w:rsidR="00AF30A5" w:rsidRPr="00AF30A5" w:rsidRDefault="00AF30A5" w:rsidP="00AF30A5">
      <w:r w:rsidRPr="00AF30A5">
        <w:t>6.5 Add to Card Screen...........................................................</w:t>
      </w:r>
      <w:r w:rsidR="00162D2D">
        <w:t>....................................................</w:t>
      </w:r>
      <w:r w:rsidRPr="00AF30A5">
        <w:t xml:space="preserve">........... 25 </w:t>
      </w:r>
    </w:p>
    <w:p w14:paraId="64922B0D" w14:textId="3974C510" w:rsidR="00AF30A5" w:rsidRPr="00AF30A5" w:rsidRDefault="00AF30A5" w:rsidP="00AF30A5">
      <w:r w:rsidRPr="00AF30A5">
        <w:t>7 Discussion and Further Development..................................</w:t>
      </w:r>
      <w:r w:rsidR="00162D2D">
        <w:t>................................................</w:t>
      </w:r>
      <w:r w:rsidRPr="00AF30A5">
        <w:t xml:space="preserve">............... 26 </w:t>
      </w:r>
    </w:p>
    <w:p w14:paraId="7075321F" w14:textId="0B1CDEDC" w:rsidR="00DF5A5B" w:rsidRDefault="00AF30A5" w:rsidP="00AF30A5">
      <w:r w:rsidRPr="00AF30A5">
        <w:t>REFERENCES .............................................................................</w:t>
      </w:r>
      <w:r w:rsidR="00162D2D">
        <w:t>..............................................</w:t>
      </w:r>
      <w:r w:rsidRPr="00AF30A5">
        <w:t>........... 27</w:t>
      </w:r>
    </w:p>
    <w:p w14:paraId="1997BCF2" w14:textId="77777777" w:rsidR="00162D2D" w:rsidRDefault="00162D2D" w:rsidP="00162D2D"/>
    <w:p w14:paraId="23139E47" w14:textId="77777777" w:rsidR="00162D2D" w:rsidRDefault="00162D2D" w:rsidP="00162D2D"/>
    <w:p w14:paraId="53DEB6D6" w14:textId="77777777" w:rsidR="00162D2D" w:rsidRDefault="00162D2D" w:rsidP="00162D2D"/>
    <w:p w14:paraId="39460020" w14:textId="77777777" w:rsidR="00162D2D" w:rsidRDefault="00162D2D" w:rsidP="00162D2D"/>
    <w:p w14:paraId="3255366D" w14:textId="77777777" w:rsidR="00162D2D" w:rsidRDefault="00162D2D" w:rsidP="00162D2D"/>
    <w:p w14:paraId="7DAB7F11" w14:textId="77777777" w:rsidR="00162D2D" w:rsidRDefault="00162D2D" w:rsidP="00162D2D"/>
    <w:p w14:paraId="49A7DA54" w14:textId="77777777" w:rsidR="00162D2D" w:rsidRDefault="00162D2D" w:rsidP="00162D2D"/>
    <w:p w14:paraId="1FCB7935" w14:textId="77777777" w:rsidR="00162D2D" w:rsidRDefault="00162D2D" w:rsidP="00162D2D"/>
    <w:p w14:paraId="7C0E1EF3" w14:textId="77777777" w:rsidR="00162D2D" w:rsidRDefault="00162D2D" w:rsidP="00162D2D"/>
    <w:p w14:paraId="076EEBFC" w14:textId="77777777" w:rsidR="00162D2D" w:rsidRDefault="00162D2D" w:rsidP="00162D2D"/>
    <w:p w14:paraId="0649B0E2" w14:textId="77777777" w:rsidR="00162D2D" w:rsidRDefault="00162D2D" w:rsidP="00162D2D"/>
    <w:p w14:paraId="0DE59F58" w14:textId="77777777" w:rsidR="00162D2D" w:rsidRDefault="00162D2D" w:rsidP="00162D2D"/>
    <w:p w14:paraId="5AD8E11D" w14:textId="77777777" w:rsidR="00162D2D" w:rsidRDefault="00162D2D" w:rsidP="00162D2D"/>
    <w:p w14:paraId="4F0C68F8" w14:textId="77777777" w:rsidR="00162D2D" w:rsidRDefault="00162D2D" w:rsidP="00162D2D"/>
    <w:p w14:paraId="3B4D763F" w14:textId="77777777" w:rsidR="00162D2D" w:rsidRDefault="00162D2D" w:rsidP="00162D2D"/>
    <w:p w14:paraId="64B543BE" w14:textId="77777777" w:rsidR="00BB5DA9" w:rsidRDefault="00BB5DA9" w:rsidP="00162D2D">
      <w:pPr>
        <w:spacing w:after="0" w:line="240" w:lineRule="auto"/>
        <w:rPr>
          <w:rFonts w:ascii="Arial-Bold" w:eastAsia="Times New Roman" w:hAnsi="Arial-Bold" w:cs="Times New Roman"/>
          <w:b/>
          <w:bCs/>
          <w:color w:val="000000"/>
          <w:sz w:val="24"/>
          <w:szCs w:val="24"/>
        </w:rPr>
      </w:pPr>
    </w:p>
    <w:p w14:paraId="7D4AB346" w14:textId="77777777" w:rsidR="00BB5DA9" w:rsidRDefault="00BB5DA9" w:rsidP="00162D2D">
      <w:pPr>
        <w:spacing w:after="0" w:line="240" w:lineRule="auto"/>
        <w:rPr>
          <w:rFonts w:ascii="Arial-Bold" w:eastAsia="Times New Roman" w:hAnsi="Arial-Bold" w:cs="Times New Roman"/>
          <w:b/>
          <w:bCs/>
          <w:color w:val="000000"/>
          <w:sz w:val="24"/>
          <w:szCs w:val="24"/>
        </w:rPr>
      </w:pPr>
    </w:p>
    <w:p w14:paraId="7FB047B3" w14:textId="77777777" w:rsidR="00BB5DA9" w:rsidRDefault="00BB5DA9" w:rsidP="00162D2D">
      <w:pPr>
        <w:spacing w:after="0" w:line="240" w:lineRule="auto"/>
        <w:rPr>
          <w:rFonts w:ascii="Arial-Bold" w:eastAsia="Times New Roman" w:hAnsi="Arial-Bold" w:cs="Times New Roman"/>
          <w:b/>
          <w:bCs/>
          <w:color w:val="000000"/>
          <w:sz w:val="24"/>
          <w:szCs w:val="24"/>
        </w:rPr>
      </w:pPr>
    </w:p>
    <w:p w14:paraId="3F8FBC51" w14:textId="77777777" w:rsidR="00BB5DA9" w:rsidRDefault="00BB5DA9" w:rsidP="00162D2D">
      <w:pPr>
        <w:spacing w:after="0" w:line="240" w:lineRule="auto"/>
        <w:rPr>
          <w:rFonts w:ascii="Arial-Bold" w:eastAsia="Times New Roman" w:hAnsi="Arial-Bold" w:cs="Times New Roman"/>
          <w:b/>
          <w:bCs/>
          <w:color w:val="000000"/>
          <w:sz w:val="24"/>
          <w:szCs w:val="24"/>
        </w:rPr>
      </w:pPr>
    </w:p>
    <w:p w14:paraId="73879A0D" w14:textId="77777777" w:rsidR="00BB5DA9" w:rsidRDefault="00BB5DA9" w:rsidP="00162D2D">
      <w:pPr>
        <w:spacing w:after="0" w:line="240" w:lineRule="auto"/>
        <w:rPr>
          <w:rFonts w:ascii="Arial-Bold" w:eastAsia="Times New Roman" w:hAnsi="Arial-Bold" w:cs="Times New Roman"/>
          <w:b/>
          <w:bCs/>
          <w:color w:val="000000"/>
          <w:sz w:val="24"/>
          <w:szCs w:val="24"/>
        </w:rPr>
      </w:pPr>
    </w:p>
    <w:p w14:paraId="5F440ED0" w14:textId="77777777" w:rsidR="00BB5DA9" w:rsidRDefault="00BB5DA9" w:rsidP="00162D2D">
      <w:pPr>
        <w:spacing w:after="0" w:line="240" w:lineRule="auto"/>
        <w:rPr>
          <w:rFonts w:ascii="Arial-Bold" w:eastAsia="Times New Roman" w:hAnsi="Arial-Bold" w:cs="Times New Roman"/>
          <w:b/>
          <w:bCs/>
          <w:color w:val="000000"/>
          <w:sz w:val="24"/>
          <w:szCs w:val="24"/>
        </w:rPr>
      </w:pPr>
    </w:p>
    <w:p w14:paraId="77CC9F81" w14:textId="342DE201" w:rsidR="00162D2D" w:rsidRDefault="00162D2D" w:rsidP="00162D2D">
      <w:pPr>
        <w:spacing w:after="0" w:line="240" w:lineRule="auto"/>
        <w:rPr>
          <w:rFonts w:ascii="Arial-Bold" w:eastAsia="Times New Roman" w:hAnsi="Arial-Bold" w:cs="Times New Roman"/>
          <w:b/>
          <w:bCs/>
          <w:color w:val="000000"/>
          <w:sz w:val="24"/>
          <w:szCs w:val="24"/>
        </w:rPr>
      </w:pPr>
      <w:r w:rsidRPr="00162D2D">
        <w:rPr>
          <w:rFonts w:ascii="Arial-Bold" w:eastAsia="Times New Roman" w:hAnsi="Arial-Bold" w:cs="Times New Roman"/>
          <w:b/>
          <w:bCs/>
          <w:color w:val="000000"/>
          <w:sz w:val="24"/>
          <w:szCs w:val="24"/>
        </w:rPr>
        <w:lastRenderedPageBreak/>
        <w:t xml:space="preserve">ABBREVIATIONS AND TERMS </w:t>
      </w:r>
    </w:p>
    <w:p w14:paraId="00A2A453" w14:textId="77777777" w:rsidR="00BB5DA9" w:rsidRPr="00162D2D" w:rsidRDefault="00BB5DA9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100B1B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TAMK </w:t>
      </w:r>
    </w:p>
    <w:p w14:paraId="0286CC60" w14:textId="2DE1CD6A" w:rsidR="00162D2D" w:rsidRPr="00162D2D" w:rsidRDefault="00162D2D" w:rsidP="00162D2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Tampere University of Applied Sciences </w:t>
      </w:r>
    </w:p>
    <w:p w14:paraId="085B2FE2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OS </w:t>
      </w:r>
    </w:p>
    <w:p w14:paraId="2D48AA4B" w14:textId="770AE8D1" w:rsidR="00162D2D" w:rsidRPr="00162D2D" w:rsidRDefault="00162D2D" w:rsidP="00162D2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Operating system </w:t>
      </w:r>
    </w:p>
    <w:p w14:paraId="57B9C193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iOS </w:t>
      </w:r>
    </w:p>
    <w:p w14:paraId="0C44133A" w14:textId="43D16421" w:rsidR="00162D2D" w:rsidRPr="00162D2D" w:rsidRDefault="00162D2D" w:rsidP="00162D2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iPhone operating system </w:t>
      </w:r>
    </w:p>
    <w:p w14:paraId="2AA23DFC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API </w:t>
      </w:r>
    </w:p>
    <w:p w14:paraId="2D30C2F1" w14:textId="5D1003A4" w:rsidR="00162D2D" w:rsidRPr="00162D2D" w:rsidRDefault="00162D2D" w:rsidP="00162D2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Application Programming Interface </w:t>
      </w:r>
    </w:p>
    <w:p w14:paraId="42B35B96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SDK </w:t>
      </w:r>
    </w:p>
    <w:p w14:paraId="75CD60A1" w14:textId="42351B7B" w:rsidR="00162D2D" w:rsidRPr="00162D2D" w:rsidRDefault="00162D2D" w:rsidP="00162D2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Software development kit </w:t>
      </w:r>
    </w:p>
    <w:p w14:paraId="63010A34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Firebase </w:t>
      </w:r>
    </w:p>
    <w:p w14:paraId="39F167B3" w14:textId="79BD4251" w:rsidR="00162D2D" w:rsidRPr="00162D2D" w:rsidRDefault="00162D2D" w:rsidP="00162D2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Database management service from Google. Here you </w:t>
      </w:r>
    </w:p>
    <w:p w14:paraId="7D240CB3" w14:textId="77777777" w:rsidR="00162D2D" w:rsidRPr="00162D2D" w:rsidRDefault="00162D2D" w:rsidP="00162D2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can store all your online data. </w:t>
      </w:r>
    </w:p>
    <w:p w14:paraId="6B082496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C and C++ </w:t>
      </w:r>
    </w:p>
    <w:p w14:paraId="32708E8C" w14:textId="69F04D83" w:rsidR="00162D2D" w:rsidRPr="00162D2D" w:rsidRDefault="00162D2D" w:rsidP="00162D2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Programming languages used for software development </w:t>
      </w:r>
    </w:p>
    <w:p w14:paraId="231954AC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JavaScript </w:t>
      </w:r>
    </w:p>
    <w:p w14:paraId="1DD20CB9" w14:textId="24AAE3B8" w:rsidR="00162D2D" w:rsidRPr="00162D2D" w:rsidRDefault="00162D2D" w:rsidP="00162D2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A web-based programming language </w:t>
      </w:r>
    </w:p>
    <w:p w14:paraId="1E3EDE90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Json </w:t>
      </w:r>
    </w:p>
    <w:p w14:paraId="6CED0D7B" w14:textId="779D9440" w:rsidR="00162D2D" w:rsidRPr="00162D2D" w:rsidRDefault="00162D2D" w:rsidP="00162D2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JavaScript Object Notation </w:t>
      </w:r>
    </w:p>
    <w:p w14:paraId="5D2B1959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Array </w:t>
      </w:r>
    </w:p>
    <w:p w14:paraId="59785A4D" w14:textId="364F7408" w:rsidR="00162D2D" w:rsidRPr="00162D2D" w:rsidRDefault="00162D2D" w:rsidP="00162D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An object that contains multiple values. </w:t>
      </w:r>
    </w:p>
    <w:p w14:paraId="792D162F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Array index </w:t>
      </w:r>
    </w:p>
    <w:p w14:paraId="51B8FD96" w14:textId="0E7B36DF" w:rsidR="00162D2D" w:rsidRPr="00162D2D" w:rsidRDefault="00162D2D" w:rsidP="00162D2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the order of a data in an array </w:t>
      </w:r>
    </w:p>
    <w:p w14:paraId="40E54EB7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Init function </w:t>
      </w:r>
    </w:p>
    <w:p w14:paraId="3809998C" w14:textId="26945350" w:rsidR="00162D2D" w:rsidRPr="00162D2D" w:rsidRDefault="00162D2D" w:rsidP="00162D2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Init function runs for the initialization of the software </w:t>
      </w:r>
    </w:p>
    <w:p w14:paraId="63546C3E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Stateful widget </w:t>
      </w:r>
    </w:p>
    <w:p w14:paraId="38C9854E" w14:textId="34AB6045" w:rsidR="00162D2D" w:rsidRPr="00162D2D" w:rsidRDefault="00162D2D" w:rsidP="00162D2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A stateful widget describes the part of user interface </w:t>
      </w:r>
    </w:p>
    <w:p w14:paraId="260BC1B4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Stateless widget </w:t>
      </w:r>
    </w:p>
    <w:p w14:paraId="2C12CAFE" w14:textId="0B6E18CC" w:rsidR="00162D2D" w:rsidRPr="00162D2D" w:rsidRDefault="00162D2D" w:rsidP="00162D2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the state which cannot be changed while the program is </w:t>
      </w:r>
    </w:p>
    <w:p w14:paraId="68023961" w14:textId="77777777" w:rsidR="00162D2D" w:rsidRPr="00162D2D" w:rsidRDefault="00162D2D" w:rsidP="00162D2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running </w:t>
      </w:r>
    </w:p>
    <w:p w14:paraId="3860268A" w14:textId="77777777" w:rsidR="00162D2D" w:rsidRPr="00162D2D" w:rsidRDefault="00162D2D" w:rsidP="00162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 xml:space="preserve">Query </w:t>
      </w:r>
    </w:p>
    <w:p w14:paraId="70E72238" w14:textId="3466E0D0" w:rsidR="00162D2D" w:rsidRPr="00162D2D" w:rsidRDefault="00162D2D" w:rsidP="00162D2D">
      <w:pPr>
        <w:pStyle w:val="ListParagraph"/>
        <w:numPr>
          <w:ilvl w:val="0"/>
          <w:numId w:val="1"/>
        </w:numPr>
      </w:pPr>
      <w:r w:rsidRPr="00162D2D">
        <w:rPr>
          <w:rFonts w:ascii="Arial" w:eastAsia="Times New Roman" w:hAnsi="Arial" w:cs="Arial"/>
          <w:color w:val="000000"/>
          <w:sz w:val="24"/>
          <w:szCs w:val="24"/>
        </w:rPr>
        <w:t>A method for requesting a data from database</w:t>
      </w:r>
    </w:p>
    <w:p w14:paraId="1656D9F9" w14:textId="77777777" w:rsidR="00162D2D" w:rsidRDefault="00162D2D" w:rsidP="00162D2D"/>
    <w:p w14:paraId="6617CFCD" w14:textId="77777777" w:rsidR="00162D2D" w:rsidRDefault="00162D2D" w:rsidP="00162D2D"/>
    <w:p w14:paraId="1F7C3B78" w14:textId="77777777" w:rsidR="00162D2D" w:rsidRDefault="00162D2D" w:rsidP="00162D2D"/>
    <w:p w14:paraId="7AD4ECDA" w14:textId="77777777" w:rsidR="00162D2D" w:rsidRDefault="00162D2D" w:rsidP="00162D2D"/>
    <w:p w14:paraId="7739DFEC" w14:textId="77777777" w:rsidR="00162D2D" w:rsidRDefault="00162D2D" w:rsidP="00162D2D"/>
    <w:p w14:paraId="5FE31186" w14:textId="77777777" w:rsidR="00162D2D" w:rsidRDefault="00162D2D" w:rsidP="00162D2D"/>
    <w:p w14:paraId="7651B9B4" w14:textId="77777777" w:rsidR="00162D2D" w:rsidRDefault="00162D2D" w:rsidP="00162D2D"/>
    <w:p w14:paraId="27C36CF9" w14:textId="77777777" w:rsidR="00162D2D" w:rsidRDefault="00162D2D" w:rsidP="00162D2D"/>
    <w:p w14:paraId="7C809F6A" w14:textId="77777777" w:rsidR="00162D2D" w:rsidRDefault="00162D2D" w:rsidP="00162D2D"/>
    <w:p w14:paraId="19D2103C" w14:textId="77777777" w:rsidR="00162D2D" w:rsidRPr="00162D2D" w:rsidRDefault="00162D2D" w:rsidP="00162D2D">
      <w:r w:rsidRPr="00162D2D">
        <w:rPr>
          <w:b/>
          <w:bCs/>
        </w:rPr>
        <w:t xml:space="preserve">1 INTRODUCTION </w:t>
      </w:r>
    </w:p>
    <w:p w14:paraId="2AC57D74" w14:textId="77777777" w:rsidR="00162D2D" w:rsidRPr="00162D2D" w:rsidRDefault="00162D2D" w:rsidP="00162D2D">
      <w:r w:rsidRPr="00162D2D">
        <w:t xml:space="preserve">In this thesis, the Flutter technology is utilized to develop an e-commerce mobile </w:t>
      </w:r>
    </w:p>
    <w:p w14:paraId="756A92B2" w14:textId="77777777" w:rsidR="00162D2D" w:rsidRPr="00162D2D" w:rsidRDefault="00162D2D" w:rsidP="00162D2D">
      <w:r w:rsidRPr="00162D2D">
        <w:t xml:space="preserve">application. E-commerce, or electronic commerce, is a technique of purchasing </w:t>
      </w:r>
    </w:p>
    <w:p w14:paraId="148AA26A" w14:textId="77777777" w:rsidR="00162D2D" w:rsidRPr="00162D2D" w:rsidRDefault="00162D2D" w:rsidP="00162D2D">
      <w:r w:rsidRPr="00162D2D">
        <w:t xml:space="preserve">goods and services through the internet that is growing in popularity and </w:t>
      </w:r>
    </w:p>
    <w:p w14:paraId="258577C7" w14:textId="77777777" w:rsidR="00162D2D" w:rsidRPr="00162D2D" w:rsidRDefault="00162D2D" w:rsidP="00162D2D">
      <w:r w:rsidRPr="00162D2D">
        <w:t xml:space="preserve">effectiveness for online businesses. Ecommerce offers a number of benefits, the </w:t>
      </w:r>
    </w:p>
    <w:p w14:paraId="0C50DAC6" w14:textId="77777777" w:rsidR="00162D2D" w:rsidRPr="00162D2D" w:rsidRDefault="00162D2D" w:rsidP="00162D2D">
      <w:r w:rsidRPr="00162D2D">
        <w:t xml:space="preserve">most significant of which is that it is inexpensive and convenient. </w:t>
      </w:r>
    </w:p>
    <w:p w14:paraId="14E58A5D" w14:textId="77777777" w:rsidR="00162D2D" w:rsidRPr="00162D2D" w:rsidRDefault="00162D2D" w:rsidP="00162D2D">
      <w:r w:rsidRPr="00162D2D">
        <w:t xml:space="preserve">As a consequence, we may describe e-commerce as the process of buying and </w:t>
      </w:r>
    </w:p>
    <w:p w14:paraId="44F9E09C" w14:textId="77777777" w:rsidR="00162D2D" w:rsidRPr="00162D2D" w:rsidRDefault="00162D2D" w:rsidP="00162D2D">
      <w:r w:rsidRPr="00162D2D">
        <w:t xml:space="preserve">selling goods and services through the internet, whether inside a country or </w:t>
      </w:r>
    </w:p>
    <w:p w14:paraId="412A9DCF" w14:textId="77777777" w:rsidR="00162D2D" w:rsidRPr="00162D2D" w:rsidRDefault="00162D2D" w:rsidP="00162D2D">
      <w:r w:rsidRPr="00162D2D">
        <w:t xml:space="preserve">across the globe. These companies have their own mobile apps or websites </w:t>
      </w:r>
    </w:p>
    <w:p w14:paraId="1AF4DF93" w14:textId="77777777" w:rsidR="00162D2D" w:rsidRPr="00162D2D" w:rsidRDefault="00162D2D" w:rsidP="00162D2D">
      <w:r w:rsidRPr="00162D2D">
        <w:t xml:space="preserve">where customers may explore a range of products and services. </w:t>
      </w:r>
    </w:p>
    <w:p w14:paraId="3F31C7EB" w14:textId="77777777" w:rsidR="00162D2D" w:rsidRPr="00162D2D" w:rsidRDefault="00162D2D" w:rsidP="00162D2D">
      <w:r w:rsidRPr="00162D2D">
        <w:t xml:space="preserve">They have a choice of payment alternatives if they purchase anything and need </w:t>
      </w:r>
    </w:p>
    <w:p w14:paraId="73CF6114" w14:textId="77777777" w:rsidR="00162D2D" w:rsidRPr="00162D2D" w:rsidRDefault="00162D2D" w:rsidP="00162D2D">
      <w:r w:rsidRPr="00162D2D">
        <w:t xml:space="preserve">to pay for it, including (credit card, debit card, PayPal). utilizing a website or a </w:t>
      </w:r>
    </w:p>
    <w:p w14:paraId="75CC2CE1" w14:textId="77777777" w:rsidR="00162D2D" w:rsidRPr="00162D2D" w:rsidRDefault="00162D2D" w:rsidP="00162D2D">
      <w:r w:rsidRPr="00162D2D">
        <w:t xml:space="preserve">smartphone app the order is shipped to the customer's address after </w:t>
      </w:r>
    </w:p>
    <w:p w14:paraId="34E2B43E" w14:textId="77777777" w:rsidR="00162D2D" w:rsidRPr="00162D2D" w:rsidRDefault="00162D2D" w:rsidP="00162D2D">
      <w:r w:rsidRPr="00162D2D">
        <w:t xml:space="preserve">confirmation. If required, customers can follow the status of their orders. All of </w:t>
      </w:r>
    </w:p>
    <w:p w14:paraId="782975C7" w14:textId="77777777" w:rsidR="00162D2D" w:rsidRPr="00162D2D" w:rsidRDefault="00162D2D" w:rsidP="00162D2D">
      <w:r w:rsidRPr="00162D2D">
        <w:t>these things happen on the internet. (A Review of Narrative Literature of e</w:t>
      </w:r>
    </w:p>
    <w:p w14:paraId="69984987" w14:textId="77777777" w:rsidR="00162D2D" w:rsidRPr="00162D2D" w:rsidRDefault="00162D2D" w:rsidP="00162D2D">
      <w:r w:rsidRPr="00162D2D">
        <w:t xml:space="preserve">commerce, 2017). This application's main purpose and goal is to empower and </w:t>
      </w:r>
    </w:p>
    <w:p w14:paraId="1249B229" w14:textId="77777777" w:rsidR="00162D2D" w:rsidRPr="00162D2D" w:rsidRDefault="00162D2D" w:rsidP="00162D2D">
      <w:r w:rsidRPr="00162D2D">
        <w:t xml:space="preserve">assist a person in accessing e-commerce platforms so that they may do their own </w:t>
      </w:r>
    </w:p>
    <w:p w14:paraId="1538ECCD" w14:textId="30449AE0" w:rsidR="00162D2D" w:rsidRDefault="00162D2D" w:rsidP="00162D2D">
      <w:r w:rsidRPr="00162D2D">
        <w:t>online shopping</w:t>
      </w:r>
    </w:p>
    <w:p w14:paraId="09158DBB" w14:textId="77777777" w:rsidR="00162D2D" w:rsidRDefault="00162D2D" w:rsidP="00162D2D"/>
    <w:p w14:paraId="41E6DD61" w14:textId="77777777" w:rsidR="00162D2D" w:rsidRDefault="00162D2D" w:rsidP="00162D2D"/>
    <w:p w14:paraId="14DF86EF" w14:textId="77777777" w:rsidR="00162D2D" w:rsidRDefault="00162D2D" w:rsidP="00162D2D"/>
    <w:p w14:paraId="16143F3D" w14:textId="77777777" w:rsidR="00162D2D" w:rsidRDefault="00162D2D" w:rsidP="00162D2D"/>
    <w:p w14:paraId="79E26B53" w14:textId="77777777" w:rsidR="00162D2D" w:rsidRDefault="00162D2D" w:rsidP="00162D2D"/>
    <w:p w14:paraId="671CB180" w14:textId="77777777" w:rsidR="00162D2D" w:rsidRDefault="00162D2D" w:rsidP="00162D2D"/>
    <w:p w14:paraId="6E148EC1" w14:textId="77777777" w:rsidR="00162D2D" w:rsidRDefault="00162D2D" w:rsidP="00162D2D"/>
    <w:p w14:paraId="3A9825C0" w14:textId="77777777" w:rsidR="00162D2D" w:rsidRDefault="00162D2D" w:rsidP="00162D2D"/>
    <w:p w14:paraId="13C54382" w14:textId="77777777" w:rsidR="00162D2D" w:rsidRDefault="00162D2D" w:rsidP="00162D2D"/>
    <w:p w14:paraId="643882B6" w14:textId="77777777" w:rsidR="00162D2D" w:rsidRDefault="00162D2D" w:rsidP="00162D2D"/>
    <w:p w14:paraId="2E293EA5" w14:textId="77777777" w:rsidR="00162D2D" w:rsidRPr="00162D2D" w:rsidRDefault="00162D2D" w:rsidP="00162D2D">
      <w:r w:rsidRPr="00162D2D">
        <w:rPr>
          <w:b/>
          <w:bCs/>
        </w:rPr>
        <w:t xml:space="preserve">2 BACKGROUND AND PURPOSE </w:t>
      </w:r>
    </w:p>
    <w:p w14:paraId="7F54FD27" w14:textId="77777777" w:rsidR="00162D2D" w:rsidRPr="00162D2D" w:rsidRDefault="00162D2D" w:rsidP="00162D2D">
      <w:r w:rsidRPr="00162D2D">
        <w:rPr>
          <w:b/>
          <w:bCs/>
        </w:rPr>
        <w:t xml:space="preserve">2.1 Project Background </w:t>
      </w:r>
    </w:p>
    <w:p w14:paraId="7A80D0BA" w14:textId="77777777" w:rsidR="00162D2D" w:rsidRPr="00162D2D" w:rsidRDefault="00162D2D" w:rsidP="00162D2D">
      <w:r w:rsidRPr="00162D2D">
        <w:t xml:space="preserve">Electronic commerce, generally known as online business and trade, alludes to </w:t>
      </w:r>
    </w:p>
    <w:p w14:paraId="3AD470AC" w14:textId="77777777" w:rsidR="00162D2D" w:rsidRPr="00162D2D" w:rsidRDefault="00162D2D" w:rsidP="00162D2D">
      <w:r w:rsidRPr="00162D2D">
        <w:t xml:space="preserve">the acquiring and selling of products and services well over internet. In the 1960s, </w:t>
      </w:r>
    </w:p>
    <w:p w14:paraId="02F34F21" w14:textId="77777777" w:rsidR="00162D2D" w:rsidRPr="00162D2D" w:rsidRDefault="00162D2D" w:rsidP="00162D2D">
      <w:r w:rsidRPr="00162D2D">
        <w:t xml:space="preserve">the term "ecommerce" was coined. With the growing usage of mobile devices, </w:t>
      </w:r>
    </w:p>
    <w:p w14:paraId="4B2F53E5" w14:textId="77777777" w:rsidR="00162D2D" w:rsidRPr="00162D2D" w:rsidRDefault="00162D2D" w:rsidP="00162D2D">
      <w:r w:rsidRPr="00162D2D">
        <w:t xml:space="preserve">social media has emerged as an effective reinforcement of the web page's </w:t>
      </w:r>
    </w:p>
    <w:p w14:paraId="71B246CA" w14:textId="77777777" w:rsidR="00162D2D" w:rsidRPr="00162D2D" w:rsidRDefault="00162D2D" w:rsidP="00162D2D">
      <w:r w:rsidRPr="00162D2D">
        <w:t xml:space="preserve">strength. (salesforce) </w:t>
      </w:r>
    </w:p>
    <w:p w14:paraId="5F52B8FA" w14:textId="77777777" w:rsidR="00162D2D" w:rsidRPr="00162D2D" w:rsidRDefault="00162D2D" w:rsidP="00162D2D">
      <w:r w:rsidRPr="00162D2D">
        <w:t xml:space="preserve">Ecommerce (electronic commerce) is the term used to describe all online activity </w:t>
      </w:r>
    </w:p>
    <w:p w14:paraId="038F49EE" w14:textId="77777777" w:rsidR="00162D2D" w:rsidRPr="00162D2D" w:rsidRDefault="00162D2D" w:rsidP="00162D2D">
      <w:r w:rsidRPr="00162D2D">
        <w:t xml:space="preserve">along with the purchase and sale of goods and services. To put it differently, </w:t>
      </w:r>
    </w:p>
    <w:p w14:paraId="2B13F3A6" w14:textId="77777777" w:rsidR="00162D2D" w:rsidRPr="00162D2D" w:rsidRDefault="00162D2D" w:rsidP="00162D2D">
      <w:r w:rsidRPr="00162D2D">
        <w:t xml:space="preserve">ecommerce is the process of doing transactions over the internet. Ecommerce </w:t>
      </w:r>
    </w:p>
    <w:p w14:paraId="3776E605" w14:textId="77777777" w:rsidR="00162D2D" w:rsidRPr="00162D2D" w:rsidRDefault="00162D2D" w:rsidP="00162D2D">
      <w:r w:rsidRPr="00162D2D">
        <w:t xml:space="preserve">has existed since 1994, when Phil Branden Berger bought the first product online, </w:t>
      </w:r>
    </w:p>
    <w:p w14:paraId="676328ED" w14:textId="77777777" w:rsidR="00162D2D" w:rsidRPr="00162D2D" w:rsidRDefault="00162D2D" w:rsidP="00162D2D">
      <w:r w:rsidRPr="00162D2D">
        <w:t xml:space="preserve">Sting's "Ten Summoner's Tales." By 2021, an estimated 27.2 percent of the </w:t>
      </w:r>
    </w:p>
    <w:p w14:paraId="62260781" w14:textId="77777777" w:rsidR="00162D2D" w:rsidRPr="00162D2D" w:rsidRDefault="00162D2D" w:rsidP="00162D2D">
      <w:r w:rsidRPr="00162D2D">
        <w:t>world's population will be shopping online. (</w:t>
      </w:r>
      <w:proofErr w:type="spellStart"/>
      <w:r w:rsidRPr="00162D2D">
        <w:t>Oberlo</w:t>
      </w:r>
      <w:proofErr w:type="spellEnd"/>
      <w:r w:rsidRPr="00162D2D">
        <w:t xml:space="preserve">, no date) </w:t>
      </w:r>
    </w:p>
    <w:p w14:paraId="67FABFEB" w14:textId="77777777" w:rsidR="00162D2D" w:rsidRPr="00162D2D" w:rsidRDefault="00162D2D" w:rsidP="00162D2D">
      <w:r w:rsidRPr="00162D2D">
        <w:t xml:space="preserve">To deliver information to individuals, several innovative strategies and </w:t>
      </w:r>
    </w:p>
    <w:p w14:paraId="19A19555" w14:textId="77777777" w:rsidR="00162D2D" w:rsidRPr="00162D2D" w:rsidRDefault="00162D2D" w:rsidP="00162D2D">
      <w:r w:rsidRPr="00162D2D">
        <w:t xml:space="preserve">innovations in e-commerce applications have been established. Globally, online </w:t>
      </w:r>
    </w:p>
    <w:p w14:paraId="66EA9420" w14:textId="77777777" w:rsidR="00162D2D" w:rsidRPr="00162D2D" w:rsidRDefault="00162D2D" w:rsidP="00162D2D">
      <w:r w:rsidRPr="00162D2D">
        <w:t xml:space="preserve">shopping has experienced substantial growth. Online shopping is used by 21.8 </w:t>
      </w:r>
    </w:p>
    <w:p w14:paraId="50417CF2" w14:textId="77777777" w:rsidR="00162D2D" w:rsidRPr="00162D2D" w:rsidRDefault="00162D2D" w:rsidP="00162D2D">
      <w:r w:rsidRPr="00162D2D">
        <w:t xml:space="preserve">percent of the world's population. You're missing out on a huge group of potential </w:t>
      </w:r>
    </w:p>
    <w:p w14:paraId="7B632A46" w14:textId="77777777" w:rsidR="00162D2D" w:rsidRPr="00162D2D" w:rsidRDefault="00162D2D" w:rsidP="00162D2D">
      <w:r w:rsidRPr="00162D2D">
        <w:t xml:space="preserve">purchasers if you're not selling online. 73% of customers browse across several </w:t>
      </w:r>
    </w:p>
    <w:p w14:paraId="2659C1E2" w14:textId="77777777" w:rsidR="00162D2D" w:rsidRPr="00162D2D" w:rsidRDefault="00162D2D" w:rsidP="00162D2D">
      <w:r w:rsidRPr="00162D2D">
        <w:t xml:space="preserve">channels, including Google, social media, and email. (salesforce) </w:t>
      </w:r>
    </w:p>
    <w:p w14:paraId="5C6FB7B8" w14:textId="77777777" w:rsidR="00162D2D" w:rsidRPr="00162D2D" w:rsidRDefault="00162D2D" w:rsidP="00162D2D">
      <w:r w:rsidRPr="00162D2D">
        <w:rPr>
          <w:b/>
          <w:bCs/>
        </w:rPr>
        <w:t xml:space="preserve">2.2 Project Objectives </w:t>
      </w:r>
    </w:p>
    <w:p w14:paraId="44E7E5A9" w14:textId="77777777" w:rsidR="00162D2D" w:rsidRPr="00162D2D" w:rsidRDefault="00162D2D" w:rsidP="00162D2D">
      <w:r w:rsidRPr="00162D2D">
        <w:t xml:space="preserve">In recent years, online purchasing has become increasingly popular. People all </w:t>
      </w:r>
    </w:p>
    <w:p w14:paraId="0F6259BE" w14:textId="77777777" w:rsidR="00162D2D" w:rsidRPr="00162D2D" w:rsidRDefault="00162D2D" w:rsidP="00162D2D">
      <w:r w:rsidRPr="00162D2D">
        <w:t xml:space="preserve">around the world prefer to buy things online rather than in stores, which is why </w:t>
      </w:r>
    </w:p>
    <w:p w14:paraId="4B197D3A" w14:textId="77777777" w:rsidR="00162D2D" w:rsidRPr="00162D2D" w:rsidRDefault="00162D2D" w:rsidP="00162D2D">
      <w:r w:rsidRPr="00162D2D">
        <w:t xml:space="preserve">Amazon and other similar online retailers are not only successful but also </w:t>
      </w:r>
    </w:p>
    <w:p w14:paraId="2BE6048C" w14:textId="77777777" w:rsidR="00162D2D" w:rsidRPr="00162D2D" w:rsidRDefault="00162D2D" w:rsidP="00162D2D">
      <w:r w:rsidRPr="00162D2D">
        <w:t xml:space="preserve">increasing interest in online commerce. (Darrell, 2011) </w:t>
      </w:r>
    </w:p>
    <w:p w14:paraId="3249269B" w14:textId="77777777" w:rsidR="00162D2D" w:rsidRPr="00162D2D" w:rsidRDefault="00162D2D" w:rsidP="00162D2D">
      <w:r w:rsidRPr="00162D2D">
        <w:t xml:space="preserve">In today's world, though, innovation is assisting us in breaking down some of </w:t>
      </w:r>
    </w:p>
    <w:p w14:paraId="3B5AE78B" w14:textId="77777777" w:rsidR="00162D2D" w:rsidRPr="00162D2D" w:rsidRDefault="00162D2D" w:rsidP="00162D2D">
      <w:r w:rsidRPr="00162D2D">
        <w:t xml:space="preserve">these barriers by using computer frameworks to aid us with various forms of </w:t>
      </w:r>
    </w:p>
    <w:p w14:paraId="5295161A" w14:textId="3D282CD2" w:rsidR="00162D2D" w:rsidRDefault="00162D2D" w:rsidP="00162D2D">
      <w:proofErr w:type="spellStart"/>
      <w:r w:rsidRPr="00162D2D">
        <w:t>labour</w:t>
      </w:r>
      <w:proofErr w:type="spellEnd"/>
      <w:r w:rsidRPr="00162D2D">
        <w:t>. As we all know, the world of online purchasing is quickly developing. As</w:t>
      </w:r>
      <w:r>
        <w:t xml:space="preserve"> </w:t>
      </w:r>
    </w:p>
    <w:p w14:paraId="0FD66BA6" w14:textId="77777777" w:rsidR="00162D2D" w:rsidRPr="00162D2D" w:rsidRDefault="00162D2D" w:rsidP="00162D2D">
      <w:r w:rsidRPr="00162D2D">
        <w:lastRenderedPageBreak/>
        <w:t xml:space="preserve">a result, e-commerce apps have already developed various new tactics and </w:t>
      </w:r>
    </w:p>
    <w:p w14:paraId="2FEC722F" w14:textId="77777777" w:rsidR="00162D2D" w:rsidRPr="00162D2D" w:rsidRDefault="00162D2D" w:rsidP="00162D2D">
      <w:r w:rsidRPr="00162D2D">
        <w:t xml:space="preserve">technologies for giving information to individuals. These ideas and technologies, </w:t>
      </w:r>
    </w:p>
    <w:p w14:paraId="1CE5355D" w14:textId="77777777" w:rsidR="00162D2D" w:rsidRPr="00162D2D" w:rsidRDefault="00162D2D" w:rsidP="00162D2D">
      <w:r w:rsidRPr="00162D2D">
        <w:t>however, provide a number of challenges and concerns for people. (</w:t>
      </w:r>
      <w:proofErr w:type="spellStart"/>
      <w:r w:rsidRPr="00162D2D">
        <w:t>sgrlaw</w:t>
      </w:r>
      <w:proofErr w:type="spellEnd"/>
      <w:r w:rsidRPr="00162D2D">
        <w:t xml:space="preserve">) </w:t>
      </w:r>
    </w:p>
    <w:p w14:paraId="4C799EA2" w14:textId="203D04C8" w:rsidR="00162D2D" w:rsidRDefault="00162D2D" w:rsidP="00162D2D">
      <w:pPr>
        <w:rPr>
          <w:b/>
          <w:bCs/>
        </w:rPr>
      </w:pPr>
      <w:r w:rsidRPr="00162D2D">
        <w:rPr>
          <w:b/>
          <w:bCs/>
        </w:rPr>
        <w:t>2.3 Comparative Analysis</w:t>
      </w:r>
    </w:p>
    <w:p w14:paraId="721E3785" w14:textId="77777777" w:rsidR="00162D2D" w:rsidRDefault="00162D2D" w:rsidP="00162D2D">
      <w:pPr>
        <w:rPr>
          <w:b/>
          <w:bCs/>
        </w:rPr>
      </w:pPr>
    </w:p>
    <w:tbl>
      <w:tblPr>
        <w:tblStyle w:val="TableGrid"/>
        <w:tblW w:w="10082" w:type="dxa"/>
        <w:tblLook w:val="04A0" w:firstRow="1" w:lastRow="0" w:firstColumn="1" w:lastColumn="0" w:noHBand="0" w:noVBand="1"/>
      </w:tblPr>
      <w:tblGrid>
        <w:gridCol w:w="5041"/>
        <w:gridCol w:w="5041"/>
      </w:tblGrid>
      <w:tr w:rsidR="00162D2D" w14:paraId="11837971" w14:textId="77777777" w:rsidTr="00D5227A">
        <w:trPr>
          <w:trHeight w:val="960"/>
        </w:trPr>
        <w:tc>
          <w:tcPr>
            <w:tcW w:w="5041" w:type="dxa"/>
          </w:tcPr>
          <w:p w14:paraId="1CC4B9AD" w14:textId="57967BF0" w:rsidR="00162D2D" w:rsidRDefault="00162D2D" w:rsidP="00162D2D">
            <w:r w:rsidRPr="0023102C">
              <w:rPr>
                <w:rFonts w:ascii="Arial-Bold" w:hAnsi="Arial-Bold"/>
                <w:b/>
                <w:bCs/>
                <w:color w:val="000000"/>
              </w:rPr>
              <w:t xml:space="preserve">Existing Solutions </w:t>
            </w:r>
          </w:p>
        </w:tc>
        <w:tc>
          <w:tcPr>
            <w:tcW w:w="5041" w:type="dxa"/>
          </w:tcPr>
          <w:p w14:paraId="4213ED4D" w14:textId="2B16004C" w:rsidR="00162D2D" w:rsidRDefault="00D5227A" w:rsidP="00162D2D">
            <w:r w:rsidRPr="0023102C">
              <w:rPr>
                <w:rFonts w:ascii="Arial-Bold" w:hAnsi="Arial-Bold"/>
                <w:b/>
                <w:bCs/>
                <w:color w:val="000000"/>
              </w:rPr>
              <w:t>Proposed Solution</w:t>
            </w:r>
          </w:p>
        </w:tc>
      </w:tr>
      <w:tr w:rsidR="00162D2D" w14:paraId="72471289" w14:textId="77777777" w:rsidTr="00D5227A">
        <w:trPr>
          <w:trHeight w:val="907"/>
        </w:trPr>
        <w:tc>
          <w:tcPr>
            <w:tcW w:w="5041" w:type="dxa"/>
          </w:tcPr>
          <w:p w14:paraId="5A034BE2" w14:textId="77777777" w:rsidR="00D5227A" w:rsidRPr="00D5227A" w:rsidRDefault="00D5227A" w:rsidP="00D522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Assists in the improvement of </w:t>
            </w:r>
            <w:proofErr w:type="gramStart"/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our</w:t>
            </w:r>
            <w:proofErr w:type="gramEnd"/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4B82F55E" w14:textId="77777777" w:rsidR="00D5227A" w:rsidRPr="00D5227A" w:rsidRDefault="00D5227A" w:rsidP="00D522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standard, carefully crafted products </w:t>
            </w:r>
          </w:p>
          <w:p w14:paraId="7BD6AF0D" w14:textId="7A0BEFEF" w:rsidR="00162D2D" w:rsidRDefault="00D5227A" w:rsidP="00D5227A"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 distribution within the showcase.</w:t>
            </w:r>
          </w:p>
        </w:tc>
        <w:tc>
          <w:tcPr>
            <w:tcW w:w="5041" w:type="dxa"/>
          </w:tcPr>
          <w:p w14:paraId="76067F1A" w14:textId="5E110CB3" w:rsidR="00162D2D" w:rsidRDefault="00D5227A" w:rsidP="00162D2D">
            <w:r>
              <w:rPr>
                <w:rFonts w:ascii="Arial" w:hAnsi="Arial" w:cs="Arial"/>
                <w:color w:val="000000"/>
              </w:rPr>
              <w:t>More attractive user interface.</w:t>
            </w:r>
          </w:p>
        </w:tc>
      </w:tr>
      <w:tr w:rsidR="00162D2D" w14:paraId="1AC6BB5F" w14:textId="77777777" w:rsidTr="00D5227A">
        <w:trPr>
          <w:trHeight w:val="960"/>
        </w:trPr>
        <w:tc>
          <w:tcPr>
            <w:tcW w:w="5041" w:type="dxa"/>
          </w:tcPr>
          <w:p w14:paraId="560353B9" w14:textId="77777777" w:rsidR="00D5227A" w:rsidRPr="00D5227A" w:rsidRDefault="00D5227A" w:rsidP="00D522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The framework allows a buyer to </w:t>
            </w:r>
          </w:p>
          <w:p w14:paraId="2B9F08FB" w14:textId="58AFBF11" w:rsidR="00162D2D" w:rsidRDefault="00D5227A" w:rsidP="00D5227A"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quickly explore or search for an item.</w:t>
            </w:r>
          </w:p>
        </w:tc>
        <w:tc>
          <w:tcPr>
            <w:tcW w:w="5041" w:type="dxa"/>
          </w:tcPr>
          <w:p w14:paraId="0F285EBA" w14:textId="4F2347D3" w:rsidR="00162D2D" w:rsidRDefault="00D5227A" w:rsidP="00162D2D">
            <w:r>
              <w:rPr>
                <w:rFonts w:ascii="Arial" w:hAnsi="Arial" w:cs="Arial"/>
                <w:color w:val="000000"/>
              </w:rPr>
              <w:t>Faster Server-to-client-side response.</w:t>
            </w:r>
          </w:p>
        </w:tc>
      </w:tr>
      <w:tr w:rsidR="00D5227A" w14:paraId="17C1EF20" w14:textId="77777777" w:rsidTr="00D5227A">
        <w:trPr>
          <w:trHeight w:val="907"/>
        </w:trPr>
        <w:tc>
          <w:tcPr>
            <w:tcW w:w="5041" w:type="dxa"/>
            <w:vMerge w:val="restart"/>
          </w:tcPr>
          <w:p w14:paraId="1825A0DB" w14:textId="77777777" w:rsidR="00D5227A" w:rsidRPr="00D5227A" w:rsidRDefault="00D5227A" w:rsidP="00D522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It provides an easy way to purchase </w:t>
            </w:r>
          </w:p>
          <w:p w14:paraId="7698AE06" w14:textId="77777777" w:rsidR="00D5227A" w:rsidRPr="00D5227A" w:rsidRDefault="00D5227A" w:rsidP="00D522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items directly from sellers without </w:t>
            </w:r>
          </w:p>
          <w:p w14:paraId="550EEF05" w14:textId="3249F148" w:rsidR="00D5227A" w:rsidRPr="00D5227A" w:rsidRDefault="00D5227A" w:rsidP="00D5227A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use of a third-party interface</w:t>
            </w:r>
          </w:p>
        </w:tc>
        <w:tc>
          <w:tcPr>
            <w:tcW w:w="5041" w:type="dxa"/>
          </w:tcPr>
          <w:p w14:paraId="007F2675" w14:textId="77777777" w:rsidR="00D5227A" w:rsidRPr="00D5227A" w:rsidRDefault="00D5227A" w:rsidP="00D522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Tried to make the rural individuals fill out </w:t>
            </w:r>
          </w:p>
          <w:p w14:paraId="28F30E7A" w14:textId="77777777" w:rsidR="00D5227A" w:rsidRPr="00D5227A" w:rsidRDefault="00D5227A" w:rsidP="00D522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the description </w:t>
            </w:r>
            <w:proofErr w:type="gramStart"/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form</w:t>
            </w:r>
            <w:proofErr w:type="gramEnd"/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which will provide </w:t>
            </w:r>
          </w:p>
          <w:p w14:paraId="38F485E8" w14:textId="0F7F2C1A" w:rsidR="00D5227A" w:rsidRDefault="00D5227A" w:rsidP="00D5227A"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more about their products.</w:t>
            </w:r>
          </w:p>
        </w:tc>
      </w:tr>
      <w:tr w:rsidR="00D5227A" w14:paraId="606D8620" w14:textId="77777777" w:rsidTr="00D5227A">
        <w:trPr>
          <w:trHeight w:val="907"/>
        </w:trPr>
        <w:tc>
          <w:tcPr>
            <w:tcW w:w="5041" w:type="dxa"/>
            <w:vMerge/>
          </w:tcPr>
          <w:p w14:paraId="4B5B2A90" w14:textId="77777777" w:rsidR="00D5227A" w:rsidRPr="00D5227A" w:rsidRDefault="00D5227A" w:rsidP="00D5227A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</w:tcPr>
          <w:p w14:paraId="0AA33926" w14:textId="77777777" w:rsidR="00D5227A" w:rsidRPr="00D5227A" w:rsidRDefault="00D5227A" w:rsidP="00D522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Tried providing a better and user</w:t>
            </w:r>
          </w:p>
          <w:p w14:paraId="32D424B2" w14:textId="77777777" w:rsidR="00D5227A" w:rsidRPr="00D5227A" w:rsidRDefault="00D5227A" w:rsidP="00D522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friendly environment than the existing </w:t>
            </w:r>
          </w:p>
          <w:p w14:paraId="037CA90A" w14:textId="0F909BDB" w:rsidR="00D5227A" w:rsidRPr="00D5227A" w:rsidRDefault="00D5227A" w:rsidP="00D5227A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522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one.</w:t>
            </w:r>
          </w:p>
        </w:tc>
      </w:tr>
    </w:tbl>
    <w:p w14:paraId="4B4C3EA7" w14:textId="77777777" w:rsidR="00162D2D" w:rsidRDefault="00162D2D" w:rsidP="00162D2D"/>
    <w:p w14:paraId="1D0F5F7D" w14:textId="77777777" w:rsidR="00D5227A" w:rsidRDefault="00D5227A" w:rsidP="00162D2D"/>
    <w:p w14:paraId="2EA61AA9" w14:textId="77777777" w:rsidR="00D5227A" w:rsidRDefault="00D5227A" w:rsidP="00162D2D"/>
    <w:p w14:paraId="469B3C5F" w14:textId="77777777" w:rsidR="00D5227A" w:rsidRDefault="00D5227A" w:rsidP="00162D2D"/>
    <w:p w14:paraId="4732B613" w14:textId="77777777" w:rsidR="00D5227A" w:rsidRDefault="00D5227A" w:rsidP="00162D2D"/>
    <w:p w14:paraId="679FC1DD" w14:textId="77777777" w:rsidR="00D5227A" w:rsidRDefault="00D5227A" w:rsidP="00162D2D"/>
    <w:p w14:paraId="1C9CA5FC" w14:textId="77777777" w:rsidR="00D5227A" w:rsidRDefault="00D5227A" w:rsidP="00162D2D"/>
    <w:p w14:paraId="36704B16" w14:textId="77777777" w:rsidR="00D5227A" w:rsidRDefault="00D5227A" w:rsidP="00162D2D"/>
    <w:p w14:paraId="70FDC672" w14:textId="77777777" w:rsidR="00D5227A" w:rsidRDefault="00D5227A" w:rsidP="00162D2D"/>
    <w:p w14:paraId="33E74C77" w14:textId="77777777" w:rsidR="00D5227A" w:rsidRDefault="00D5227A" w:rsidP="00162D2D"/>
    <w:p w14:paraId="36CC926A" w14:textId="77777777" w:rsidR="00D5227A" w:rsidRDefault="00D5227A" w:rsidP="00162D2D"/>
    <w:p w14:paraId="35FD68F1" w14:textId="77777777" w:rsidR="00D5227A" w:rsidRDefault="00D5227A" w:rsidP="00162D2D"/>
    <w:p w14:paraId="531A47D1" w14:textId="77777777" w:rsidR="00D5227A" w:rsidRDefault="00D5227A" w:rsidP="00162D2D"/>
    <w:p w14:paraId="29B856F4" w14:textId="77777777" w:rsidR="00D5227A" w:rsidRDefault="00D5227A" w:rsidP="00162D2D"/>
    <w:p w14:paraId="7D2C5D58" w14:textId="77777777" w:rsidR="00D5227A" w:rsidRPr="00D5227A" w:rsidRDefault="00D5227A" w:rsidP="00D5227A">
      <w:r w:rsidRPr="00D5227A">
        <w:rPr>
          <w:b/>
          <w:bCs/>
        </w:rPr>
        <w:t xml:space="preserve">3 ANDROID APPLICATION REQUIREMENTS AND DEVELOPMENT </w:t>
      </w:r>
    </w:p>
    <w:p w14:paraId="2A05E937" w14:textId="77777777" w:rsidR="00D5227A" w:rsidRPr="00D5227A" w:rsidRDefault="00D5227A" w:rsidP="00D5227A">
      <w:r w:rsidRPr="00D5227A">
        <w:rPr>
          <w:b/>
          <w:bCs/>
        </w:rPr>
        <w:t xml:space="preserve">3.1 Ecommerce Application Development </w:t>
      </w:r>
    </w:p>
    <w:p w14:paraId="3FD09A5A" w14:textId="77777777" w:rsidR="00D5227A" w:rsidRPr="00D5227A" w:rsidRDefault="00D5227A" w:rsidP="00D5227A">
      <w:r w:rsidRPr="00D5227A">
        <w:t xml:space="preserve">The history of e-commerce dates back more than 50 years, when early inventions </w:t>
      </w:r>
    </w:p>
    <w:p w14:paraId="40BE5173" w14:textId="77777777" w:rsidR="00D5227A" w:rsidRPr="00D5227A" w:rsidRDefault="00D5227A" w:rsidP="00D5227A">
      <w:r w:rsidRPr="00D5227A">
        <w:t xml:space="preserve">such as EDI (Electronic Data Interchange) and teleshopping were shown in the </w:t>
      </w:r>
    </w:p>
    <w:p w14:paraId="6047920D" w14:textId="77777777" w:rsidR="00D5227A" w:rsidRPr="00D5227A" w:rsidRDefault="00D5227A" w:rsidP="00D5227A">
      <w:r w:rsidRPr="00D5227A">
        <w:t>1970s, paving the way for today's e-commerce companies. The history of e</w:t>
      </w:r>
    </w:p>
    <w:p w14:paraId="34BADE6E" w14:textId="77777777" w:rsidR="00D5227A" w:rsidRPr="00D5227A" w:rsidRDefault="00D5227A" w:rsidP="00D5227A">
      <w:r w:rsidRPr="00D5227A">
        <w:t xml:space="preserve">commerce is inextricably linked to the history of the internet. When the internet </w:t>
      </w:r>
    </w:p>
    <w:p w14:paraId="7FF3F667" w14:textId="77777777" w:rsidR="00D5227A" w:rsidRPr="00D5227A" w:rsidRDefault="00D5227A" w:rsidP="00D5227A">
      <w:r w:rsidRPr="00D5227A">
        <w:t xml:space="preserve">was invented in the 1990s, online shopping became possible. Since then, </w:t>
      </w:r>
    </w:p>
    <w:p w14:paraId="4D40C275" w14:textId="77777777" w:rsidR="00D5227A" w:rsidRPr="00D5227A" w:rsidRDefault="00D5227A" w:rsidP="00D5227A">
      <w:r w:rsidRPr="00D5227A">
        <w:t xml:space="preserve">Amazon has become one of the most popular e-commerce sites in the United </w:t>
      </w:r>
    </w:p>
    <w:p w14:paraId="4870D1DA" w14:textId="77777777" w:rsidR="00D5227A" w:rsidRPr="00D5227A" w:rsidRDefault="00D5227A" w:rsidP="00D5227A">
      <w:r w:rsidRPr="00D5227A">
        <w:t xml:space="preserve">States, with hundreds of e-commerce enterprises springing up as a result. </w:t>
      </w:r>
    </w:p>
    <w:p w14:paraId="2B2F7FBF" w14:textId="77777777" w:rsidR="00D5227A" w:rsidRPr="00D5227A" w:rsidRDefault="00D5227A" w:rsidP="00D5227A">
      <w:r w:rsidRPr="00D5227A">
        <w:t>(</w:t>
      </w:r>
      <w:proofErr w:type="spellStart"/>
      <w:r w:rsidRPr="00D5227A">
        <w:t>Everydayonlinemarketing</w:t>
      </w:r>
      <w:proofErr w:type="spellEnd"/>
      <w:r w:rsidRPr="00D5227A">
        <w:t xml:space="preserve">, no date) </w:t>
      </w:r>
    </w:p>
    <w:p w14:paraId="58449D46" w14:textId="77777777" w:rsidR="00D5227A" w:rsidRPr="00D5227A" w:rsidRDefault="00D5227A" w:rsidP="00D5227A">
      <w:r w:rsidRPr="00D5227A">
        <w:t xml:space="preserve">Michael Aldrich demonstrated e-shopping by connecting a phone connection to </w:t>
      </w:r>
    </w:p>
    <w:p w14:paraId="5B526CEE" w14:textId="77777777" w:rsidR="00D5227A" w:rsidRPr="00D5227A" w:rsidRDefault="00D5227A" w:rsidP="00D5227A">
      <w:r w:rsidRPr="00D5227A">
        <w:t>an adjustable TV and a transaction-processing computer. (</w:t>
      </w:r>
      <w:proofErr w:type="spellStart"/>
      <w:r w:rsidRPr="00D5227A">
        <w:t>Aldricharchive</w:t>
      </w:r>
      <w:proofErr w:type="spellEnd"/>
      <w:r w:rsidRPr="00D5227A">
        <w:t xml:space="preserve">, no </w:t>
      </w:r>
    </w:p>
    <w:p w14:paraId="0429D2E3" w14:textId="77777777" w:rsidR="00D5227A" w:rsidRPr="00D5227A" w:rsidRDefault="00D5227A" w:rsidP="00D5227A">
      <w:r w:rsidRPr="00D5227A">
        <w:t xml:space="preserve">date) </w:t>
      </w:r>
    </w:p>
    <w:p w14:paraId="538BFB92" w14:textId="77777777" w:rsidR="00D5227A" w:rsidRPr="00D5227A" w:rsidRDefault="00D5227A" w:rsidP="00D5227A">
      <w:r w:rsidRPr="00D5227A">
        <w:t xml:space="preserve">While desktop spending has remained stable throughout the year, the worldwide </w:t>
      </w:r>
    </w:p>
    <w:p w14:paraId="3C3EF737" w14:textId="77777777" w:rsidR="00D5227A" w:rsidRPr="00D5227A" w:rsidRDefault="00D5227A" w:rsidP="00D5227A">
      <w:r w:rsidRPr="00D5227A">
        <w:t xml:space="preserve">market for online business transactions has grown at an annual rate of 33.7 </w:t>
      </w:r>
    </w:p>
    <w:p w14:paraId="569ED764" w14:textId="77777777" w:rsidR="00D5227A" w:rsidRPr="00D5227A" w:rsidRDefault="00D5227A" w:rsidP="00D5227A">
      <w:r w:rsidRPr="00D5227A">
        <w:t xml:space="preserve">percent since 2016. This happens as a result of customers' continuous </w:t>
      </w:r>
    </w:p>
    <w:p w14:paraId="26B9EC13" w14:textId="77777777" w:rsidR="00D5227A" w:rsidRPr="00D5227A" w:rsidRDefault="00D5227A" w:rsidP="00D5227A">
      <w:r w:rsidRPr="00D5227A">
        <w:t>preparation with each screen tap. The creation of mobile applications for e</w:t>
      </w:r>
    </w:p>
    <w:p w14:paraId="45A25916" w14:textId="77777777" w:rsidR="00D5227A" w:rsidRPr="00D5227A" w:rsidRDefault="00D5227A" w:rsidP="00D5227A">
      <w:r w:rsidRPr="00D5227A">
        <w:t xml:space="preserve">commerce enterprises </w:t>
      </w:r>
      <w:proofErr w:type="gramStart"/>
      <w:r w:rsidRPr="00D5227A">
        <w:t>appears</w:t>
      </w:r>
      <w:proofErr w:type="gramEnd"/>
      <w:r w:rsidRPr="00D5227A">
        <w:t xml:space="preserve"> to be a long-term trend, according to simple </w:t>
      </w:r>
    </w:p>
    <w:p w14:paraId="00408613" w14:textId="77777777" w:rsidR="00D5227A" w:rsidRPr="00D5227A" w:rsidRDefault="00D5227A" w:rsidP="00D5227A">
      <w:r w:rsidRPr="00D5227A">
        <w:t xml:space="preserve">reasoning. Nothing suggests that the worldwide public will soon reject </w:t>
      </w:r>
    </w:p>
    <w:p w14:paraId="46643BA7" w14:textId="77777777" w:rsidR="00D5227A" w:rsidRPr="00D5227A" w:rsidRDefault="00D5227A" w:rsidP="00D5227A">
      <w:r w:rsidRPr="00D5227A">
        <w:t xml:space="preserve">smartphones. Diverse internet shopping, on the other hand, is predicted to reach </w:t>
      </w:r>
    </w:p>
    <w:p w14:paraId="0E514AB7" w14:textId="77777777" w:rsidR="00D5227A" w:rsidRPr="00D5227A" w:rsidRDefault="00D5227A" w:rsidP="00D5227A">
      <w:r w:rsidRPr="00D5227A">
        <w:t xml:space="preserve">$3.5 trillion by 2021. (Shopify, no date) </w:t>
      </w:r>
    </w:p>
    <w:p w14:paraId="5FAC168F" w14:textId="77777777" w:rsidR="00D5227A" w:rsidRPr="00D5227A" w:rsidRDefault="00D5227A" w:rsidP="00D5227A">
      <w:r w:rsidRPr="00D5227A">
        <w:t xml:space="preserve">The e-Commerce business is experiencing the most notable growth of adaptable </w:t>
      </w:r>
    </w:p>
    <w:p w14:paraId="67EA621C" w14:textId="77777777" w:rsidR="00D5227A" w:rsidRPr="00D5227A" w:rsidRDefault="00D5227A" w:rsidP="00D5227A">
      <w:r w:rsidRPr="00D5227A">
        <w:t xml:space="preserve">arrangements being prompted by the need to meet client needs in the context of </w:t>
      </w:r>
    </w:p>
    <w:p w14:paraId="25C2B72C" w14:textId="77777777" w:rsidR="00D5227A" w:rsidRPr="00D5227A" w:rsidRDefault="00D5227A" w:rsidP="00D5227A">
      <w:r w:rsidRPr="00D5227A">
        <w:t xml:space="preserve">rising online sales. Customers want the ability to purchase items and services at </w:t>
      </w:r>
    </w:p>
    <w:p w14:paraId="39F9D526" w14:textId="77777777" w:rsidR="00D5227A" w:rsidRPr="00D5227A" w:rsidRDefault="00D5227A" w:rsidP="00D5227A">
      <w:r w:rsidRPr="00D5227A">
        <w:t xml:space="preserve">any time and from any location, without having to travel. Customers choose </w:t>
      </w:r>
    </w:p>
    <w:p w14:paraId="4072D531" w14:textId="77777777" w:rsidR="00D5227A" w:rsidRPr="00D5227A" w:rsidRDefault="00D5227A" w:rsidP="00D5227A">
      <w:r w:rsidRPr="00D5227A">
        <w:t xml:space="preserve">various e-commerce applications or websites to purchase things because they </w:t>
      </w:r>
    </w:p>
    <w:p w14:paraId="4FF222F0" w14:textId="10699018" w:rsidR="00D5227A" w:rsidRDefault="00D5227A" w:rsidP="00D5227A">
      <w:r w:rsidRPr="00D5227A">
        <w:t>advance faster, give more comfort, and are more flexible.</w:t>
      </w:r>
    </w:p>
    <w:p w14:paraId="2BAF0A25" w14:textId="77777777" w:rsidR="00D5227A" w:rsidRPr="00D5227A" w:rsidRDefault="00D5227A" w:rsidP="00D5227A">
      <w:r w:rsidRPr="00D5227A">
        <w:lastRenderedPageBreak/>
        <w:t xml:space="preserve">For As a mobile application developer, it's important to remember the distinctions </w:t>
      </w:r>
    </w:p>
    <w:p w14:paraId="7524F1C6" w14:textId="77777777" w:rsidR="00D5227A" w:rsidRPr="00D5227A" w:rsidRDefault="00D5227A" w:rsidP="00D5227A">
      <w:r w:rsidRPr="00D5227A">
        <w:t xml:space="preserve">between mobile development and more traditional software development. </w:t>
      </w:r>
    </w:p>
    <w:p w14:paraId="255C2BF2" w14:textId="77777777" w:rsidR="00D5227A" w:rsidRPr="00D5227A" w:rsidRDefault="00D5227A" w:rsidP="00D5227A">
      <w:r w:rsidRPr="00D5227A">
        <w:t xml:space="preserve">Consider how varied the settings for utilizing mobile apps vs desktop computers </w:t>
      </w:r>
    </w:p>
    <w:p w14:paraId="5C0EB5DC" w14:textId="77777777" w:rsidR="00D5227A" w:rsidRPr="00D5227A" w:rsidRDefault="00D5227A" w:rsidP="00D5227A">
      <w:r w:rsidRPr="00D5227A">
        <w:t>can be, for example, recognizing the constraints and complexities of a touch</w:t>
      </w:r>
    </w:p>
    <w:p w14:paraId="3B6395AF" w14:textId="77777777" w:rsidR="00D5227A" w:rsidRPr="00D5227A" w:rsidRDefault="00D5227A" w:rsidP="00D5227A">
      <w:r w:rsidRPr="00D5227A">
        <w:t xml:space="preserve">based user interface, and considering the unique security vulnerabilities that </w:t>
      </w:r>
    </w:p>
    <w:p w14:paraId="76722F77" w14:textId="77777777" w:rsidR="00D5227A" w:rsidRPr="00D5227A" w:rsidRDefault="00D5227A" w:rsidP="00D5227A">
      <w:r w:rsidRPr="00D5227A">
        <w:t xml:space="preserve">mobile technologies provide. A mobile developer should also be mindful of the </w:t>
      </w:r>
    </w:p>
    <w:p w14:paraId="1593E0B8" w14:textId="77777777" w:rsidR="00D5227A" w:rsidRPr="00D5227A" w:rsidRDefault="00D5227A" w:rsidP="00D5227A">
      <w:r w:rsidRPr="00D5227A">
        <w:t xml:space="preserve">importance of user experience and the fact that most users are acclimated to a </w:t>
      </w:r>
    </w:p>
    <w:p w14:paraId="6520A951" w14:textId="77777777" w:rsidR="00D5227A" w:rsidRPr="00D5227A" w:rsidRDefault="00D5227A" w:rsidP="00D5227A">
      <w:r w:rsidRPr="00D5227A">
        <w:t>certain operating system's design guidelines. (</w:t>
      </w:r>
      <w:proofErr w:type="spellStart"/>
      <w:r w:rsidRPr="00D5227A">
        <w:t>creativebloq</w:t>
      </w:r>
      <w:proofErr w:type="spellEnd"/>
      <w:r w:rsidRPr="00D5227A">
        <w:t xml:space="preserve">, no date) </w:t>
      </w:r>
    </w:p>
    <w:p w14:paraId="310C644A" w14:textId="77777777" w:rsidR="00D5227A" w:rsidRPr="00D5227A" w:rsidRDefault="00D5227A" w:rsidP="00D5227A">
      <w:r w:rsidRPr="00D5227A">
        <w:rPr>
          <w:b/>
          <w:bCs/>
        </w:rPr>
        <w:t xml:space="preserve">3.2 Android App development </w:t>
      </w:r>
    </w:p>
    <w:p w14:paraId="437038E2" w14:textId="77777777" w:rsidR="00D5227A" w:rsidRPr="00D5227A" w:rsidRDefault="00D5227A" w:rsidP="00D5227A">
      <w:r w:rsidRPr="00D5227A">
        <w:t xml:space="preserve">Android app development is the process of creating mobile apps for devices using </w:t>
      </w:r>
    </w:p>
    <w:p w14:paraId="43431350" w14:textId="77777777" w:rsidR="00D5227A" w:rsidRPr="00D5227A" w:rsidRDefault="00D5227A" w:rsidP="00D5227A">
      <w:r w:rsidRPr="00D5227A">
        <w:t xml:space="preserve">the Android operating system. Languages like C, object-oriented languages (like </w:t>
      </w:r>
    </w:p>
    <w:p w14:paraId="7F48BC66" w14:textId="77777777" w:rsidR="00D5227A" w:rsidRPr="00D5227A" w:rsidRDefault="00D5227A" w:rsidP="00D5227A">
      <w:r w:rsidRPr="00D5227A">
        <w:t xml:space="preserve">Java), and the SDK (Android Software Development Kit) are used to create </w:t>
      </w:r>
    </w:p>
    <w:p w14:paraId="24709B2E" w14:textId="77777777" w:rsidR="00D5227A" w:rsidRPr="00D5227A" w:rsidRDefault="00D5227A" w:rsidP="00D5227A">
      <w:r w:rsidRPr="00D5227A">
        <w:t xml:space="preserve">Android applications. Android was initially introduced in 2009, and it is based on </w:t>
      </w:r>
    </w:p>
    <w:p w14:paraId="0EFDEC96" w14:textId="77777777" w:rsidR="00D5227A" w:rsidRPr="00D5227A" w:rsidRDefault="00D5227A" w:rsidP="00D5227A">
      <w:r w:rsidRPr="00D5227A">
        <w:t xml:space="preserve">the Java programming language. In today's world, Android dominates the whole </w:t>
      </w:r>
    </w:p>
    <w:p w14:paraId="3E69E4CC" w14:textId="77777777" w:rsidR="00D5227A" w:rsidRPr="00D5227A" w:rsidRDefault="00D5227A" w:rsidP="00D5227A">
      <w:r w:rsidRPr="00D5227A">
        <w:t xml:space="preserve">portable app sector, with the majority of the market share and a global clientele. </w:t>
      </w:r>
    </w:p>
    <w:p w14:paraId="7F7B49AF" w14:textId="77777777" w:rsidR="00D5227A" w:rsidRPr="00D5227A" w:rsidRDefault="00D5227A" w:rsidP="00D5227A">
      <w:r w:rsidRPr="00D5227A">
        <w:rPr>
          <w:b/>
          <w:bCs/>
        </w:rPr>
        <w:t xml:space="preserve">3.3 Functional Requirements </w:t>
      </w:r>
    </w:p>
    <w:p w14:paraId="37C6CE23" w14:textId="77777777" w:rsidR="00D5227A" w:rsidRPr="00D5227A" w:rsidRDefault="00D5227A" w:rsidP="00D5227A">
      <w:r w:rsidRPr="00D5227A">
        <w:t xml:space="preserve">The functional requirements for this application that are necessary to complete </w:t>
      </w:r>
    </w:p>
    <w:p w14:paraId="60DEEF74" w14:textId="77777777" w:rsidR="00D5227A" w:rsidRPr="00D5227A" w:rsidRDefault="00D5227A" w:rsidP="00D5227A">
      <w:r w:rsidRPr="00D5227A">
        <w:t xml:space="preserve">this project are as follows: </w:t>
      </w:r>
    </w:p>
    <w:p w14:paraId="63950DB4" w14:textId="77777777" w:rsidR="00D5227A" w:rsidRPr="00D5227A" w:rsidRDefault="00D5227A" w:rsidP="00D5227A">
      <w:r w:rsidRPr="00D5227A">
        <w:t xml:space="preserve">• Application must start when client clicks on app icon </w:t>
      </w:r>
    </w:p>
    <w:p w14:paraId="683BA70D" w14:textId="77777777" w:rsidR="00D5227A" w:rsidRPr="00D5227A" w:rsidRDefault="00D5227A" w:rsidP="00D5227A">
      <w:r w:rsidRPr="00D5227A">
        <w:t xml:space="preserve">• Application must show the home page of the application first </w:t>
      </w:r>
    </w:p>
    <w:p w14:paraId="538496CE" w14:textId="77777777" w:rsidR="00D5227A" w:rsidRPr="00D5227A" w:rsidRDefault="00D5227A" w:rsidP="00D5227A">
      <w:r w:rsidRPr="00D5227A">
        <w:t xml:space="preserve">• Application must provide the selected category’s content list for the client </w:t>
      </w:r>
    </w:p>
    <w:p w14:paraId="209A4B0F" w14:textId="77777777" w:rsidR="00D5227A" w:rsidRPr="00D5227A" w:rsidRDefault="00D5227A" w:rsidP="00D5227A">
      <w:r w:rsidRPr="00D5227A">
        <w:t xml:space="preserve">• Client must be able to view the products </w:t>
      </w:r>
    </w:p>
    <w:p w14:paraId="5A3E3957" w14:textId="77777777" w:rsidR="00D5227A" w:rsidRPr="00D5227A" w:rsidRDefault="00D5227A" w:rsidP="00D5227A">
      <w:r w:rsidRPr="00D5227A">
        <w:t xml:space="preserve">• Client must be able to view the products image </w:t>
      </w:r>
    </w:p>
    <w:p w14:paraId="202AB5F8" w14:textId="77777777" w:rsidR="00D5227A" w:rsidRPr="00D5227A" w:rsidRDefault="00D5227A" w:rsidP="00D5227A">
      <w:r w:rsidRPr="00D5227A">
        <w:t xml:space="preserve">• Application must provide the selected product’s description for the client </w:t>
      </w:r>
    </w:p>
    <w:p w14:paraId="2193AC22" w14:textId="77777777" w:rsidR="00D5227A" w:rsidRPr="00D5227A" w:rsidRDefault="00D5227A" w:rsidP="00D5227A">
      <w:r w:rsidRPr="00D5227A">
        <w:t xml:space="preserve">• Client must be able to add the product to the cart </w:t>
      </w:r>
    </w:p>
    <w:p w14:paraId="393F614E" w14:textId="77777777" w:rsidR="00D5227A" w:rsidRPr="00D5227A" w:rsidRDefault="00D5227A" w:rsidP="00D5227A">
      <w:r w:rsidRPr="00D5227A">
        <w:t xml:space="preserve">• Application should add the product to the customer’s shopping cart. </w:t>
      </w:r>
    </w:p>
    <w:p w14:paraId="4F84B5B7" w14:textId="77777777" w:rsidR="00D5227A" w:rsidRPr="00D5227A" w:rsidRDefault="00D5227A" w:rsidP="00D5227A">
      <w:r w:rsidRPr="00D5227A">
        <w:t xml:space="preserve">• Application must provide the customer’s information form for the client. </w:t>
      </w:r>
    </w:p>
    <w:p w14:paraId="602FAA1A" w14:textId="313C1927" w:rsidR="00D5227A" w:rsidRDefault="00D5227A" w:rsidP="00D5227A">
      <w:r w:rsidRPr="00D5227A">
        <w:t>• Client must send the provided credentials to the application.</w:t>
      </w:r>
    </w:p>
    <w:p w14:paraId="501B1339" w14:textId="77777777" w:rsidR="00D5227A" w:rsidRPr="00D5227A" w:rsidRDefault="00D5227A" w:rsidP="00D5227A">
      <w:r w:rsidRPr="00D5227A">
        <w:rPr>
          <w:b/>
          <w:bCs/>
        </w:rPr>
        <w:lastRenderedPageBreak/>
        <w:t xml:space="preserve">3.4 Non-Functional Requirements </w:t>
      </w:r>
    </w:p>
    <w:p w14:paraId="39BD40C2" w14:textId="77777777" w:rsidR="00D5227A" w:rsidRPr="00D5227A" w:rsidRDefault="00D5227A" w:rsidP="00D5227A">
      <w:r w:rsidRPr="00D5227A">
        <w:t xml:space="preserve">The non-functional requirements for this application that are necessary to </w:t>
      </w:r>
    </w:p>
    <w:p w14:paraId="2C6A1E28" w14:textId="77777777" w:rsidR="00D5227A" w:rsidRPr="00D5227A" w:rsidRDefault="00D5227A" w:rsidP="00D5227A">
      <w:r w:rsidRPr="00D5227A">
        <w:t xml:space="preserve">complete this project are as follows: </w:t>
      </w:r>
    </w:p>
    <w:p w14:paraId="7E13A989" w14:textId="77777777" w:rsidR="00D5227A" w:rsidRPr="00D5227A" w:rsidRDefault="00D5227A" w:rsidP="00D5227A">
      <w:r w:rsidRPr="00D5227A">
        <w:t xml:space="preserve">• Application should have an interface to display products to the customer. </w:t>
      </w:r>
    </w:p>
    <w:p w14:paraId="535BF823" w14:textId="77777777" w:rsidR="00D5227A" w:rsidRPr="00D5227A" w:rsidRDefault="00D5227A" w:rsidP="00D5227A">
      <w:r w:rsidRPr="00D5227A">
        <w:t xml:space="preserve">• Application should have an interface to display list of categories </w:t>
      </w:r>
    </w:p>
    <w:p w14:paraId="0A4B2ADD" w14:textId="77777777" w:rsidR="00D5227A" w:rsidRPr="00D5227A" w:rsidRDefault="00D5227A" w:rsidP="00D5227A">
      <w:r w:rsidRPr="00D5227A">
        <w:t xml:space="preserve">• Application should be able to display list of categories, so customers easily </w:t>
      </w:r>
    </w:p>
    <w:p w14:paraId="00B81317" w14:textId="77777777" w:rsidR="00D5227A" w:rsidRPr="00D5227A" w:rsidRDefault="00D5227A" w:rsidP="00D5227A">
      <w:r w:rsidRPr="00D5227A">
        <w:t xml:space="preserve">click on them </w:t>
      </w:r>
    </w:p>
    <w:p w14:paraId="30C112AD" w14:textId="77777777" w:rsidR="00D5227A" w:rsidRPr="00D5227A" w:rsidRDefault="00D5227A" w:rsidP="00D5227A">
      <w:r w:rsidRPr="00D5227A">
        <w:t xml:space="preserve">• Application should be able to display a product’s description </w:t>
      </w:r>
    </w:p>
    <w:p w14:paraId="79F64EF6" w14:textId="77777777" w:rsidR="00D5227A" w:rsidRPr="00D5227A" w:rsidRDefault="00D5227A" w:rsidP="00D5227A">
      <w:r w:rsidRPr="00D5227A">
        <w:t xml:space="preserve">• Application should have an interface for the customer to add a product to the </w:t>
      </w:r>
    </w:p>
    <w:p w14:paraId="63874BE3" w14:textId="79403015" w:rsidR="00D5227A" w:rsidRDefault="00D5227A" w:rsidP="00D5227A">
      <w:r w:rsidRPr="00D5227A">
        <w:t>shopping cart</w:t>
      </w:r>
    </w:p>
    <w:p w14:paraId="7FE7C4C6" w14:textId="77777777" w:rsidR="00D5227A" w:rsidRDefault="00D5227A" w:rsidP="00D5227A"/>
    <w:p w14:paraId="13516F7B" w14:textId="221F43C8" w:rsidR="00D5227A" w:rsidRDefault="00D5227A" w:rsidP="00D5227A">
      <w:pPr>
        <w:rPr>
          <w:b/>
          <w:bCs/>
        </w:rPr>
      </w:pPr>
      <w:r w:rsidRPr="00D5227A">
        <w:rPr>
          <w:b/>
          <w:bCs/>
        </w:rPr>
        <w:t>3.5 GUI (Graphical User Interface)</w:t>
      </w:r>
    </w:p>
    <w:p w14:paraId="10F8CBA2" w14:textId="77777777" w:rsidR="00D5227A" w:rsidRDefault="00D5227A" w:rsidP="00D5227A">
      <w:pPr>
        <w:rPr>
          <w:b/>
          <w:bCs/>
        </w:rPr>
      </w:pPr>
    </w:p>
    <w:p w14:paraId="6A002704" w14:textId="02B2CD8D" w:rsidR="00D5227A" w:rsidRDefault="00D5227A" w:rsidP="00D5227A">
      <w:r>
        <w:rPr>
          <w:noProof/>
        </w:rPr>
        <w:drawing>
          <wp:inline distT="0" distB="0" distL="0" distR="0" wp14:anchorId="20845EC9" wp14:editId="11350038">
            <wp:extent cx="6096528" cy="3429297"/>
            <wp:effectExtent l="0" t="0" r="0" b="0"/>
            <wp:docPr id="207002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0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5442" w14:textId="35E1BA68" w:rsidR="00D5227A" w:rsidRDefault="00D5227A" w:rsidP="00D5227A">
      <w:r w:rsidRPr="00D5227A">
        <w:t>Figure 1: Customer login and splash screen</w:t>
      </w:r>
    </w:p>
    <w:p w14:paraId="66778B0D" w14:textId="77777777" w:rsidR="00D5227A" w:rsidRDefault="00D5227A" w:rsidP="00D5227A"/>
    <w:p w14:paraId="111C8D40" w14:textId="77777777" w:rsidR="00D5227A" w:rsidRDefault="00D5227A" w:rsidP="00D5227A"/>
    <w:p w14:paraId="75F83CCD" w14:textId="77777777" w:rsidR="00D5227A" w:rsidRDefault="00D5227A" w:rsidP="00D5227A"/>
    <w:p w14:paraId="1FF04E25" w14:textId="0C28F200" w:rsidR="00D5227A" w:rsidRDefault="00D5227A" w:rsidP="00D5227A">
      <w:r>
        <w:rPr>
          <w:noProof/>
        </w:rPr>
        <w:drawing>
          <wp:inline distT="0" distB="0" distL="0" distR="0" wp14:anchorId="19D89563" wp14:editId="24E7B0F6">
            <wp:extent cx="6096528" cy="3429297"/>
            <wp:effectExtent l="0" t="0" r="0" b="0"/>
            <wp:docPr id="10869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9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C0AB" w14:textId="32F44C1C" w:rsidR="00D5227A" w:rsidRDefault="00D5227A" w:rsidP="00D5227A">
      <w:r w:rsidRPr="00D5227A">
        <w:t>Figure 2: Profile and main screen</w:t>
      </w:r>
    </w:p>
    <w:p w14:paraId="57FAC246" w14:textId="77777777" w:rsidR="00D5227A" w:rsidRDefault="00D5227A" w:rsidP="00D5227A"/>
    <w:p w14:paraId="5F3B9758" w14:textId="6BE261DC" w:rsidR="00D5227A" w:rsidRDefault="00D5227A" w:rsidP="00D5227A">
      <w:r>
        <w:rPr>
          <w:noProof/>
        </w:rPr>
        <w:drawing>
          <wp:inline distT="0" distB="0" distL="0" distR="0" wp14:anchorId="66D1290F" wp14:editId="226275F0">
            <wp:extent cx="6400800" cy="3465830"/>
            <wp:effectExtent l="0" t="0" r="0" b="1270"/>
            <wp:docPr id="13693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02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2EE2" w14:textId="04A9073B" w:rsidR="00D5227A" w:rsidRDefault="00D5227A" w:rsidP="00D5227A">
      <w:r w:rsidRPr="00D5227A">
        <w:t>Figure 3: Order processing</w:t>
      </w:r>
    </w:p>
    <w:p w14:paraId="1B165A22" w14:textId="77777777" w:rsidR="00D5227A" w:rsidRDefault="00D5227A" w:rsidP="00D5227A"/>
    <w:p w14:paraId="0050D95B" w14:textId="77777777" w:rsidR="00D5227A" w:rsidRDefault="00D5227A" w:rsidP="00D5227A"/>
    <w:p w14:paraId="281A3FF3" w14:textId="77777777" w:rsidR="00D5227A" w:rsidRPr="00D5227A" w:rsidRDefault="00D5227A" w:rsidP="00D5227A">
      <w:r w:rsidRPr="00D5227A">
        <w:rPr>
          <w:b/>
          <w:bCs/>
        </w:rPr>
        <w:t xml:space="preserve">4 </w:t>
      </w:r>
      <w:proofErr w:type="gramStart"/>
      <w:r w:rsidRPr="00D5227A">
        <w:rPr>
          <w:b/>
          <w:bCs/>
        </w:rPr>
        <w:t>TECHNOLOGY</w:t>
      </w:r>
      <w:proofErr w:type="gramEnd"/>
      <w:r w:rsidRPr="00D5227A">
        <w:rPr>
          <w:b/>
          <w:bCs/>
        </w:rPr>
        <w:t xml:space="preserve"> </w:t>
      </w:r>
    </w:p>
    <w:p w14:paraId="1214137D" w14:textId="77777777" w:rsidR="00D5227A" w:rsidRPr="00D5227A" w:rsidRDefault="00D5227A" w:rsidP="00D5227A">
      <w:r w:rsidRPr="00D5227A">
        <w:rPr>
          <w:b/>
          <w:bCs/>
        </w:rPr>
        <w:t xml:space="preserve">4.1 Flutter </w:t>
      </w:r>
    </w:p>
    <w:p w14:paraId="273C5D75" w14:textId="77777777" w:rsidR="00D5227A" w:rsidRPr="00D5227A" w:rsidRDefault="00D5227A" w:rsidP="00D5227A">
      <w:r w:rsidRPr="00D5227A">
        <w:t xml:space="preserve">This application is built on Flutter technology. Flutter offers several advantages </w:t>
      </w:r>
    </w:p>
    <w:p w14:paraId="51DA0A13" w14:textId="77777777" w:rsidR="00D5227A" w:rsidRPr="00D5227A" w:rsidRDefault="00D5227A" w:rsidP="00D5227A">
      <w:r w:rsidRPr="00D5227A">
        <w:t xml:space="preserve">because it is a Google product. The following is a quick overview of flutter. </w:t>
      </w:r>
    </w:p>
    <w:p w14:paraId="34C15A10" w14:textId="77777777" w:rsidR="00D5227A" w:rsidRPr="00D5227A" w:rsidRDefault="00D5227A" w:rsidP="00D5227A">
      <w:r w:rsidRPr="00D5227A">
        <w:t xml:space="preserve">The app development process is revolutionized by Flutter. You can design, test, </w:t>
      </w:r>
    </w:p>
    <w:p w14:paraId="78A8E583" w14:textId="77777777" w:rsidR="00D5227A" w:rsidRPr="00D5227A" w:rsidRDefault="00D5227A" w:rsidP="00D5227A">
      <w:r w:rsidRPr="00D5227A">
        <w:t>and publish stunning mobile, web, desktop, and embedded apps by writing one</w:t>
      </w:r>
    </w:p>
    <w:p w14:paraId="0279BA4B" w14:textId="77777777" w:rsidR="00D5227A" w:rsidRPr="00D5227A" w:rsidRDefault="00D5227A" w:rsidP="00D5227A">
      <w:r w:rsidRPr="00D5227A">
        <w:t xml:space="preserve">time code. Google built Flutter as an open-source project. It's used to make hybrid </w:t>
      </w:r>
    </w:p>
    <w:p w14:paraId="12EC91B6" w14:textId="77777777" w:rsidR="00D5227A" w:rsidRPr="00D5227A" w:rsidRDefault="00D5227A" w:rsidP="00D5227A">
      <w:r w:rsidRPr="00D5227A">
        <w:t xml:space="preserve">apps for Android, iOS, Linux, macOS, Windows, Google Fuchsia, and the web </w:t>
      </w:r>
    </w:p>
    <w:p w14:paraId="189EAB05" w14:textId="77777777" w:rsidR="00D5227A" w:rsidRPr="00D5227A" w:rsidRDefault="00D5227A" w:rsidP="00D5227A">
      <w:r w:rsidRPr="00D5227A">
        <w:t xml:space="preserve">from a single codebase. (Flutter, no date) </w:t>
      </w:r>
    </w:p>
    <w:p w14:paraId="1A139644" w14:textId="77777777" w:rsidR="00D5227A" w:rsidRPr="00D5227A" w:rsidRDefault="00D5227A" w:rsidP="00D5227A">
      <w:r w:rsidRPr="00D5227A">
        <w:t xml:space="preserve">You can develop and iterate quickly using Hot Reload. You'll observe changes </w:t>
      </w:r>
    </w:p>
    <w:p w14:paraId="7C78720F" w14:textId="77777777" w:rsidR="00D5227A" w:rsidRPr="00D5227A" w:rsidRDefault="00D5227A" w:rsidP="00D5227A">
      <w:r w:rsidRPr="00D5227A">
        <w:t xml:space="preserve">very immediately after updating the code, with no loss of state. Maintain every </w:t>
      </w:r>
    </w:p>
    <w:p w14:paraId="33BCB4F7" w14:textId="77777777" w:rsidR="00D5227A" w:rsidRPr="00D5227A" w:rsidRDefault="00D5227A" w:rsidP="00D5227A">
      <w:r w:rsidRPr="00D5227A">
        <w:t xml:space="preserve">pixel to create unique, responsive designs that look and feel great on every </w:t>
      </w:r>
    </w:p>
    <w:p w14:paraId="697749F6" w14:textId="77777777" w:rsidR="00D5227A" w:rsidRPr="00D5227A" w:rsidRDefault="00D5227A" w:rsidP="00D5227A">
      <w:r w:rsidRPr="00D5227A">
        <w:t xml:space="preserve">device. </w:t>
      </w:r>
    </w:p>
    <w:p w14:paraId="205D413B" w14:textId="77777777" w:rsidR="00D5227A" w:rsidRPr="00D5227A" w:rsidRDefault="00D5227A" w:rsidP="00D5227A">
      <w:r w:rsidRPr="00D5227A">
        <w:t xml:space="preserve">Every component in flutter is referred to as a widget. It is entirely widget based. </w:t>
      </w:r>
    </w:p>
    <w:p w14:paraId="349C2643" w14:textId="77777777" w:rsidR="00D5227A" w:rsidRPr="00D5227A" w:rsidRDefault="00D5227A" w:rsidP="00D5227A">
      <w:r w:rsidRPr="00D5227A">
        <w:t xml:space="preserve">Stateless or stateful widgets are available. There are several states in a stateful </w:t>
      </w:r>
    </w:p>
    <w:p w14:paraId="6574AA29" w14:textId="77777777" w:rsidR="00D5227A" w:rsidRPr="00D5227A" w:rsidRDefault="00D5227A" w:rsidP="00D5227A">
      <w:r w:rsidRPr="00D5227A">
        <w:t xml:space="preserve">widget, not just one. They have the ability to modify their state in response to user </w:t>
      </w:r>
    </w:p>
    <w:p w14:paraId="47B0CE38" w14:textId="77777777" w:rsidR="00D5227A" w:rsidRPr="00D5227A" w:rsidRDefault="00D5227A" w:rsidP="00D5227A">
      <w:r w:rsidRPr="00D5227A">
        <w:t xml:space="preserve">interest. A Stateless widget, on the other hand, is a static widget that is utilized </w:t>
      </w:r>
    </w:p>
    <w:p w14:paraId="64E426B0" w14:textId="77777777" w:rsidR="00D5227A" w:rsidRPr="00D5227A" w:rsidRDefault="00D5227A" w:rsidP="00D5227A">
      <w:r w:rsidRPr="00D5227A">
        <w:t xml:space="preserve">for static data or functionality. It is devoid of any state. We need to utilize it in </w:t>
      </w:r>
    </w:p>
    <w:p w14:paraId="1FAD20CE" w14:textId="77777777" w:rsidR="00D5227A" w:rsidRPr="00D5227A" w:rsidRDefault="00D5227A" w:rsidP="00D5227A">
      <w:r w:rsidRPr="00D5227A">
        <w:t>some circumstances because we work with static data. (</w:t>
      </w:r>
      <w:proofErr w:type="spellStart"/>
      <w:r w:rsidRPr="00D5227A">
        <w:t>AppDividend</w:t>
      </w:r>
      <w:proofErr w:type="spellEnd"/>
      <w:r w:rsidRPr="00D5227A">
        <w:t xml:space="preserve">, no date) </w:t>
      </w:r>
    </w:p>
    <w:p w14:paraId="4FD043C5" w14:textId="77777777" w:rsidR="00D5227A" w:rsidRPr="00D5227A" w:rsidRDefault="00D5227A" w:rsidP="00D5227A">
      <w:r w:rsidRPr="00D5227A">
        <w:t xml:space="preserve">Flutter is an open-source project, anybody may use and contribute to it at any </w:t>
      </w:r>
    </w:p>
    <w:p w14:paraId="03C4BA9B" w14:textId="77777777" w:rsidR="00D5227A" w:rsidRPr="00D5227A" w:rsidRDefault="00D5227A" w:rsidP="00D5227A">
      <w:r w:rsidRPr="00D5227A">
        <w:t xml:space="preserve">level. It's better to use it and offer your passion for Google technology by </w:t>
      </w:r>
    </w:p>
    <w:p w14:paraId="2D377E36" w14:textId="77777777" w:rsidR="00D5227A" w:rsidRPr="00D5227A" w:rsidRDefault="00D5227A" w:rsidP="00D5227A">
      <w:r w:rsidRPr="00D5227A">
        <w:t xml:space="preserve">becoming a Google contributor. Flutter has a massive user base since it is a </w:t>
      </w:r>
    </w:p>
    <w:p w14:paraId="44F1B668" w14:textId="77777777" w:rsidR="00D5227A" w:rsidRPr="00D5227A" w:rsidRDefault="00D5227A" w:rsidP="00D5227A">
      <w:r w:rsidRPr="00D5227A">
        <w:t xml:space="preserve">Google product, and Google is the most widely used search engine on the planet. </w:t>
      </w:r>
    </w:p>
    <w:p w14:paraId="07EF96FD" w14:textId="77777777" w:rsidR="00D5227A" w:rsidRPr="00D5227A" w:rsidRDefault="00D5227A" w:rsidP="00D5227A">
      <w:r w:rsidRPr="00D5227A">
        <w:t xml:space="preserve">Flutter outperforms other hybrid solutions in terms of cost. It's one of the many </w:t>
      </w:r>
    </w:p>
    <w:p w14:paraId="0D802E45" w14:textId="77777777" w:rsidR="00D5227A" w:rsidRPr="00D5227A" w:rsidRDefault="00D5227A" w:rsidP="00D5227A">
      <w:r w:rsidRPr="00D5227A">
        <w:t xml:space="preserve">advantages of flutter. Flutter developers may encrypt app data with both </w:t>
      </w:r>
    </w:p>
    <w:p w14:paraId="097BD60D" w14:textId="77777777" w:rsidR="00D5227A" w:rsidRPr="00D5227A" w:rsidRDefault="00D5227A" w:rsidP="00D5227A">
      <w:r w:rsidRPr="00D5227A">
        <w:t xml:space="preserve">asymmetric and symmetric keys using the iOS </w:t>
      </w:r>
      <w:proofErr w:type="spellStart"/>
      <w:r w:rsidRPr="00D5227A">
        <w:t>SecKey</w:t>
      </w:r>
      <w:proofErr w:type="spellEnd"/>
      <w:r w:rsidRPr="00D5227A">
        <w:t xml:space="preserve"> API and the Common </w:t>
      </w:r>
    </w:p>
    <w:p w14:paraId="3190AAAE" w14:textId="6ECF610D" w:rsidR="00D5227A" w:rsidRDefault="00D5227A" w:rsidP="00D5227A">
      <w:r w:rsidRPr="00D5227A">
        <w:t>Crypto library. Flutter code is written in Dart, which has many cryptos and</w:t>
      </w:r>
    </w:p>
    <w:p w14:paraId="12B5F347" w14:textId="77777777" w:rsidR="00D5227A" w:rsidRPr="00D5227A" w:rsidRDefault="00D5227A" w:rsidP="00D5227A">
      <w:r w:rsidRPr="00D5227A">
        <w:lastRenderedPageBreak/>
        <w:t xml:space="preserve">encrypts libraries that employ various cryptographic hashing and encryption </w:t>
      </w:r>
    </w:p>
    <w:p w14:paraId="694297D3" w14:textId="77777777" w:rsidR="00D5227A" w:rsidRPr="00D5227A" w:rsidRDefault="00D5227A" w:rsidP="00D5227A">
      <w:r w:rsidRPr="00D5227A">
        <w:t xml:space="preserve">techniques. </w:t>
      </w:r>
    </w:p>
    <w:p w14:paraId="3AC7683A" w14:textId="77777777" w:rsidR="00D5227A" w:rsidRPr="00D5227A" w:rsidRDefault="00D5227A" w:rsidP="00D5227A">
      <w:r w:rsidRPr="00D5227A">
        <w:rPr>
          <w:b/>
          <w:bCs/>
        </w:rPr>
        <w:t xml:space="preserve">4.2 Android </w:t>
      </w:r>
    </w:p>
    <w:p w14:paraId="0EF65EAD" w14:textId="77777777" w:rsidR="00D5227A" w:rsidRPr="00D5227A" w:rsidRDefault="00D5227A" w:rsidP="00D5227A">
      <w:r w:rsidRPr="00D5227A">
        <w:t xml:space="preserve">Android is a multitasking mobile operating system that runs on smartphones, </w:t>
      </w:r>
    </w:p>
    <w:p w14:paraId="1C9AD204" w14:textId="77777777" w:rsidR="00D5227A" w:rsidRPr="00D5227A" w:rsidRDefault="00D5227A" w:rsidP="00D5227A">
      <w:r w:rsidRPr="00D5227A">
        <w:t xml:space="preserve">tablets, readers, televisions, and even domestic robots. Google purchased and </w:t>
      </w:r>
    </w:p>
    <w:p w14:paraId="7A779BA5" w14:textId="77777777" w:rsidR="00D5227A" w:rsidRPr="00D5227A" w:rsidRDefault="00D5227A" w:rsidP="00D5227A">
      <w:r w:rsidRPr="00D5227A">
        <w:t xml:space="preserve">marketed this operating system, which was developed by 'Android Inc' and based </w:t>
      </w:r>
    </w:p>
    <w:p w14:paraId="599B11FC" w14:textId="77777777" w:rsidR="00D5227A" w:rsidRPr="00D5227A" w:rsidRDefault="00D5227A" w:rsidP="00D5227A">
      <w:r w:rsidRPr="00D5227A">
        <w:t xml:space="preserve">on Linux. Android's introduction as an operating system (OS) in 2008 was a </w:t>
      </w:r>
    </w:p>
    <w:p w14:paraId="2D0DD2EE" w14:textId="77777777" w:rsidR="00D5227A" w:rsidRPr="00D5227A" w:rsidRDefault="00D5227A" w:rsidP="00D5227A">
      <w:r w:rsidRPr="00D5227A">
        <w:t xml:space="preserve">spark, and it quickly became popular among smart gadgets. Modern </w:t>
      </w:r>
    </w:p>
    <w:p w14:paraId="0661BAE6" w14:textId="77777777" w:rsidR="00D5227A" w:rsidRPr="00D5227A" w:rsidRDefault="00D5227A" w:rsidP="00D5227A">
      <w:r w:rsidRPr="00D5227A">
        <w:t xml:space="preserve">smartphones and tablets might be considered stash minicomputers thanks to this </w:t>
      </w:r>
    </w:p>
    <w:p w14:paraId="6E4BB323" w14:textId="77777777" w:rsidR="00D5227A" w:rsidRPr="00D5227A" w:rsidRDefault="00D5227A" w:rsidP="00D5227A">
      <w:r w:rsidRPr="00D5227A">
        <w:t xml:space="preserve">operating system. </w:t>
      </w:r>
    </w:p>
    <w:p w14:paraId="69243EA6" w14:textId="77777777" w:rsidR="00D5227A" w:rsidRPr="00D5227A" w:rsidRDefault="00D5227A" w:rsidP="00D5227A">
      <w:r w:rsidRPr="00D5227A">
        <w:t xml:space="preserve">By 2020, the Android platform will have about 35 billion users worldwide, making </w:t>
      </w:r>
    </w:p>
    <w:p w14:paraId="2E8446BD" w14:textId="77777777" w:rsidR="00D5227A" w:rsidRPr="00D5227A" w:rsidRDefault="00D5227A" w:rsidP="00D5227A">
      <w:r w:rsidRPr="00D5227A">
        <w:t xml:space="preserve">it the most popular mobile operating system on the planet. A large number of </w:t>
      </w:r>
    </w:p>
    <w:p w14:paraId="239A91BC" w14:textId="77777777" w:rsidR="00D5227A" w:rsidRPr="00D5227A" w:rsidRDefault="00D5227A" w:rsidP="00D5227A">
      <w:r w:rsidRPr="00D5227A">
        <w:t xml:space="preserve">smart gadgets run on this operating system (like phones, tablets, and </w:t>
      </w:r>
    </w:p>
    <w:p w14:paraId="7BD5A14D" w14:textId="77777777" w:rsidR="00D5227A" w:rsidRPr="00D5227A" w:rsidRDefault="00D5227A" w:rsidP="00D5227A">
      <w:r w:rsidRPr="00D5227A">
        <w:t xml:space="preserve">smartwatches). Every company organization or brand in the world nowadays </w:t>
      </w:r>
    </w:p>
    <w:p w14:paraId="4D99F62A" w14:textId="77777777" w:rsidR="00D5227A" w:rsidRPr="00D5227A" w:rsidRDefault="00D5227A" w:rsidP="00D5227A">
      <w:r w:rsidRPr="00D5227A">
        <w:t xml:space="preserve">need an e-commerce Android app in order to grow their business, money, and </w:t>
      </w:r>
    </w:p>
    <w:p w14:paraId="26859861" w14:textId="77777777" w:rsidR="00D5227A" w:rsidRPr="00D5227A" w:rsidRDefault="00D5227A" w:rsidP="00D5227A">
      <w:r w:rsidRPr="00D5227A">
        <w:t xml:space="preserve">popularity. (Android, no date) </w:t>
      </w:r>
    </w:p>
    <w:p w14:paraId="6E338306" w14:textId="77777777" w:rsidR="00D5227A" w:rsidRPr="00D5227A" w:rsidRDefault="00D5227A" w:rsidP="00D5227A">
      <w:r w:rsidRPr="00D5227A">
        <w:t xml:space="preserve">Android is a very adaptive and engaging system, and a basic acquaintance takes </w:t>
      </w:r>
    </w:p>
    <w:p w14:paraId="49366973" w14:textId="77777777" w:rsidR="00D5227A" w:rsidRPr="00D5227A" w:rsidRDefault="00D5227A" w:rsidP="00D5227A">
      <w:r w:rsidRPr="00D5227A">
        <w:t xml:space="preserve">less than an hour. Because there are so many essential programs accessible, </w:t>
      </w:r>
    </w:p>
    <w:p w14:paraId="47784CC0" w14:textId="77777777" w:rsidR="00D5227A" w:rsidRPr="00D5227A" w:rsidRDefault="00D5227A" w:rsidP="00D5227A">
      <w:r w:rsidRPr="00D5227A">
        <w:t xml:space="preserve">any customer may easily configure OS settings. You can modify everything past </w:t>
      </w:r>
    </w:p>
    <w:p w14:paraId="6D2531C5" w14:textId="77777777" w:rsidR="00D5227A" w:rsidRPr="00D5227A" w:rsidRDefault="00D5227A" w:rsidP="00D5227A">
      <w:r w:rsidRPr="00D5227A">
        <w:t xml:space="preserve">recognition: if you don't like the look, symbols, or ringtone, simply go to the </w:t>
      </w:r>
    </w:p>
    <w:p w14:paraId="46F35278" w14:textId="77777777" w:rsidR="00D5227A" w:rsidRPr="00D5227A" w:rsidRDefault="00D5227A" w:rsidP="00D5227A">
      <w:r w:rsidRPr="00D5227A">
        <w:t xml:space="preserve">Google Play Store, download a significant program, and quickly customize </w:t>
      </w:r>
    </w:p>
    <w:p w14:paraId="7FAFA1D4" w14:textId="77777777" w:rsidR="00D5227A" w:rsidRPr="00D5227A" w:rsidRDefault="00D5227A" w:rsidP="00D5227A">
      <w:r w:rsidRPr="00D5227A">
        <w:t xml:space="preserve">everything to your desire </w:t>
      </w:r>
    </w:p>
    <w:p w14:paraId="0FE032DC" w14:textId="77777777" w:rsidR="00D5227A" w:rsidRPr="00D5227A" w:rsidRDefault="00D5227A" w:rsidP="00D5227A">
      <w:r w:rsidRPr="00D5227A">
        <w:rPr>
          <w:b/>
          <w:bCs/>
        </w:rPr>
        <w:t xml:space="preserve">4.3 Dart Language </w:t>
      </w:r>
    </w:p>
    <w:p w14:paraId="270BEAAE" w14:textId="77777777" w:rsidR="00D5227A" w:rsidRPr="00D5227A" w:rsidRDefault="00D5227A" w:rsidP="00D5227A">
      <w:r w:rsidRPr="00D5227A">
        <w:t xml:space="preserve">Dart is a client-oriented programming language that enables rapid app </w:t>
      </w:r>
    </w:p>
    <w:p w14:paraId="0F36D700" w14:textId="77777777" w:rsidR="00D5227A" w:rsidRPr="00D5227A" w:rsidRDefault="00D5227A" w:rsidP="00D5227A">
      <w:r w:rsidRPr="00D5227A">
        <w:t xml:space="preserve">development across all platforms. Its primary goal is to create one of the most </w:t>
      </w:r>
    </w:p>
    <w:p w14:paraId="45E2E0E8" w14:textId="77777777" w:rsidR="00D5227A" w:rsidRPr="00D5227A" w:rsidRDefault="00D5227A" w:rsidP="00D5227A">
      <w:r w:rsidRPr="00D5227A">
        <w:t xml:space="preserve">productive languages on a variety of platforms. Both the server and the user will </w:t>
      </w:r>
    </w:p>
    <w:p w14:paraId="2BDB102E" w14:textId="77777777" w:rsidR="00D5227A" w:rsidRPr="00D5227A" w:rsidRDefault="00D5227A" w:rsidP="00D5227A">
      <w:r w:rsidRPr="00D5227A">
        <w:t xml:space="preserve">benefit from it. The Dart SDK includes the Dart VM compiler as well as the dart2js </w:t>
      </w:r>
    </w:p>
    <w:p w14:paraId="0E087DC5" w14:textId="77777777" w:rsidR="00D5227A" w:rsidRPr="00D5227A" w:rsidRDefault="00D5227A" w:rsidP="00D5227A">
      <w:r w:rsidRPr="00D5227A">
        <w:t xml:space="preserve">tool, which generates the JavaScript version of a Dart Script so that it may be </w:t>
      </w:r>
    </w:p>
    <w:p w14:paraId="3CC56AF5" w14:textId="76CDA5DC" w:rsidR="00D5227A" w:rsidRDefault="00D5227A" w:rsidP="00D5227A">
      <w:r w:rsidRPr="00D5227A">
        <w:lastRenderedPageBreak/>
        <w:t>executed on sites that don't support Dart. It is a very similar object-oriented</w:t>
      </w:r>
    </w:p>
    <w:p w14:paraId="1B222716" w14:textId="77777777" w:rsidR="00C409A4" w:rsidRPr="00C409A4" w:rsidRDefault="00C409A4" w:rsidP="00C409A4">
      <w:r w:rsidRPr="00C409A4">
        <w:t xml:space="preserve">programming language to C++. Dart is a popular programming language for </w:t>
      </w:r>
    </w:p>
    <w:p w14:paraId="08422740" w14:textId="77777777" w:rsidR="00C409A4" w:rsidRPr="00C409A4" w:rsidRDefault="00C409A4" w:rsidP="00C409A4">
      <w:r w:rsidRPr="00C409A4">
        <w:t xml:space="preserve">creating single-page websites and online apps. (Dart, no date). </w:t>
      </w:r>
    </w:p>
    <w:p w14:paraId="6CE874D3" w14:textId="77777777" w:rsidR="00C409A4" w:rsidRPr="00C409A4" w:rsidRDefault="00C409A4" w:rsidP="00C409A4">
      <w:r w:rsidRPr="00C409A4">
        <w:t xml:space="preserve">Dart is designed to provide logic and, as a result, a beautiful user interface. For </w:t>
      </w:r>
    </w:p>
    <w:p w14:paraId="2CD6B3CC" w14:textId="77777777" w:rsidR="00C409A4" w:rsidRPr="00C409A4" w:rsidRDefault="00C409A4" w:rsidP="00C409A4">
      <w:r w:rsidRPr="00C409A4">
        <w:t xml:space="preserve">mobile, desktop, and backend apps, compile specialized machine code. </w:t>
      </w:r>
    </w:p>
    <w:p w14:paraId="43BC5760" w14:textId="77777777" w:rsidR="00C409A4" w:rsidRPr="00C409A4" w:rsidRDefault="00C409A4" w:rsidP="00C409A4">
      <w:r w:rsidRPr="00C409A4">
        <w:t xml:space="preserve">Alternatively, for web use, compile to JavaScript. </w:t>
      </w:r>
    </w:p>
    <w:p w14:paraId="2B70D58B" w14:textId="77777777" w:rsidR="00C409A4" w:rsidRPr="00C409A4" w:rsidRDefault="00C409A4" w:rsidP="00C409A4">
      <w:r w:rsidRPr="00C409A4">
        <w:rPr>
          <w:b/>
          <w:bCs/>
        </w:rPr>
        <w:t xml:space="preserve">Benefits </w:t>
      </w:r>
    </w:p>
    <w:p w14:paraId="22BCFCE8" w14:textId="77777777" w:rsidR="00C409A4" w:rsidRPr="00C409A4" w:rsidRDefault="00C409A4" w:rsidP="00C409A4">
      <w:r w:rsidRPr="00C409A4">
        <w:t xml:space="preserve">The first advantage is that it is a very easy language to pick up. If any of us are </w:t>
      </w:r>
    </w:p>
    <w:p w14:paraId="473F07BA" w14:textId="77777777" w:rsidR="00C409A4" w:rsidRPr="00C409A4" w:rsidRDefault="00C409A4" w:rsidP="00C409A4">
      <w:r w:rsidRPr="00C409A4">
        <w:t xml:space="preserve">familiar with C or C++, we can quickly learn this language because the grammar </w:t>
      </w:r>
    </w:p>
    <w:p w14:paraId="5818544B" w14:textId="77777777" w:rsidR="00C409A4" w:rsidRPr="00C409A4" w:rsidRDefault="00C409A4" w:rsidP="00C409A4">
      <w:r w:rsidRPr="00C409A4">
        <w:t xml:space="preserve">is comparable. The vast community, which provides extensive documentation, is </w:t>
      </w:r>
    </w:p>
    <w:p w14:paraId="3866A666" w14:textId="77777777" w:rsidR="00C409A4" w:rsidRPr="00C409A4" w:rsidRDefault="00C409A4" w:rsidP="00C409A4">
      <w:r w:rsidRPr="00C409A4">
        <w:t xml:space="preserve">the second item to note. And because it's a Google product, they make it as </w:t>
      </w:r>
    </w:p>
    <w:p w14:paraId="550A7923" w14:textId="77777777" w:rsidR="00C409A4" w:rsidRPr="00C409A4" w:rsidRDefault="00C409A4" w:rsidP="00C409A4">
      <w:r w:rsidRPr="00C409A4">
        <w:t xml:space="preserve">simple as possible. The third advantage is its excellent performance. Dart-based </w:t>
      </w:r>
    </w:p>
    <w:p w14:paraId="0DD604A4" w14:textId="77777777" w:rsidR="00C409A4" w:rsidRPr="00C409A4" w:rsidRDefault="00C409A4" w:rsidP="00C409A4">
      <w:r w:rsidRPr="00C409A4">
        <w:t xml:space="preserve">programs are faster to execute than JavaScript-based programs. (Code Carbon, </w:t>
      </w:r>
    </w:p>
    <w:p w14:paraId="667CC1A5" w14:textId="77777777" w:rsidR="00C409A4" w:rsidRPr="00C409A4" w:rsidRDefault="00C409A4" w:rsidP="00C409A4">
      <w:r w:rsidRPr="00C409A4">
        <w:t xml:space="preserve">2020) </w:t>
      </w:r>
    </w:p>
    <w:p w14:paraId="5B1DCE60" w14:textId="77777777" w:rsidR="00C409A4" w:rsidRPr="00C409A4" w:rsidRDefault="00C409A4" w:rsidP="00C409A4">
      <w:r w:rsidRPr="00C409A4">
        <w:rPr>
          <w:b/>
          <w:bCs/>
        </w:rPr>
        <w:t xml:space="preserve">Drawback </w:t>
      </w:r>
    </w:p>
    <w:p w14:paraId="2183273F" w14:textId="77777777" w:rsidR="00C409A4" w:rsidRPr="00C409A4" w:rsidRDefault="00C409A4" w:rsidP="00C409A4">
      <w:r w:rsidRPr="00C409A4">
        <w:t xml:space="preserve">Of course, we must consider the drawbacks in addition to the rewards. The first </w:t>
      </w:r>
    </w:p>
    <w:p w14:paraId="3F8564B8" w14:textId="77777777" w:rsidR="00C409A4" w:rsidRPr="00C409A4" w:rsidRDefault="00C409A4" w:rsidP="00C409A4">
      <w:r w:rsidRPr="00C409A4">
        <w:t xml:space="preserve">disadvantage is that it has limited resources, making it harder to find solutions to </w:t>
      </w:r>
    </w:p>
    <w:p w14:paraId="7B75AF99" w14:textId="77777777" w:rsidR="00C409A4" w:rsidRPr="00C409A4" w:rsidRDefault="00C409A4" w:rsidP="00C409A4">
      <w:r w:rsidRPr="00C409A4">
        <w:t xml:space="preserve">problems. This is due to a lack of larger and more cohesive development </w:t>
      </w:r>
    </w:p>
    <w:p w14:paraId="6CDE68BB" w14:textId="77777777" w:rsidR="00C409A4" w:rsidRPr="00C409A4" w:rsidRDefault="00C409A4" w:rsidP="00C409A4">
      <w:r w:rsidRPr="00C409A4">
        <w:t xml:space="preserve">communities to assist you. </w:t>
      </w:r>
    </w:p>
    <w:p w14:paraId="2B64BA5B" w14:textId="77777777" w:rsidR="00C409A4" w:rsidRPr="00C409A4" w:rsidRDefault="00C409A4" w:rsidP="00C409A4">
      <w:r w:rsidRPr="00C409A4">
        <w:t xml:space="preserve">Dart is currently in development. That's fantastic, and there's nothing "wrong" with </w:t>
      </w:r>
    </w:p>
    <w:p w14:paraId="524E089A" w14:textId="77777777" w:rsidR="00C409A4" w:rsidRPr="00C409A4" w:rsidRDefault="00C409A4" w:rsidP="00C409A4">
      <w:r w:rsidRPr="00C409A4">
        <w:t xml:space="preserve">Dart, but if you start writing in Dart today, the API may change, or things may not </w:t>
      </w:r>
    </w:p>
    <w:p w14:paraId="16ACEA18" w14:textId="77777777" w:rsidR="00C409A4" w:rsidRPr="00C409A4" w:rsidRDefault="00C409A4" w:rsidP="00C409A4">
      <w:r w:rsidRPr="00C409A4">
        <w:t xml:space="preserve">be fully or accurately documented, and the quantity of knowledge accessible on </w:t>
      </w:r>
    </w:p>
    <w:p w14:paraId="029D4EA6" w14:textId="77777777" w:rsidR="00C409A4" w:rsidRPr="00C409A4" w:rsidRDefault="00C409A4" w:rsidP="00C409A4">
      <w:r w:rsidRPr="00C409A4">
        <w:t xml:space="preserve">the web may be less than, example, the amount of information available on </w:t>
      </w:r>
    </w:p>
    <w:p w14:paraId="67DEE50F" w14:textId="77777777" w:rsidR="00C409A4" w:rsidRPr="00C409A4" w:rsidRDefault="00C409A4" w:rsidP="00C409A4">
      <w:r w:rsidRPr="00C409A4">
        <w:t xml:space="preserve">jQuery. (Code Carbon, 2020) </w:t>
      </w:r>
    </w:p>
    <w:p w14:paraId="6D06577A" w14:textId="77777777" w:rsidR="00C409A4" w:rsidRPr="00C409A4" w:rsidRDefault="00C409A4" w:rsidP="00C409A4">
      <w:r w:rsidRPr="00C409A4">
        <w:rPr>
          <w:b/>
          <w:bCs/>
        </w:rPr>
        <w:t xml:space="preserve">4.4 Google Firebase </w:t>
      </w:r>
    </w:p>
    <w:p w14:paraId="2756CACC" w14:textId="77777777" w:rsidR="00C409A4" w:rsidRPr="00C409A4" w:rsidRDefault="00C409A4" w:rsidP="00C409A4">
      <w:r w:rsidRPr="00C409A4">
        <w:t xml:space="preserve">Firebase is a Google program that allows developers to create apps for a variety </w:t>
      </w:r>
    </w:p>
    <w:p w14:paraId="47AEC81B" w14:textId="77777777" w:rsidR="00C409A4" w:rsidRPr="00C409A4" w:rsidRDefault="00C409A4" w:rsidP="00C409A4">
      <w:r w:rsidRPr="00C409A4">
        <w:t xml:space="preserve">of platforms, including iOS, Android, and web-based apps. Firebase is a quick </w:t>
      </w:r>
    </w:p>
    <w:p w14:paraId="749672D2" w14:textId="173F7F0A" w:rsidR="00C409A4" w:rsidRDefault="00C409A4" w:rsidP="00C409A4">
      <w:r w:rsidRPr="00C409A4">
        <w:t>tool for developing things that would take a long time in a traditional database</w:t>
      </w:r>
    </w:p>
    <w:p w14:paraId="1CE3BB49" w14:textId="77777777" w:rsidR="00C409A4" w:rsidRPr="00C409A4" w:rsidRDefault="00C409A4" w:rsidP="00C409A4">
      <w:r w:rsidRPr="00C409A4">
        <w:lastRenderedPageBreak/>
        <w:t xml:space="preserve">system, such as bespoke APIs. Firebase has built-in APIs that allow us to </w:t>
      </w:r>
    </w:p>
    <w:p w14:paraId="6794B0AA" w14:textId="77777777" w:rsidR="00C409A4" w:rsidRPr="00C409A4" w:rsidRDefault="00C409A4" w:rsidP="00C409A4">
      <w:r w:rsidRPr="00C409A4">
        <w:t xml:space="preserve">construct applications quickly. One of the nicest features of Firebase is that it </w:t>
      </w:r>
    </w:p>
    <w:p w14:paraId="4E4A5F18" w14:textId="77777777" w:rsidR="00C409A4" w:rsidRPr="00C409A4" w:rsidRDefault="00C409A4" w:rsidP="00C409A4">
      <w:r w:rsidRPr="00C409A4">
        <w:t xml:space="preserve">gives us tools for tracking business reports and experimenting with different </w:t>
      </w:r>
    </w:p>
    <w:p w14:paraId="162F06CB" w14:textId="77777777" w:rsidR="00C409A4" w:rsidRPr="00C409A4" w:rsidRDefault="00C409A4" w:rsidP="00C409A4">
      <w:r w:rsidRPr="00C409A4">
        <w:t xml:space="preserve">goods. </w:t>
      </w:r>
    </w:p>
    <w:p w14:paraId="252462E1" w14:textId="77777777" w:rsidR="00C409A4" w:rsidRPr="00C409A4" w:rsidRDefault="00C409A4" w:rsidP="00C409A4">
      <w:r w:rsidRPr="00C409A4">
        <w:t xml:space="preserve">The Firebase database is a real-time database that allows clients to immediately </w:t>
      </w:r>
    </w:p>
    <w:p w14:paraId="7FF21000" w14:textId="77777777" w:rsidR="00C409A4" w:rsidRPr="00C409A4" w:rsidRDefault="00C409A4" w:rsidP="00C409A4">
      <w:r w:rsidRPr="00C409A4">
        <w:t xml:space="preserve">access data. Even if you are not connected to the internet, you can still use your </w:t>
      </w:r>
    </w:p>
    <w:p w14:paraId="045CCE09" w14:textId="77777777" w:rsidR="00C409A4" w:rsidRPr="00C409A4" w:rsidRDefault="00C409A4" w:rsidP="00C409A4">
      <w:r w:rsidRPr="00C409A4">
        <w:t xml:space="preserve">program with all of your prior data sets. Firebase allows users to use data in a </w:t>
      </w:r>
    </w:p>
    <w:p w14:paraId="7758D076" w14:textId="77777777" w:rsidR="00C409A4" w:rsidRPr="00C409A4" w:rsidRDefault="00C409A4" w:rsidP="00C409A4">
      <w:r w:rsidRPr="00C409A4">
        <w:t xml:space="preserve">secure and secured manner. </w:t>
      </w:r>
    </w:p>
    <w:p w14:paraId="25422A9E" w14:textId="77777777" w:rsidR="00C409A4" w:rsidRPr="00C409A4" w:rsidRDefault="00C409A4" w:rsidP="00C409A4">
      <w:r w:rsidRPr="00C409A4">
        <w:t xml:space="preserve">The Firebase database is a NOSQL database, similar to the MYSQL database </w:t>
      </w:r>
    </w:p>
    <w:p w14:paraId="7669AAAA" w14:textId="77777777" w:rsidR="00C409A4" w:rsidRPr="00C409A4" w:rsidRDefault="00C409A4" w:rsidP="00C409A4">
      <w:r w:rsidRPr="00C409A4">
        <w:t xml:space="preserve">used in PHP applications. The real-time database API was created exclusively </w:t>
      </w:r>
    </w:p>
    <w:p w14:paraId="4EC52F99" w14:textId="77777777" w:rsidR="00C409A4" w:rsidRPr="00C409A4" w:rsidRDefault="00C409A4" w:rsidP="00C409A4">
      <w:r w:rsidRPr="00C409A4">
        <w:t xml:space="preserve">for rapid operations and capabilities. (Firebase, no date). </w:t>
      </w:r>
    </w:p>
    <w:p w14:paraId="7DBFD386" w14:textId="77777777" w:rsidR="00C409A4" w:rsidRPr="00C409A4" w:rsidRDefault="00C409A4" w:rsidP="00C409A4">
      <w:r w:rsidRPr="00C409A4">
        <w:rPr>
          <w:b/>
          <w:bCs/>
        </w:rPr>
        <w:t xml:space="preserve">4.5 Android Studio </w:t>
      </w:r>
    </w:p>
    <w:p w14:paraId="4322BECE" w14:textId="77777777" w:rsidR="00C409A4" w:rsidRPr="00C409A4" w:rsidRDefault="00C409A4" w:rsidP="00C409A4">
      <w:r w:rsidRPr="00C409A4">
        <w:t xml:space="preserve">It's a Google-created integrated development environment (IDE). The goal of </w:t>
      </w:r>
    </w:p>
    <w:p w14:paraId="26FEB9E2" w14:textId="77777777" w:rsidR="00C409A4" w:rsidRPr="00C409A4" w:rsidRDefault="00C409A4" w:rsidP="00C409A4">
      <w:r w:rsidRPr="00C409A4">
        <w:t xml:space="preserve">Android is to speed up progress and make it easier for users to create high-quality </w:t>
      </w:r>
    </w:p>
    <w:p w14:paraId="152DCCCD" w14:textId="77777777" w:rsidR="00C409A4" w:rsidRPr="00C409A4" w:rsidRDefault="00C409A4" w:rsidP="00C409A4">
      <w:r w:rsidRPr="00C409A4">
        <w:t xml:space="preserve">apps for Android devices. Commonly used operating frameworks, such as Mac </w:t>
      </w:r>
    </w:p>
    <w:p w14:paraId="191682B5" w14:textId="77777777" w:rsidR="00C409A4" w:rsidRPr="00C409A4" w:rsidRDefault="00C409A4" w:rsidP="00C409A4">
      <w:r w:rsidRPr="00C409A4">
        <w:t xml:space="preserve">and Windows, allow variations of this IDE. It also provides a development kit and </w:t>
      </w:r>
    </w:p>
    <w:p w14:paraId="0091E035" w14:textId="0FA11001" w:rsidR="00C409A4" w:rsidRDefault="00C409A4" w:rsidP="00C409A4">
      <w:r w:rsidRPr="00C409A4">
        <w:t>plugins for developers. cross-platform application support (IDE)</w:t>
      </w:r>
    </w:p>
    <w:p w14:paraId="3D2FDE78" w14:textId="77777777" w:rsidR="00C409A4" w:rsidRDefault="00C409A4" w:rsidP="00C409A4"/>
    <w:p w14:paraId="0A171DC5" w14:textId="77777777" w:rsidR="00C409A4" w:rsidRDefault="00C409A4" w:rsidP="00C409A4"/>
    <w:p w14:paraId="5EB762AA" w14:textId="77777777" w:rsidR="00C409A4" w:rsidRDefault="00C409A4" w:rsidP="00C409A4"/>
    <w:p w14:paraId="0ABFF557" w14:textId="77777777" w:rsidR="00C409A4" w:rsidRDefault="00C409A4" w:rsidP="00C409A4"/>
    <w:p w14:paraId="38F8FE56" w14:textId="77777777" w:rsidR="00C409A4" w:rsidRDefault="00C409A4" w:rsidP="00C409A4"/>
    <w:p w14:paraId="559CE3DA" w14:textId="77777777" w:rsidR="00C409A4" w:rsidRDefault="00C409A4" w:rsidP="00C409A4"/>
    <w:p w14:paraId="26038C78" w14:textId="77777777" w:rsidR="00C409A4" w:rsidRDefault="00C409A4" w:rsidP="00C409A4"/>
    <w:p w14:paraId="6FFD7011" w14:textId="77777777" w:rsidR="00C409A4" w:rsidRDefault="00C409A4" w:rsidP="00C409A4"/>
    <w:p w14:paraId="58C020C7" w14:textId="77777777" w:rsidR="00C409A4" w:rsidRDefault="00C409A4" w:rsidP="00C409A4"/>
    <w:p w14:paraId="35A7A51E" w14:textId="77777777" w:rsidR="00C409A4" w:rsidRDefault="00C409A4" w:rsidP="00C409A4"/>
    <w:p w14:paraId="055379B0" w14:textId="77777777" w:rsidR="00C409A4" w:rsidRDefault="00C409A4" w:rsidP="00C409A4"/>
    <w:p w14:paraId="5AF41CB2" w14:textId="77777777" w:rsidR="00C409A4" w:rsidRDefault="00C409A4" w:rsidP="00C409A4"/>
    <w:p w14:paraId="02750C58" w14:textId="77777777" w:rsidR="00C409A4" w:rsidRPr="00C409A4" w:rsidRDefault="00C409A4" w:rsidP="00C409A4">
      <w:r w:rsidRPr="00C409A4">
        <w:rPr>
          <w:b/>
          <w:bCs/>
        </w:rPr>
        <w:t xml:space="preserve">5 TECHNICAL </w:t>
      </w:r>
      <w:proofErr w:type="gramStart"/>
      <w:r w:rsidRPr="00C409A4">
        <w:rPr>
          <w:b/>
          <w:bCs/>
        </w:rPr>
        <w:t>IMPLEMENTATION</w:t>
      </w:r>
      <w:proofErr w:type="gramEnd"/>
      <w:r w:rsidRPr="00C409A4">
        <w:rPr>
          <w:b/>
          <w:bCs/>
        </w:rPr>
        <w:t xml:space="preserve"> </w:t>
      </w:r>
    </w:p>
    <w:p w14:paraId="5F673A6C" w14:textId="77777777" w:rsidR="00C409A4" w:rsidRPr="00C409A4" w:rsidRDefault="00C409A4" w:rsidP="00C409A4">
      <w:r w:rsidRPr="00C409A4">
        <w:rPr>
          <w:b/>
          <w:bCs/>
        </w:rPr>
        <w:t xml:space="preserve">5.1 Planning </w:t>
      </w:r>
    </w:p>
    <w:p w14:paraId="163932C2" w14:textId="77777777" w:rsidR="00C409A4" w:rsidRPr="00C409A4" w:rsidRDefault="00C409A4" w:rsidP="00C409A4">
      <w:r w:rsidRPr="00C409A4">
        <w:t xml:space="preserve">The initial stage in our project's technological execution is to plan what we want </w:t>
      </w:r>
    </w:p>
    <w:p w14:paraId="2B5CE7B6" w14:textId="77777777" w:rsidR="00C409A4" w:rsidRPr="00C409A4" w:rsidRDefault="00C409A4" w:rsidP="00C409A4">
      <w:r w:rsidRPr="00C409A4">
        <w:t xml:space="preserve">to build that will benefit our society. We've attempted to question everything that </w:t>
      </w:r>
    </w:p>
    <w:p w14:paraId="2632038A" w14:textId="77777777" w:rsidR="00C409A4" w:rsidRPr="00C409A4" w:rsidRDefault="00C409A4" w:rsidP="00C409A4">
      <w:r w:rsidRPr="00C409A4">
        <w:t xml:space="preserve">may be touched by the program up to this point: </w:t>
      </w:r>
    </w:p>
    <w:p w14:paraId="67BE977A" w14:textId="77777777" w:rsidR="00C409A4" w:rsidRPr="00C409A4" w:rsidRDefault="00C409A4" w:rsidP="00C409A4">
      <w:r w:rsidRPr="00C409A4">
        <w:t xml:space="preserve">• Will the development take place in stages or all at once? </w:t>
      </w:r>
    </w:p>
    <w:p w14:paraId="15C61510" w14:textId="77777777" w:rsidR="00C409A4" w:rsidRPr="00C409A4" w:rsidRDefault="00C409A4" w:rsidP="00C409A4">
      <w:r w:rsidRPr="00C409A4">
        <w:t xml:space="preserve">• How much time will it take? </w:t>
      </w:r>
    </w:p>
    <w:p w14:paraId="6B22D64F" w14:textId="77777777" w:rsidR="00C409A4" w:rsidRPr="00C409A4" w:rsidRDefault="00C409A4" w:rsidP="00C409A4">
      <w:r w:rsidRPr="00C409A4">
        <w:t xml:space="preserve">• Will there be new security challenges? </w:t>
      </w:r>
    </w:p>
    <w:p w14:paraId="32848A30" w14:textId="77777777" w:rsidR="00C409A4" w:rsidRPr="00C409A4" w:rsidRDefault="00C409A4" w:rsidP="00C409A4">
      <w:r w:rsidRPr="00C409A4">
        <w:t xml:space="preserve">Finally, we want to create an ecommerce software that allows users to purchase </w:t>
      </w:r>
    </w:p>
    <w:p w14:paraId="21B62616" w14:textId="77777777" w:rsidR="00C409A4" w:rsidRPr="00C409A4" w:rsidRDefault="00C409A4" w:rsidP="00C409A4">
      <w:r w:rsidRPr="00C409A4">
        <w:t xml:space="preserve">items without having to go to an actual store or shop. This is an excellent concept </w:t>
      </w:r>
    </w:p>
    <w:p w14:paraId="63DFDAE1" w14:textId="77777777" w:rsidR="00C409A4" w:rsidRPr="00C409A4" w:rsidRDefault="00C409A4" w:rsidP="00C409A4">
      <w:r w:rsidRPr="00C409A4">
        <w:t xml:space="preserve">for easing the difficulties faced by many folks who are unable to go to the market </w:t>
      </w:r>
    </w:p>
    <w:p w14:paraId="1DDCCF1E" w14:textId="77777777" w:rsidR="00C409A4" w:rsidRPr="00C409A4" w:rsidRDefault="00C409A4" w:rsidP="00C409A4">
      <w:r w:rsidRPr="00C409A4">
        <w:t xml:space="preserve">to purchase goods. An entire store is there at their fingertips; all they have to do </w:t>
      </w:r>
    </w:p>
    <w:p w14:paraId="3B028286" w14:textId="77777777" w:rsidR="00C409A4" w:rsidRPr="00C409A4" w:rsidRDefault="00C409A4" w:rsidP="00C409A4">
      <w:r w:rsidRPr="00C409A4">
        <w:t xml:space="preserve">is scroll and choose the things that best suit their needs. </w:t>
      </w:r>
    </w:p>
    <w:p w14:paraId="6A56133D" w14:textId="77777777" w:rsidR="00C409A4" w:rsidRPr="00C409A4" w:rsidRDefault="00C409A4" w:rsidP="00C409A4">
      <w:r w:rsidRPr="00C409A4">
        <w:rPr>
          <w:b/>
          <w:bCs/>
        </w:rPr>
        <w:t xml:space="preserve">5.2 MVVM (Model-View-View Model) </w:t>
      </w:r>
    </w:p>
    <w:p w14:paraId="032CECB9" w14:textId="77777777" w:rsidR="00C409A4" w:rsidRPr="00C409A4" w:rsidRDefault="00C409A4" w:rsidP="00C409A4">
      <w:r w:rsidRPr="00C409A4">
        <w:t>The app's current design is built on the MVVM paradigm, which employs a well</w:t>
      </w:r>
    </w:p>
    <w:p w14:paraId="6D821559" w14:textId="77777777" w:rsidR="00C409A4" w:rsidRPr="00C409A4" w:rsidRDefault="00C409A4" w:rsidP="00C409A4">
      <w:r w:rsidRPr="00C409A4">
        <w:t xml:space="preserve">known provider pattern. Views in this design closely monitor the view Model and </w:t>
      </w:r>
    </w:p>
    <w:p w14:paraId="3279F49E" w14:textId="77777777" w:rsidR="00C409A4" w:rsidRPr="00C409A4" w:rsidRDefault="00C409A4" w:rsidP="00C409A4">
      <w:r w:rsidRPr="00C409A4">
        <w:t xml:space="preserve">react to any changes that are detected. We have a home-view that is watching </w:t>
      </w:r>
    </w:p>
    <w:p w14:paraId="0BAA1091" w14:textId="77777777" w:rsidR="00C409A4" w:rsidRPr="00C409A4" w:rsidRDefault="00C409A4" w:rsidP="00C409A4">
      <w:r w:rsidRPr="00C409A4">
        <w:t xml:space="preserve">Data View Model, and the Data View Model has a reference to the model in </w:t>
      </w:r>
      <w:proofErr w:type="gramStart"/>
      <w:r w:rsidRPr="00C409A4">
        <w:t>our</w:t>
      </w:r>
      <w:proofErr w:type="gramEnd"/>
      <w:r w:rsidRPr="00C409A4">
        <w:t xml:space="preserve"> </w:t>
      </w:r>
    </w:p>
    <w:p w14:paraId="164A42E0" w14:textId="77777777" w:rsidR="00C409A4" w:rsidRPr="00C409A4" w:rsidRDefault="00C409A4" w:rsidP="00C409A4">
      <w:r w:rsidRPr="00C409A4">
        <w:t xml:space="preserve">example. </w:t>
      </w:r>
    </w:p>
    <w:p w14:paraId="39F447B1" w14:textId="77777777" w:rsidR="00C409A4" w:rsidRPr="00C409A4" w:rsidRDefault="00C409A4" w:rsidP="00C409A4">
      <w:r w:rsidRPr="00C409A4">
        <w:t xml:space="preserve">In the Data View Model, we have a method for filling categories that is responsible </w:t>
      </w:r>
    </w:p>
    <w:p w14:paraId="6B6F339B" w14:textId="77777777" w:rsidR="00C409A4" w:rsidRPr="00C409A4" w:rsidRDefault="00C409A4" w:rsidP="00C409A4">
      <w:r w:rsidRPr="00C409A4">
        <w:t xml:space="preserve">for adding categories to the list of categories and informing the listener, much like </w:t>
      </w:r>
    </w:p>
    <w:p w14:paraId="241BA723" w14:textId="77777777" w:rsidR="00C409A4" w:rsidRPr="00C409A4" w:rsidRDefault="00C409A4" w:rsidP="00C409A4">
      <w:r w:rsidRPr="00C409A4">
        <w:t xml:space="preserve">populating categories. The Home-view has a Horizontal List View widget that </w:t>
      </w:r>
    </w:p>
    <w:p w14:paraId="53E7BDDC" w14:textId="77777777" w:rsidR="00C409A4" w:rsidRPr="00C409A4" w:rsidRDefault="00C409A4" w:rsidP="00C409A4">
      <w:r w:rsidRPr="00C409A4">
        <w:t xml:space="preserve">monitors the category list and updates the content of the list View whenever the </w:t>
      </w:r>
    </w:p>
    <w:p w14:paraId="7C6B7A15" w14:textId="77777777" w:rsidR="00C409A4" w:rsidRPr="00C409A4" w:rsidRDefault="00C409A4" w:rsidP="00C409A4">
      <w:r w:rsidRPr="00C409A4">
        <w:t xml:space="preserve">list is modified. </w:t>
      </w:r>
    </w:p>
    <w:p w14:paraId="42377DAD" w14:textId="77777777" w:rsidR="00C409A4" w:rsidRPr="00C409A4" w:rsidRDefault="00C409A4" w:rsidP="00C409A4">
      <w:r w:rsidRPr="00C409A4">
        <w:t xml:space="preserve">The same goes for categorizing items and filling them. The Data View Model has </w:t>
      </w:r>
    </w:p>
    <w:p w14:paraId="5F22B499" w14:textId="65DD2E09" w:rsidR="00C409A4" w:rsidRDefault="00C409A4" w:rsidP="00C409A4">
      <w:r w:rsidRPr="00C409A4">
        <w:t xml:space="preserve">three methods: </w:t>
      </w:r>
      <w:proofErr w:type="spellStart"/>
      <w:proofErr w:type="gramStart"/>
      <w:r w:rsidRPr="00C409A4">
        <w:t>getShoes</w:t>
      </w:r>
      <w:proofErr w:type="spellEnd"/>
      <w:r w:rsidRPr="00C409A4">
        <w:t>(</w:t>
      </w:r>
      <w:proofErr w:type="gramEnd"/>
      <w:r w:rsidRPr="00C409A4">
        <w:t xml:space="preserve">), </w:t>
      </w:r>
      <w:proofErr w:type="spellStart"/>
      <w:r w:rsidRPr="00C409A4">
        <w:t>getPurse</w:t>
      </w:r>
      <w:proofErr w:type="spellEnd"/>
      <w:r w:rsidRPr="00C409A4">
        <w:t xml:space="preserve">(), and </w:t>
      </w:r>
      <w:proofErr w:type="spellStart"/>
      <w:r w:rsidRPr="00C409A4">
        <w:t>getShirts</w:t>
      </w:r>
      <w:proofErr w:type="spellEnd"/>
      <w:r w:rsidRPr="00C409A4">
        <w:t>(). When we choose a</w:t>
      </w:r>
    </w:p>
    <w:p w14:paraId="1256739F" w14:textId="77777777" w:rsidR="00C409A4" w:rsidRPr="00C409A4" w:rsidRDefault="00C409A4" w:rsidP="00C409A4">
      <w:r w:rsidRPr="00C409A4">
        <w:t xml:space="preserve">category, it queries the items in that category and alerts the Grid view widget, </w:t>
      </w:r>
    </w:p>
    <w:p w14:paraId="199E50B6" w14:textId="77777777" w:rsidR="00C409A4" w:rsidRPr="00C409A4" w:rsidRDefault="00C409A4" w:rsidP="00C409A4">
      <w:r w:rsidRPr="00C409A4">
        <w:lastRenderedPageBreak/>
        <w:t xml:space="preserve">which oversees displaying products. The Selected Product reference variable in </w:t>
      </w:r>
    </w:p>
    <w:p w14:paraId="698B2790" w14:textId="77777777" w:rsidR="00C409A4" w:rsidRPr="00C409A4" w:rsidRDefault="00C409A4" w:rsidP="00C409A4">
      <w:r w:rsidRPr="00C409A4">
        <w:t xml:space="preserve">the </w:t>
      </w:r>
      <w:proofErr w:type="spellStart"/>
      <w:r w:rsidRPr="00C409A4">
        <w:t>DataViewModel</w:t>
      </w:r>
      <w:proofErr w:type="spellEnd"/>
      <w:r w:rsidRPr="00C409A4">
        <w:t xml:space="preserve"> is responsible for displaying product details on the product </w:t>
      </w:r>
    </w:p>
    <w:p w14:paraId="1A79AA2A" w14:textId="77777777" w:rsidR="00C409A4" w:rsidRPr="00C409A4" w:rsidRDefault="00C409A4" w:rsidP="00C409A4">
      <w:r w:rsidRPr="00C409A4">
        <w:t xml:space="preserve">details page. </w:t>
      </w:r>
    </w:p>
    <w:p w14:paraId="4881C17C" w14:textId="77777777" w:rsidR="00C409A4" w:rsidRPr="00C409A4" w:rsidRDefault="00C409A4" w:rsidP="00C409A4">
      <w:r w:rsidRPr="00C409A4">
        <w:t xml:space="preserve">When we pick a product from the Home Page, we update the reference variable </w:t>
      </w:r>
    </w:p>
    <w:p w14:paraId="34E87CAD" w14:textId="77777777" w:rsidR="00C409A4" w:rsidRPr="00C409A4" w:rsidRDefault="00C409A4" w:rsidP="00C409A4">
      <w:r w:rsidRPr="00C409A4">
        <w:t xml:space="preserve">for that product, which is visible in the product details page, and we alter the </w:t>
      </w:r>
    </w:p>
    <w:p w14:paraId="5603CF64" w14:textId="77777777" w:rsidR="00C409A4" w:rsidRPr="00C409A4" w:rsidRDefault="00C409A4" w:rsidP="00C409A4">
      <w:r w:rsidRPr="00C409A4">
        <w:t xml:space="preserve">content of the detail page appropriately. In </w:t>
      </w:r>
      <w:proofErr w:type="spellStart"/>
      <w:r w:rsidRPr="00C409A4">
        <w:t>DataViewModel</w:t>
      </w:r>
      <w:proofErr w:type="spellEnd"/>
      <w:r w:rsidRPr="00C409A4">
        <w:t xml:space="preserve">, we additionally keep </w:t>
      </w:r>
    </w:p>
    <w:p w14:paraId="6B38014C" w14:textId="77777777" w:rsidR="00C409A4" w:rsidRPr="00C409A4" w:rsidRDefault="00C409A4" w:rsidP="00C409A4">
      <w:r w:rsidRPr="00C409A4">
        <w:t xml:space="preserve">track of the </w:t>
      </w:r>
      <w:proofErr w:type="spellStart"/>
      <w:r w:rsidRPr="00C409A4">
        <w:t>listOfCartProducts</w:t>
      </w:r>
      <w:proofErr w:type="spellEnd"/>
      <w:r w:rsidRPr="00C409A4">
        <w:t xml:space="preserve">. We update the </w:t>
      </w:r>
      <w:proofErr w:type="spellStart"/>
      <w:r w:rsidRPr="00C409A4">
        <w:t>listOfCartProducts</w:t>
      </w:r>
      <w:proofErr w:type="spellEnd"/>
      <w:r w:rsidRPr="00C409A4">
        <w:t xml:space="preserve"> in </w:t>
      </w:r>
    </w:p>
    <w:p w14:paraId="5E96B5DF" w14:textId="77777777" w:rsidR="00C409A4" w:rsidRPr="00C409A4" w:rsidRDefault="00C409A4" w:rsidP="00C409A4">
      <w:proofErr w:type="spellStart"/>
      <w:r w:rsidRPr="00C409A4">
        <w:t>DataViewModel</w:t>
      </w:r>
      <w:proofErr w:type="spellEnd"/>
      <w:r w:rsidRPr="00C409A4">
        <w:t xml:space="preserve"> when we add a product from the details page to the cart. This </w:t>
      </w:r>
    </w:p>
    <w:p w14:paraId="56CC1031" w14:textId="77777777" w:rsidR="00C409A4" w:rsidRPr="00C409A4" w:rsidRDefault="00C409A4" w:rsidP="00C409A4">
      <w:r w:rsidRPr="00C409A4">
        <w:t xml:space="preserve">variable is tracked in the cart Screen and updates the </w:t>
      </w:r>
      <w:proofErr w:type="spellStart"/>
      <w:r w:rsidRPr="00C409A4">
        <w:t>listView</w:t>
      </w:r>
      <w:proofErr w:type="spellEnd"/>
      <w:r w:rsidRPr="00C409A4">
        <w:t xml:space="preserve"> widget when the </w:t>
      </w:r>
    </w:p>
    <w:p w14:paraId="6D95FC05" w14:textId="77777777" w:rsidR="00C409A4" w:rsidRPr="00C409A4" w:rsidRDefault="00C409A4" w:rsidP="00C409A4">
      <w:r w:rsidRPr="00C409A4">
        <w:t xml:space="preserve">list changes. </w:t>
      </w:r>
    </w:p>
    <w:p w14:paraId="2DF22BF3" w14:textId="77777777" w:rsidR="00C409A4" w:rsidRPr="00C409A4" w:rsidRDefault="00C409A4" w:rsidP="00C409A4">
      <w:r w:rsidRPr="00C409A4">
        <w:t xml:space="preserve">Furthermore, we manage users using Firebase authentication. Orders may only </w:t>
      </w:r>
    </w:p>
    <w:p w14:paraId="3E8CE4EA" w14:textId="77777777" w:rsidR="00C409A4" w:rsidRPr="00C409A4" w:rsidRDefault="00C409A4" w:rsidP="00C409A4">
      <w:r w:rsidRPr="00C409A4">
        <w:t xml:space="preserve">be placed by authenticated users. We built a project for Angel for firebase </w:t>
      </w:r>
    </w:p>
    <w:p w14:paraId="3E36C478" w14:textId="77777777" w:rsidR="00C409A4" w:rsidRPr="00C409A4" w:rsidRDefault="00C409A4" w:rsidP="00C409A4">
      <w:r w:rsidRPr="00C409A4">
        <w:t xml:space="preserve">configuration, and under Project, we developed an app for Android and iOS </w:t>
      </w:r>
    </w:p>
    <w:p w14:paraId="561BF2CE" w14:textId="77777777" w:rsidR="00C409A4" w:rsidRPr="00C409A4" w:rsidRDefault="00C409A4" w:rsidP="00C409A4">
      <w:r w:rsidRPr="00C409A4">
        <w:t xml:space="preserve">based on the package name of Android and the bundle id of iOS, respectively. </w:t>
      </w:r>
    </w:p>
    <w:p w14:paraId="093EA00E" w14:textId="77777777" w:rsidR="00C409A4" w:rsidRPr="00C409A4" w:rsidRDefault="00C409A4" w:rsidP="00C409A4">
      <w:r w:rsidRPr="00C409A4">
        <w:t>For Android and iOS, Firebase generates a google-</w:t>
      </w:r>
      <w:proofErr w:type="spellStart"/>
      <w:proofErr w:type="gramStart"/>
      <w:r w:rsidRPr="00C409A4">
        <w:t>services.json</w:t>
      </w:r>
      <w:proofErr w:type="spellEnd"/>
      <w:proofErr w:type="gramEnd"/>
      <w:r w:rsidRPr="00C409A4">
        <w:t xml:space="preserve"> and info-</w:t>
      </w:r>
      <w:proofErr w:type="spellStart"/>
      <w:r w:rsidRPr="00C409A4">
        <w:t>plist</w:t>
      </w:r>
      <w:proofErr w:type="spellEnd"/>
      <w:r w:rsidRPr="00C409A4">
        <w:t xml:space="preserve"> </w:t>
      </w:r>
    </w:p>
    <w:p w14:paraId="428EFD0C" w14:textId="77777777" w:rsidR="00C409A4" w:rsidRPr="00C409A4" w:rsidRDefault="00C409A4" w:rsidP="00C409A4">
      <w:r w:rsidRPr="00C409A4">
        <w:t xml:space="preserve">file, accordingly. We placed the files in the appropriate directories and then </w:t>
      </w:r>
    </w:p>
    <w:p w14:paraId="4D36F50F" w14:textId="028E8589" w:rsidR="00C409A4" w:rsidRDefault="00C409A4" w:rsidP="00C409A4">
      <w:r w:rsidRPr="00C409A4">
        <w:t>implemented the authentication system using the Firebase APIs</w:t>
      </w:r>
    </w:p>
    <w:p w14:paraId="4398185E" w14:textId="77777777" w:rsidR="00C409A4" w:rsidRDefault="00C409A4" w:rsidP="00C409A4"/>
    <w:p w14:paraId="3808818A" w14:textId="5AB1850F" w:rsidR="00C409A4" w:rsidRDefault="00C409A4" w:rsidP="00C409A4">
      <w:r>
        <w:rPr>
          <w:noProof/>
        </w:rPr>
        <w:drawing>
          <wp:inline distT="0" distB="0" distL="0" distR="0" wp14:anchorId="674A687D" wp14:editId="2C976DA9">
            <wp:extent cx="3810330" cy="1143099"/>
            <wp:effectExtent l="0" t="0" r="0" b="0"/>
            <wp:docPr id="176628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88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640E" w14:textId="38901E2B" w:rsidR="00C409A4" w:rsidRDefault="00C409A4" w:rsidP="00C409A4">
      <w:r w:rsidRPr="00C409A4">
        <w:t>Figure 4: Model–view–</w:t>
      </w:r>
      <w:proofErr w:type="spellStart"/>
      <w:r w:rsidRPr="00C409A4">
        <w:t>viewmodel</w:t>
      </w:r>
      <w:proofErr w:type="spellEnd"/>
    </w:p>
    <w:p w14:paraId="42B1BF1C" w14:textId="77777777" w:rsidR="00C409A4" w:rsidRDefault="00C409A4" w:rsidP="00C409A4"/>
    <w:p w14:paraId="22DEE3FF" w14:textId="77777777" w:rsidR="00C409A4" w:rsidRPr="00C409A4" w:rsidRDefault="00C409A4" w:rsidP="00C409A4">
      <w:r w:rsidRPr="00C409A4">
        <w:rPr>
          <w:b/>
          <w:bCs/>
        </w:rPr>
        <w:t xml:space="preserve">5.3 Configuration and Customization </w:t>
      </w:r>
    </w:p>
    <w:p w14:paraId="5BDD8321" w14:textId="77777777" w:rsidR="00C409A4" w:rsidRPr="00C409A4" w:rsidRDefault="00C409A4" w:rsidP="00C409A4">
      <w:r w:rsidRPr="00C409A4">
        <w:t xml:space="preserve">It's now time to install the programmer and begin configuring the functionalities </w:t>
      </w:r>
    </w:p>
    <w:p w14:paraId="5BFC6C7E" w14:textId="77777777" w:rsidR="00C409A4" w:rsidRPr="00C409A4" w:rsidRDefault="00C409A4" w:rsidP="00C409A4">
      <w:r w:rsidRPr="00C409A4">
        <w:t xml:space="preserve">that may be used right away. In fact, this step should always come first before </w:t>
      </w:r>
    </w:p>
    <w:p w14:paraId="10D2152E" w14:textId="7DDB0000" w:rsidR="00C409A4" w:rsidRDefault="00C409A4" w:rsidP="00C409A4">
      <w:r w:rsidRPr="00C409A4">
        <w:t>developing any procedures or rushing to customize any module.</w:t>
      </w:r>
    </w:p>
    <w:p w14:paraId="13268686" w14:textId="77777777" w:rsidR="00C409A4" w:rsidRDefault="00C409A4" w:rsidP="00C409A4"/>
    <w:p w14:paraId="4A2EBC28" w14:textId="77777777" w:rsidR="00C409A4" w:rsidRPr="00C409A4" w:rsidRDefault="00C409A4" w:rsidP="00C409A4">
      <w:r w:rsidRPr="00C409A4">
        <w:t xml:space="preserve">• The first step is to install and configure flutter. After that, we'll install it by </w:t>
      </w:r>
    </w:p>
    <w:p w14:paraId="7DF51921" w14:textId="77777777" w:rsidR="00C409A4" w:rsidRPr="00C409A4" w:rsidRDefault="00C409A4" w:rsidP="00C409A4">
      <w:r w:rsidRPr="00C409A4">
        <w:t xml:space="preserve">following the instructions on the official flutter website. </w:t>
      </w:r>
    </w:p>
    <w:p w14:paraId="3ED1F595" w14:textId="77777777" w:rsidR="00C409A4" w:rsidRPr="00C409A4" w:rsidRDefault="00C409A4" w:rsidP="00C409A4">
      <w:r w:rsidRPr="00C409A4">
        <w:t xml:space="preserve">• The second step is to install and configure Android Studio, after which we </w:t>
      </w:r>
    </w:p>
    <w:p w14:paraId="17C732DE" w14:textId="77777777" w:rsidR="00C409A4" w:rsidRPr="00C409A4" w:rsidRDefault="00C409A4" w:rsidP="00C409A4">
      <w:r w:rsidRPr="00C409A4">
        <w:t xml:space="preserve">will install the flutter and dart plugins to use flutter in Android Studio. </w:t>
      </w:r>
    </w:p>
    <w:p w14:paraId="4FF72B0A" w14:textId="77777777" w:rsidR="00C409A4" w:rsidRPr="00C409A4" w:rsidRDefault="00C409A4" w:rsidP="00C409A4">
      <w:r w:rsidRPr="00C409A4">
        <w:t xml:space="preserve">• We built up an emulator in Android Studio to run and test our app in this </w:t>
      </w:r>
    </w:p>
    <w:p w14:paraId="583B07E8" w14:textId="77777777" w:rsidR="00C409A4" w:rsidRPr="00C409A4" w:rsidRDefault="00C409A4" w:rsidP="00C409A4">
      <w:r w:rsidRPr="00C409A4">
        <w:t xml:space="preserve">phase. </w:t>
      </w:r>
    </w:p>
    <w:p w14:paraId="6BAB30FC" w14:textId="77777777" w:rsidR="00C409A4" w:rsidRPr="00C409A4" w:rsidRDefault="00C409A4" w:rsidP="00C409A4">
      <w:r w:rsidRPr="00C409A4">
        <w:t xml:space="preserve">• The fourth step is to create a home screen. Then we used dart language </w:t>
      </w:r>
    </w:p>
    <w:p w14:paraId="21832E5B" w14:textId="77777777" w:rsidR="00C409A4" w:rsidRPr="00C409A4" w:rsidRDefault="00C409A4" w:rsidP="00C409A4">
      <w:r w:rsidRPr="00C409A4">
        <w:t xml:space="preserve">to create the home screen. </w:t>
      </w:r>
    </w:p>
    <w:p w14:paraId="409627CF" w14:textId="77777777" w:rsidR="00C409A4" w:rsidRPr="00C409A4" w:rsidRDefault="00C409A4" w:rsidP="00C409A4">
      <w:r w:rsidRPr="00C409A4">
        <w:t xml:space="preserve">• We developed items and their product detail pages after designing the </w:t>
      </w:r>
    </w:p>
    <w:p w14:paraId="5B82065E" w14:textId="77777777" w:rsidR="00C409A4" w:rsidRPr="00C409A4" w:rsidRDefault="00C409A4" w:rsidP="00C409A4">
      <w:r w:rsidRPr="00C409A4">
        <w:t xml:space="preserve">home screen. Similarly, we have created each design component </w:t>
      </w:r>
    </w:p>
    <w:p w14:paraId="263B19A5" w14:textId="77777777" w:rsidR="00C409A4" w:rsidRPr="00C409A4" w:rsidRDefault="00C409A4" w:rsidP="00C409A4">
      <w:r w:rsidRPr="00C409A4">
        <w:t xml:space="preserve">separately. </w:t>
      </w:r>
    </w:p>
    <w:p w14:paraId="44538C15" w14:textId="77777777" w:rsidR="00C409A4" w:rsidRPr="00C409A4" w:rsidRDefault="00C409A4" w:rsidP="00C409A4">
      <w:r w:rsidRPr="00C409A4">
        <w:t xml:space="preserve">• To pick numerous things at once, we have provided add to cart capability </w:t>
      </w:r>
    </w:p>
    <w:p w14:paraId="5431E3DC" w14:textId="77777777" w:rsidR="00C409A4" w:rsidRPr="00C409A4" w:rsidRDefault="00C409A4" w:rsidP="00C409A4">
      <w:r w:rsidRPr="00C409A4">
        <w:t xml:space="preserve">to our app. The add to cart feature also allows you to buy numerous items </w:t>
      </w:r>
    </w:p>
    <w:p w14:paraId="18FF4DC9" w14:textId="77777777" w:rsidR="00C409A4" w:rsidRPr="00C409A4" w:rsidRDefault="00C409A4" w:rsidP="00C409A4">
      <w:r w:rsidRPr="00C409A4">
        <w:t xml:space="preserve">at once. </w:t>
      </w:r>
    </w:p>
    <w:p w14:paraId="1557C9DA" w14:textId="77777777" w:rsidR="00C409A4" w:rsidRPr="00C409A4" w:rsidRDefault="00C409A4" w:rsidP="00C409A4">
      <w:r w:rsidRPr="00C409A4">
        <w:t xml:space="preserve">• We've introduced a login and registration form, and users must first </w:t>
      </w:r>
    </w:p>
    <w:p w14:paraId="63E75BA7" w14:textId="77777777" w:rsidR="00C409A4" w:rsidRPr="00C409A4" w:rsidRDefault="00C409A4" w:rsidP="00C409A4">
      <w:r w:rsidRPr="00C409A4">
        <w:t xml:space="preserve">register and login before placing an order. This was accomplished using </w:t>
      </w:r>
    </w:p>
    <w:p w14:paraId="3DB3FCFF" w14:textId="77777777" w:rsidR="00C409A4" w:rsidRPr="00C409A4" w:rsidRDefault="00C409A4" w:rsidP="00C409A4">
      <w:r w:rsidRPr="00C409A4">
        <w:t xml:space="preserve">firebase and flutter. </w:t>
      </w:r>
    </w:p>
    <w:p w14:paraId="3CFD889F" w14:textId="77777777" w:rsidR="00C409A4" w:rsidRPr="00C409A4" w:rsidRDefault="00C409A4" w:rsidP="00C409A4">
      <w:r w:rsidRPr="00C409A4">
        <w:rPr>
          <w:b/>
          <w:bCs/>
        </w:rPr>
        <w:t xml:space="preserve">5.3.1 Flutter Firebase working </w:t>
      </w:r>
    </w:p>
    <w:p w14:paraId="656F0843" w14:textId="77777777" w:rsidR="00C409A4" w:rsidRPr="00C409A4" w:rsidRDefault="00C409A4" w:rsidP="00C409A4">
      <w:r w:rsidRPr="00C409A4">
        <w:t xml:space="preserve">When a client (iOS or Android) requests a firebase API, the client sends its query </w:t>
      </w:r>
    </w:p>
    <w:p w14:paraId="6F9CDDA2" w14:textId="77777777" w:rsidR="00C409A4" w:rsidRPr="00C409A4" w:rsidRDefault="00C409A4" w:rsidP="00C409A4">
      <w:r w:rsidRPr="00C409A4">
        <w:t xml:space="preserve">to the firebase database, which then responds to the firebase API and the client </w:t>
      </w:r>
    </w:p>
    <w:p w14:paraId="6FEF943F" w14:textId="77777777" w:rsidR="00C409A4" w:rsidRPr="00C409A4" w:rsidRDefault="00C409A4" w:rsidP="00C409A4">
      <w:r w:rsidRPr="00C409A4">
        <w:t xml:space="preserve">(IOS or Android). </w:t>
      </w:r>
    </w:p>
    <w:p w14:paraId="55173397" w14:textId="77777777" w:rsidR="00C409A4" w:rsidRPr="00C409A4" w:rsidRDefault="00C409A4" w:rsidP="00C409A4">
      <w:r w:rsidRPr="00C409A4">
        <w:t xml:space="preserve">In Flutter, this is a lib folder where we can handle all our app's screens. This folder </w:t>
      </w:r>
    </w:p>
    <w:p w14:paraId="762307B0" w14:textId="77777777" w:rsidR="00C409A4" w:rsidRPr="00C409A4" w:rsidRDefault="00C409A4" w:rsidP="00C409A4">
      <w:r w:rsidRPr="00C409A4">
        <w:t xml:space="preserve">also contains the functioning section. This folder is responsible for 90% of </w:t>
      </w:r>
      <w:proofErr w:type="gramStart"/>
      <w:r w:rsidRPr="00C409A4">
        <w:t>our</w:t>
      </w:r>
      <w:proofErr w:type="gramEnd"/>
      <w:r w:rsidRPr="00C409A4">
        <w:t xml:space="preserve"> </w:t>
      </w:r>
    </w:p>
    <w:p w14:paraId="38EAD0FE" w14:textId="77777777" w:rsidR="00C409A4" w:rsidRPr="00C409A4" w:rsidRDefault="00C409A4" w:rsidP="00C409A4">
      <w:r w:rsidRPr="00C409A4">
        <w:t xml:space="preserve">app development. </w:t>
      </w:r>
    </w:p>
    <w:p w14:paraId="23606309" w14:textId="77777777" w:rsidR="00C409A4" w:rsidRPr="00C409A4" w:rsidRDefault="00C409A4" w:rsidP="00C409A4">
      <w:r w:rsidRPr="00C409A4">
        <w:t xml:space="preserve">• </w:t>
      </w:r>
      <w:proofErr w:type="spellStart"/>
      <w:r w:rsidRPr="00C409A4">
        <w:rPr>
          <w:b/>
          <w:bCs/>
        </w:rPr>
        <w:t>Pubspec.yaml</w:t>
      </w:r>
      <w:proofErr w:type="spellEnd"/>
      <w:r w:rsidRPr="00C409A4">
        <w:rPr>
          <w:b/>
          <w:bCs/>
        </w:rPr>
        <w:t xml:space="preserve"> </w:t>
      </w:r>
      <w:r w:rsidRPr="00C409A4">
        <w:t xml:space="preserve">manages all our library files. This is a very private section </w:t>
      </w:r>
    </w:p>
    <w:p w14:paraId="43C4240A" w14:textId="77777777" w:rsidR="00C409A4" w:rsidRPr="00C409A4" w:rsidRDefault="00C409A4" w:rsidP="00C409A4">
      <w:r w:rsidRPr="00C409A4">
        <w:t xml:space="preserve">of our software. It is also space constrained. </w:t>
      </w:r>
    </w:p>
    <w:p w14:paraId="56A77051" w14:textId="77777777" w:rsidR="00C409A4" w:rsidRPr="00C409A4" w:rsidRDefault="00C409A4" w:rsidP="00C409A4">
      <w:r w:rsidRPr="00C409A4">
        <w:t xml:space="preserve">• Two responsible libraries for firebase integration are </w:t>
      </w:r>
    </w:p>
    <w:p w14:paraId="708CC7B6" w14:textId="77777777" w:rsidR="00C409A4" w:rsidRPr="00C409A4" w:rsidRDefault="00C409A4" w:rsidP="00C409A4">
      <w:r w:rsidRPr="00C409A4">
        <w:lastRenderedPageBreak/>
        <w:t xml:space="preserve">1. </w:t>
      </w:r>
    </w:p>
    <w:p w14:paraId="63D68DB9" w14:textId="77777777" w:rsidR="00C409A4" w:rsidRPr="00C409A4" w:rsidRDefault="00C409A4" w:rsidP="00C409A4">
      <w:proofErr w:type="spellStart"/>
      <w:r w:rsidRPr="00C409A4">
        <w:t>firebase_core</w:t>
      </w:r>
      <w:proofErr w:type="spellEnd"/>
      <w:r w:rsidRPr="00C409A4">
        <w:t xml:space="preserve">: ^1.16.0 </w:t>
      </w:r>
    </w:p>
    <w:p w14:paraId="3907CEBF" w14:textId="77777777" w:rsidR="00C409A4" w:rsidRPr="00C409A4" w:rsidRDefault="00C409A4" w:rsidP="00C409A4">
      <w:r w:rsidRPr="00C409A4">
        <w:t xml:space="preserve">2. </w:t>
      </w:r>
    </w:p>
    <w:p w14:paraId="78288745" w14:textId="7B93355F" w:rsidR="00C409A4" w:rsidRDefault="00C409A4" w:rsidP="00C409A4">
      <w:proofErr w:type="spellStart"/>
      <w:r w:rsidRPr="00C409A4">
        <w:t>firebase_auth</w:t>
      </w:r>
      <w:proofErr w:type="spellEnd"/>
      <w:r w:rsidRPr="00C409A4">
        <w:t>: ^3.3.17</w:t>
      </w:r>
    </w:p>
    <w:p w14:paraId="6F614E30" w14:textId="77777777" w:rsidR="00C409A4" w:rsidRDefault="00C409A4" w:rsidP="00C409A4"/>
    <w:p w14:paraId="2FF9CA47" w14:textId="77777777" w:rsidR="00C409A4" w:rsidRPr="00C409A4" w:rsidRDefault="00C409A4" w:rsidP="00C409A4">
      <w:r w:rsidRPr="00C409A4">
        <w:t xml:space="preserve">• Flutter asset folder, where we keep track of all the assets for our flutter </w:t>
      </w:r>
    </w:p>
    <w:p w14:paraId="1CD1CD6D" w14:textId="77777777" w:rsidR="00C409A4" w:rsidRPr="00C409A4" w:rsidRDefault="00C409A4" w:rsidP="00C409A4">
      <w:r w:rsidRPr="00C409A4">
        <w:t xml:space="preserve">app. Images, static data, videos, and other assets </w:t>
      </w:r>
    </w:p>
    <w:p w14:paraId="37C29AF3" w14:textId="77777777" w:rsidR="00C409A4" w:rsidRPr="00C409A4" w:rsidRDefault="00C409A4" w:rsidP="00C409A4">
      <w:r w:rsidRPr="00C409A4">
        <w:t xml:space="preserve">• The IOS folder is responsible for all IOS development operations. Flutter </w:t>
      </w:r>
    </w:p>
    <w:p w14:paraId="3FBF39A3" w14:textId="77777777" w:rsidR="00C409A4" w:rsidRPr="00C409A4" w:rsidRDefault="00C409A4" w:rsidP="00C409A4">
      <w:r w:rsidRPr="00C409A4">
        <w:t xml:space="preserve">is a hybrid technology, which means it can manage several platforms. </w:t>
      </w:r>
    </w:p>
    <w:p w14:paraId="2613087E" w14:textId="77777777" w:rsidR="00C409A4" w:rsidRPr="00C409A4" w:rsidRDefault="00C409A4" w:rsidP="00C409A4">
      <w:r w:rsidRPr="00C409A4">
        <w:t xml:space="preserve">• It manages all the tasks required for Android development, same as IOS. </w:t>
      </w:r>
    </w:p>
    <w:p w14:paraId="4339A14A" w14:textId="77777777" w:rsidR="00C409A4" w:rsidRPr="00C409A4" w:rsidRDefault="00C409A4" w:rsidP="00C409A4">
      <w:r w:rsidRPr="00C409A4">
        <w:rPr>
          <w:b/>
          <w:bCs/>
        </w:rPr>
        <w:t xml:space="preserve">5.3.2 Firebase Configuration for Android and IOS: </w:t>
      </w:r>
    </w:p>
    <w:p w14:paraId="14ED73B8" w14:textId="77777777" w:rsidR="00C409A4" w:rsidRPr="00C409A4" w:rsidRDefault="00C409A4" w:rsidP="00C409A4">
      <w:r w:rsidRPr="00C409A4">
        <w:t xml:space="preserve">To use Firebase with Flutter, we must first create a Firebase console project. </w:t>
      </w:r>
    </w:p>
    <w:p w14:paraId="747D1988" w14:textId="77777777" w:rsidR="00C409A4" w:rsidRPr="00C409A4" w:rsidRDefault="00C409A4" w:rsidP="00C409A4">
      <w:r w:rsidRPr="00C409A4">
        <w:t xml:space="preserve">We've established a project called Angel on Firebase. After that, we added </w:t>
      </w:r>
    </w:p>
    <w:p w14:paraId="7E495F61" w14:textId="77777777" w:rsidR="00C409A4" w:rsidRPr="00C409A4" w:rsidRDefault="00C409A4" w:rsidP="00C409A4">
      <w:r w:rsidRPr="00C409A4">
        <w:t xml:space="preserve">packages for Android and </w:t>
      </w:r>
      <w:proofErr w:type="gramStart"/>
      <w:r w:rsidRPr="00C409A4">
        <w:t>iOS..</w:t>
      </w:r>
      <w:proofErr w:type="gramEnd"/>
      <w:r w:rsidRPr="00C409A4">
        <w:t xml:space="preserve"> We inserted a google </w:t>
      </w:r>
      <w:proofErr w:type="spellStart"/>
      <w:r w:rsidRPr="00C409A4">
        <w:t>json</w:t>
      </w:r>
      <w:proofErr w:type="spellEnd"/>
      <w:r w:rsidRPr="00C409A4">
        <w:t xml:space="preserve"> file for Android and an </w:t>
      </w:r>
    </w:p>
    <w:p w14:paraId="5FDCF882" w14:textId="77777777" w:rsidR="00C409A4" w:rsidRPr="00C409A4" w:rsidRDefault="00C409A4" w:rsidP="00C409A4">
      <w:r w:rsidRPr="00C409A4">
        <w:t xml:space="preserve">info </w:t>
      </w:r>
      <w:proofErr w:type="spellStart"/>
      <w:r w:rsidRPr="00C409A4">
        <w:t>plish</w:t>
      </w:r>
      <w:proofErr w:type="spellEnd"/>
      <w:r w:rsidRPr="00C409A4">
        <w:t xml:space="preserve"> file for iOS in the root directory of both Android and iOS. This is how we </w:t>
      </w:r>
    </w:p>
    <w:p w14:paraId="3B367F33" w14:textId="77777777" w:rsidR="00C409A4" w:rsidRPr="00C409A4" w:rsidRDefault="00C409A4" w:rsidP="00C409A4">
      <w:r w:rsidRPr="00C409A4">
        <w:t xml:space="preserve">set up our Firebase application for iOS and Android. We've also included </w:t>
      </w:r>
    </w:p>
    <w:p w14:paraId="34BA978D" w14:textId="77777777" w:rsidR="00C409A4" w:rsidRPr="00C409A4" w:rsidRDefault="00C409A4" w:rsidP="00C409A4">
      <w:r w:rsidRPr="00C409A4">
        <w:t xml:space="preserve">packages in the pub spec files for authentication. </w:t>
      </w:r>
    </w:p>
    <w:p w14:paraId="7554D5C2" w14:textId="77777777" w:rsidR="00C409A4" w:rsidRPr="00C409A4" w:rsidRDefault="00C409A4" w:rsidP="00C409A4">
      <w:r w:rsidRPr="00C409A4">
        <w:t xml:space="preserve">We received the project id, which is essentially our project's unique identification. </w:t>
      </w:r>
    </w:p>
    <w:p w14:paraId="52997600" w14:textId="77777777" w:rsidR="00C409A4" w:rsidRPr="00C409A4" w:rsidRDefault="00C409A4" w:rsidP="00C409A4">
      <w:r w:rsidRPr="00C409A4">
        <w:t xml:space="preserve">We also issued a project number, which we may use to configure integrations </w:t>
      </w:r>
    </w:p>
    <w:p w14:paraId="6450C806" w14:textId="77777777" w:rsidR="00C409A4" w:rsidRPr="00C409A4" w:rsidRDefault="00C409A4" w:rsidP="00C409A4">
      <w:r w:rsidRPr="00C409A4">
        <w:t xml:space="preserve">with Firebase or other third-party services. We also gained the public facing </w:t>
      </w:r>
    </w:p>
    <w:p w14:paraId="0A1668D9" w14:textId="77777777" w:rsidR="00C409A4" w:rsidRPr="00C409A4" w:rsidRDefault="00C409A4" w:rsidP="00C409A4">
      <w:r w:rsidRPr="00C409A4">
        <w:t xml:space="preserve">name, which will appear on emails sent to users after they create an account in </w:t>
      </w:r>
    </w:p>
    <w:p w14:paraId="6A702AE9" w14:textId="18C0F812" w:rsidR="00C409A4" w:rsidRDefault="00C409A4" w:rsidP="00C409A4">
      <w:r w:rsidRPr="00C409A4">
        <w:t>our application</w:t>
      </w:r>
    </w:p>
    <w:p w14:paraId="2FE17B15" w14:textId="7BF7E38F" w:rsidR="009A699D" w:rsidRDefault="009A699D" w:rsidP="00C409A4">
      <w:r>
        <w:rPr>
          <w:noProof/>
        </w:rPr>
        <w:lastRenderedPageBreak/>
        <w:drawing>
          <wp:inline distT="0" distB="0" distL="0" distR="0" wp14:anchorId="6FE1D1F8" wp14:editId="4540FC06">
            <wp:extent cx="3251200" cy="1925896"/>
            <wp:effectExtent l="0" t="0" r="6350" b="0"/>
            <wp:docPr id="7907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7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92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D991" w14:textId="505C758A" w:rsidR="00C409A4" w:rsidRPr="00C409A4" w:rsidRDefault="00C409A4" w:rsidP="00C409A4">
      <w:r w:rsidRPr="00C409A4">
        <w:t xml:space="preserve">Figure 5: Firebase project settings </w:t>
      </w:r>
    </w:p>
    <w:p w14:paraId="72456C7B" w14:textId="584B8084" w:rsidR="00C409A4" w:rsidRDefault="00C409A4" w:rsidP="00C409A4">
      <w:r w:rsidRPr="00C409A4">
        <w:t>We ran into the following issues during configuration and customization.</w:t>
      </w:r>
    </w:p>
    <w:p w14:paraId="25B70417" w14:textId="77777777" w:rsidR="00C409A4" w:rsidRPr="00C409A4" w:rsidRDefault="00C409A4" w:rsidP="00C409A4">
      <w:r w:rsidRPr="00C409A4">
        <w:t xml:space="preserve">• We placed the google services </w:t>
      </w:r>
      <w:proofErr w:type="spellStart"/>
      <w:r w:rsidRPr="00C409A4">
        <w:t>json</w:t>
      </w:r>
      <w:proofErr w:type="spellEnd"/>
      <w:r w:rsidRPr="00C409A4">
        <w:t xml:space="preserve"> file in a different location from the root </w:t>
      </w:r>
    </w:p>
    <w:p w14:paraId="7924BACC" w14:textId="77777777" w:rsidR="00C409A4" w:rsidRPr="00C409A4" w:rsidRDefault="00C409A4" w:rsidP="00C409A4">
      <w:r w:rsidRPr="00C409A4">
        <w:t xml:space="preserve">directory while configuring the application for Android. As a result, when </w:t>
      </w:r>
    </w:p>
    <w:p w14:paraId="111F1927" w14:textId="77777777" w:rsidR="00C409A4" w:rsidRPr="00C409A4" w:rsidRDefault="00C409A4" w:rsidP="00C409A4">
      <w:r w:rsidRPr="00C409A4">
        <w:t xml:space="preserve">we test an </w:t>
      </w:r>
      <w:proofErr w:type="gramStart"/>
      <w:r w:rsidRPr="00C409A4">
        <w:t>application,</w:t>
      </w:r>
      <w:proofErr w:type="gramEnd"/>
      <w:r w:rsidRPr="00C409A4">
        <w:t xml:space="preserve"> we get unexpected problems. However, when we </w:t>
      </w:r>
    </w:p>
    <w:p w14:paraId="71149627" w14:textId="77777777" w:rsidR="00C409A4" w:rsidRPr="00C409A4" w:rsidRDefault="00C409A4" w:rsidP="00C409A4">
      <w:r w:rsidRPr="00C409A4">
        <w:t xml:space="preserve">place the google services </w:t>
      </w:r>
      <w:proofErr w:type="spellStart"/>
      <w:r w:rsidRPr="00C409A4">
        <w:t>json</w:t>
      </w:r>
      <w:proofErr w:type="spellEnd"/>
      <w:r w:rsidRPr="00C409A4">
        <w:t xml:space="preserve"> file in the root directory of Android, it does </w:t>
      </w:r>
    </w:p>
    <w:p w14:paraId="3DD13DB8" w14:textId="77777777" w:rsidR="00C409A4" w:rsidRPr="00C409A4" w:rsidRDefault="00C409A4" w:rsidP="00C409A4">
      <w:r w:rsidRPr="00C409A4">
        <w:t xml:space="preserve">not work. </w:t>
      </w:r>
    </w:p>
    <w:p w14:paraId="1F3996E2" w14:textId="77777777" w:rsidR="00C409A4" w:rsidRPr="00C409A4" w:rsidRDefault="00C409A4" w:rsidP="00C409A4">
      <w:r w:rsidRPr="00C409A4">
        <w:t xml:space="preserve">• We had an authentication problem with the application while managing </w:t>
      </w:r>
    </w:p>
    <w:p w14:paraId="7F5E2A2C" w14:textId="77777777" w:rsidR="00C409A4" w:rsidRPr="00C409A4" w:rsidRDefault="00C409A4" w:rsidP="00C409A4">
      <w:r w:rsidRPr="00C409A4">
        <w:t xml:space="preserve">sessions. When a user logs out of an application, they will be sent to the </w:t>
      </w:r>
    </w:p>
    <w:p w14:paraId="5A84E487" w14:textId="77777777" w:rsidR="00C409A4" w:rsidRPr="00C409A4" w:rsidRDefault="00C409A4" w:rsidP="00C409A4">
      <w:r w:rsidRPr="00C409A4">
        <w:t xml:space="preserve">home screen without having to log in again. This is a problem with </w:t>
      </w:r>
    </w:p>
    <w:p w14:paraId="373FE357" w14:textId="77777777" w:rsidR="00C409A4" w:rsidRPr="00C409A4" w:rsidRDefault="00C409A4" w:rsidP="00C409A4">
      <w:r w:rsidRPr="00C409A4">
        <w:t xml:space="preserve">authentication. We have resolved in our app. </w:t>
      </w:r>
    </w:p>
    <w:p w14:paraId="29014158" w14:textId="77777777" w:rsidR="00C409A4" w:rsidRPr="00C409A4" w:rsidRDefault="00C409A4" w:rsidP="00C409A4">
      <w:r w:rsidRPr="00C409A4">
        <w:t xml:space="preserve">• We have a problem with password letters. When we enter a password with </w:t>
      </w:r>
    </w:p>
    <w:p w14:paraId="3034A469" w14:textId="77777777" w:rsidR="00C409A4" w:rsidRPr="00C409A4" w:rsidRDefault="00C409A4" w:rsidP="00C409A4">
      <w:r w:rsidRPr="00C409A4">
        <w:t xml:space="preserve">fewer than six letters, it is not checked, and no error is displayed. We've </w:t>
      </w:r>
    </w:p>
    <w:p w14:paraId="6E942902" w14:textId="77777777" w:rsidR="00C409A4" w:rsidRPr="00C409A4" w:rsidRDefault="00C409A4" w:rsidP="00C409A4">
      <w:r w:rsidRPr="00C409A4">
        <w:t xml:space="preserve">corrected the problem, and now the password must contain more than six </w:t>
      </w:r>
    </w:p>
    <w:p w14:paraId="44F61BE6" w14:textId="77777777" w:rsidR="00C409A4" w:rsidRPr="00C409A4" w:rsidRDefault="00C409A4" w:rsidP="00C409A4">
      <w:r w:rsidRPr="00C409A4">
        <w:t xml:space="preserve">letters. </w:t>
      </w:r>
    </w:p>
    <w:p w14:paraId="30992F3B" w14:textId="77777777" w:rsidR="00C409A4" w:rsidRPr="00C409A4" w:rsidRDefault="00C409A4" w:rsidP="00C409A4">
      <w:r w:rsidRPr="00C409A4">
        <w:t xml:space="preserve">• When we add a product to a cart, it appears in the cart screen. This has </w:t>
      </w:r>
    </w:p>
    <w:p w14:paraId="7FB5BAC1" w14:textId="77777777" w:rsidR="00C409A4" w:rsidRPr="00C409A4" w:rsidRDefault="00C409A4" w:rsidP="00C409A4">
      <w:r w:rsidRPr="00C409A4">
        <w:t xml:space="preserve">been a huge problem for us. This problem was handled by examining </w:t>
      </w:r>
    </w:p>
    <w:p w14:paraId="79CA7386" w14:textId="77777777" w:rsidR="00C409A4" w:rsidRPr="00C409A4" w:rsidRDefault="00C409A4" w:rsidP="00C409A4">
      <w:r w:rsidRPr="00C409A4">
        <w:t xml:space="preserve">indexes in an array. An array does not hold indexes. As a result, the cart </w:t>
      </w:r>
    </w:p>
    <w:p w14:paraId="66BECDCB" w14:textId="77777777" w:rsidR="00C409A4" w:rsidRPr="00C409A4" w:rsidRDefault="00C409A4" w:rsidP="00C409A4">
      <w:r w:rsidRPr="00C409A4">
        <w:t xml:space="preserve">displays an empty value. </w:t>
      </w:r>
    </w:p>
    <w:p w14:paraId="40E9D729" w14:textId="77777777" w:rsidR="00C409A4" w:rsidRPr="00C409A4" w:rsidRDefault="00C409A4" w:rsidP="00C409A4">
      <w:r w:rsidRPr="00C409A4">
        <w:t xml:space="preserve">• Users do not need to log in before placing an order. We were able to </w:t>
      </w:r>
    </w:p>
    <w:p w14:paraId="65F027BE" w14:textId="77777777" w:rsidR="00C409A4" w:rsidRPr="00C409A4" w:rsidRDefault="00C409A4" w:rsidP="00C409A4">
      <w:r w:rsidRPr="00C409A4">
        <w:t xml:space="preserve">resolve this problem by utilizing session and authentication. Users must </w:t>
      </w:r>
    </w:p>
    <w:p w14:paraId="7F649032" w14:textId="49319AC9" w:rsidR="00C409A4" w:rsidRDefault="00C409A4" w:rsidP="00C409A4">
      <w:r w:rsidRPr="00C409A4">
        <w:lastRenderedPageBreak/>
        <w:t>now be logged in before placing an order or seeing the main home page.</w:t>
      </w:r>
    </w:p>
    <w:p w14:paraId="33431D1C" w14:textId="77777777" w:rsidR="00C409A4" w:rsidRDefault="00C409A4" w:rsidP="00C409A4"/>
    <w:p w14:paraId="65EAF3BA" w14:textId="77777777" w:rsidR="00C409A4" w:rsidRDefault="00C409A4" w:rsidP="00C409A4"/>
    <w:p w14:paraId="4FA1A6C2" w14:textId="77777777" w:rsidR="00C409A4" w:rsidRDefault="00C409A4" w:rsidP="00C409A4"/>
    <w:p w14:paraId="6CF9EE59" w14:textId="77777777" w:rsidR="00C409A4" w:rsidRDefault="00C409A4" w:rsidP="00C409A4"/>
    <w:p w14:paraId="01B0A962" w14:textId="77777777" w:rsidR="00C409A4" w:rsidRDefault="00C409A4" w:rsidP="00C409A4"/>
    <w:p w14:paraId="5AF52709" w14:textId="77777777" w:rsidR="00C409A4" w:rsidRDefault="00C409A4" w:rsidP="00C409A4"/>
    <w:p w14:paraId="0DC71631" w14:textId="77777777" w:rsidR="00C409A4" w:rsidRDefault="00C409A4" w:rsidP="00C409A4"/>
    <w:p w14:paraId="5533B23D" w14:textId="77777777" w:rsidR="00C409A4" w:rsidRPr="00C409A4" w:rsidRDefault="00C409A4" w:rsidP="00C409A4">
      <w:r w:rsidRPr="00C409A4">
        <w:rPr>
          <w:b/>
          <w:bCs/>
        </w:rPr>
        <w:t xml:space="preserve">6 CODE EXPLANATION </w:t>
      </w:r>
    </w:p>
    <w:p w14:paraId="3B49B856" w14:textId="77777777" w:rsidR="00C409A4" w:rsidRPr="00C409A4" w:rsidRDefault="00C409A4" w:rsidP="00C409A4">
      <w:r w:rsidRPr="00C409A4">
        <w:rPr>
          <w:b/>
          <w:bCs/>
        </w:rPr>
        <w:t xml:space="preserve">6.1 Assistance from the open sources and friend </w:t>
      </w:r>
    </w:p>
    <w:p w14:paraId="16317D7B" w14:textId="77777777" w:rsidR="00C409A4" w:rsidRPr="00C409A4" w:rsidRDefault="00C409A4" w:rsidP="00C409A4">
      <w:r w:rsidRPr="00C409A4">
        <w:t xml:space="preserve">I received design assistance from one of my mates as well as other sources. The </w:t>
      </w:r>
    </w:p>
    <w:p w14:paraId="03A7A10B" w14:textId="77777777" w:rsidR="00C409A4" w:rsidRPr="00C409A4" w:rsidRDefault="00C409A4" w:rsidP="00C409A4">
      <w:r w:rsidRPr="00C409A4">
        <w:t xml:space="preserve">Shipping details page, intro screens, and Splash screen were created by a friend, </w:t>
      </w:r>
    </w:p>
    <w:p w14:paraId="50D9CFCD" w14:textId="77777777" w:rsidR="00C409A4" w:rsidRPr="00C409A4" w:rsidRDefault="00C409A4" w:rsidP="00C409A4">
      <w:r w:rsidRPr="00C409A4">
        <w:t xml:space="preserve">and the design was pulled from site on the internet and integrated into one. </w:t>
      </w:r>
    </w:p>
    <w:p w14:paraId="4F05DD23" w14:textId="77777777" w:rsidR="00C409A4" w:rsidRPr="00C409A4" w:rsidRDefault="00C409A4" w:rsidP="00C409A4">
      <w:r w:rsidRPr="00C409A4">
        <w:t xml:space="preserve">We got a reasonably decent open-source code from GitHub for designing part of </w:t>
      </w:r>
    </w:p>
    <w:p w14:paraId="2F01769C" w14:textId="77777777" w:rsidR="00C409A4" w:rsidRPr="00C409A4" w:rsidRDefault="00C409A4" w:rsidP="00C409A4">
      <w:r w:rsidRPr="00C409A4">
        <w:t xml:space="preserve">the code and used parts of the code from that open source and made adjustments </w:t>
      </w:r>
    </w:p>
    <w:p w14:paraId="663011EA" w14:textId="77777777" w:rsidR="00C409A4" w:rsidRPr="00C409A4" w:rsidRDefault="00C409A4" w:rsidP="00C409A4">
      <w:r w:rsidRPr="00C409A4">
        <w:t xml:space="preserve">to it by watching YouTube tutorials to add some other components as well. </w:t>
      </w:r>
    </w:p>
    <w:p w14:paraId="5D2C36A4" w14:textId="77777777" w:rsidR="00C409A4" w:rsidRPr="00C409A4" w:rsidRDefault="00C409A4" w:rsidP="00C409A4">
      <w:r w:rsidRPr="00C409A4">
        <w:t>(</w:t>
      </w:r>
      <w:proofErr w:type="spellStart"/>
      <w:r w:rsidRPr="00C409A4">
        <w:t>MonsieurZbanowanYY</w:t>
      </w:r>
      <w:proofErr w:type="spellEnd"/>
      <w:r w:rsidRPr="00C409A4">
        <w:t xml:space="preserve">, no date) </w:t>
      </w:r>
    </w:p>
    <w:p w14:paraId="04391C5B" w14:textId="77777777" w:rsidR="00C409A4" w:rsidRPr="00C409A4" w:rsidRDefault="00C409A4" w:rsidP="00C409A4">
      <w:r w:rsidRPr="00C409A4">
        <w:t xml:space="preserve">We used the cart component with the help of YouTube instead of the search bar </w:t>
      </w:r>
    </w:p>
    <w:p w14:paraId="1E017C51" w14:textId="77777777" w:rsidR="00C409A4" w:rsidRPr="00C409A4" w:rsidRDefault="00C409A4" w:rsidP="00C409A4">
      <w:r w:rsidRPr="00C409A4">
        <w:t xml:space="preserve">on the top right side of the application. We've also created a shipping detail </w:t>
      </w:r>
    </w:p>
    <w:p w14:paraId="3A0AFE2D" w14:textId="77777777" w:rsidR="00C409A4" w:rsidRPr="00C409A4" w:rsidRDefault="00C409A4" w:rsidP="00C409A4">
      <w:r w:rsidRPr="00C409A4">
        <w:t xml:space="preserve">section where we ask for buyer information such as address, phone number, and </w:t>
      </w:r>
    </w:p>
    <w:p w14:paraId="52C5DA84" w14:textId="77777777" w:rsidR="00C409A4" w:rsidRPr="00C409A4" w:rsidRDefault="00C409A4" w:rsidP="00C409A4">
      <w:r w:rsidRPr="00C409A4">
        <w:t xml:space="preserve">so on. (The Flutter Way, 2020) </w:t>
      </w:r>
    </w:p>
    <w:p w14:paraId="0B5CCF73" w14:textId="77777777" w:rsidR="00C409A4" w:rsidRPr="00C409A4" w:rsidRDefault="00C409A4" w:rsidP="00C409A4">
      <w:r w:rsidRPr="00C409A4">
        <w:rPr>
          <w:b/>
          <w:bCs/>
        </w:rPr>
        <w:t xml:space="preserve">6.2 Whole Application background Function calling </w:t>
      </w:r>
    </w:p>
    <w:p w14:paraId="028F2BEC" w14:textId="77777777" w:rsidR="00C409A4" w:rsidRPr="00C409A4" w:rsidRDefault="00C409A4" w:rsidP="00C409A4">
      <w:r w:rsidRPr="00C409A4">
        <w:t xml:space="preserve">When a user opens an app for the first time, we set a background function to call </w:t>
      </w:r>
    </w:p>
    <w:p w14:paraId="4994B89A" w14:textId="77777777" w:rsidR="00C409A4" w:rsidRPr="00C409A4" w:rsidRDefault="00C409A4" w:rsidP="00C409A4">
      <w:r w:rsidRPr="00C409A4">
        <w:t xml:space="preserve">once when the app is opened by a new user. It has 3 to 4 guides to keep users </w:t>
      </w:r>
    </w:p>
    <w:p w14:paraId="697ACACE" w14:textId="77777777" w:rsidR="00C409A4" w:rsidRPr="00C409A4" w:rsidRDefault="00C409A4" w:rsidP="00C409A4">
      <w:r w:rsidRPr="00C409A4">
        <w:t xml:space="preserve">entertained. When the home screen is opened, it calls the home screen widget, </w:t>
      </w:r>
    </w:p>
    <w:p w14:paraId="26C33008" w14:textId="77777777" w:rsidR="00C409A4" w:rsidRPr="00C409A4" w:rsidRDefault="00C409A4" w:rsidP="00C409A4">
      <w:r w:rsidRPr="00C409A4">
        <w:t xml:space="preserve">which then calls the state widget to receive product data and display it in a grid </w:t>
      </w:r>
    </w:p>
    <w:p w14:paraId="29166BAA" w14:textId="77777777" w:rsidR="00C409A4" w:rsidRPr="00C409A4" w:rsidRDefault="00C409A4" w:rsidP="00C409A4">
      <w:r w:rsidRPr="00C409A4">
        <w:t xml:space="preserve">on the home screen. </w:t>
      </w:r>
    </w:p>
    <w:p w14:paraId="5C2D1A8B" w14:textId="77777777" w:rsidR="00C409A4" w:rsidRPr="00C409A4" w:rsidRDefault="00C409A4" w:rsidP="00C409A4">
      <w:r w:rsidRPr="00C409A4">
        <w:t xml:space="preserve">Navigator is a tool that allows us to navigate data by category. When a user </w:t>
      </w:r>
      <w:proofErr w:type="gramStart"/>
      <w:r w:rsidRPr="00C409A4">
        <w:t>taps</w:t>
      </w:r>
      <w:proofErr w:type="gramEnd"/>
      <w:r w:rsidRPr="00C409A4">
        <w:t xml:space="preserve"> </w:t>
      </w:r>
    </w:p>
    <w:p w14:paraId="496032C4" w14:textId="77777777" w:rsidR="00C409A4" w:rsidRPr="00C409A4" w:rsidRDefault="00C409A4" w:rsidP="00C409A4">
      <w:r w:rsidRPr="00C409A4">
        <w:lastRenderedPageBreak/>
        <w:t xml:space="preserve">on a product, we acquire its array index and retrieve the desired object detail. </w:t>
      </w:r>
    </w:p>
    <w:p w14:paraId="0A88751A" w14:textId="77777777" w:rsidR="00C409A4" w:rsidRPr="00C409A4" w:rsidRDefault="00C409A4" w:rsidP="00C409A4">
      <w:r w:rsidRPr="00C409A4">
        <w:t xml:space="preserve">When a user taps on a product (which are taken from an open source), the </w:t>
      </w:r>
    </w:p>
    <w:p w14:paraId="30012F80" w14:textId="77777777" w:rsidR="00C409A4" w:rsidRPr="00C409A4" w:rsidRDefault="00C409A4" w:rsidP="00C409A4">
      <w:r w:rsidRPr="00C409A4">
        <w:t xml:space="preserve">product's details screen opens. On the detailed screen, we match a product's id </w:t>
      </w:r>
    </w:p>
    <w:p w14:paraId="38881F29" w14:textId="77777777" w:rsidR="00C409A4" w:rsidRPr="00C409A4" w:rsidRDefault="00C409A4" w:rsidP="00C409A4">
      <w:r w:rsidRPr="00C409A4">
        <w:t>with the array and display data when the id matches the array index. (</w:t>
      </w:r>
      <w:proofErr w:type="spellStart"/>
      <w:r w:rsidRPr="00C409A4">
        <w:t>Unsplash</w:t>
      </w:r>
      <w:proofErr w:type="spellEnd"/>
      <w:r w:rsidRPr="00C409A4">
        <w:t xml:space="preserve">) </w:t>
      </w:r>
    </w:p>
    <w:p w14:paraId="592043AE" w14:textId="77777777" w:rsidR="00C409A4" w:rsidRPr="00C409A4" w:rsidRDefault="00C409A4" w:rsidP="00C409A4">
      <w:r w:rsidRPr="00C409A4">
        <w:t xml:space="preserve">On the detail screen, we have fields for description, price, add to cart, and buy </w:t>
      </w:r>
    </w:p>
    <w:p w14:paraId="45D1579B" w14:textId="77777777" w:rsidR="00C409A4" w:rsidRPr="00C409A4" w:rsidRDefault="00C409A4" w:rsidP="00C409A4">
      <w:r w:rsidRPr="00C409A4">
        <w:t xml:space="preserve">now. It will be added to the cart when the user clicks on add to cart. When a user </w:t>
      </w:r>
    </w:p>
    <w:p w14:paraId="1F9B90F8" w14:textId="0B1AB6A5" w:rsidR="00C409A4" w:rsidRDefault="00C409A4" w:rsidP="00C409A4">
      <w:r w:rsidRPr="00C409A4">
        <w:t>clicks the buy now button, they will be taken to the checkout page. If the user is</w:t>
      </w:r>
    </w:p>
    <w:p w14:paraId="51CB62D9" w14:textId="77777777" w:rsidR="00C409A4" w:rsidRPr="00C409A4" w:rsidRDefault="00C409A4" w:rsidP="00C409A4">
      <w:r w:rsidRPr="00C409A4">
        <w:t xml:space="preserve">logged in, he or she can place an order; if not, the user must first log in to </w:t>
      </w:r>
      <w:proofErr w:type="gramStart"/>
      <w:r w:rsidRPr="00C409A4">
        <w:t>their</w:t>
      </w:r>
      <w:proofErr w:type="gramEnd"/>
      <w:r w:rsidRPr="00C409A4">
        <w:t xml:space="preserve"> </w:t>
      </w:r>
    </w:p>
    <w:p w14:paraId="01BEDF52" w14:textId="029BF767" w:rsidR="00C409A4" w:rsidRDefault="00C409A4" w:rsidP="00C409A4">
      <w:r w:rsidRPr="00C409A4">
        <w:t>account, then register for an app, and then log in</w:t>
      </w:r>
    </w:p>
    <w:p w14:paraId="43019096" w14:textId="77777777" w:rsidR="00C409A4" w:rsidRDefault="00C409A4" w:rsidP="00C409A4"/>
    <w:p w14:paraId="68A3860A" w14:textId="0E24FD8A" w:rsidR="00C409A4" w:rsidRDefault="00C409A4" w:rsidP="00C409A4">
      <w:r>
        <w:lastRenderedPageBreak/>
        <w:tab/>
      </w:r>
      <w:r>
        <w:rPr>
          <w:noProof/>
        </w:rPr>
        <w:drawing>
          <wp:inline distT="0" distB="0" distL="0" distR="0" wp14:anchorId="3C1F3F12" wp14:editId="15C36843">
            <wp:extent cx="4663844" cy="6035563"/>
            <wp:effectExtent l="0" t="0" r="3810" b="3810"/>
            <wp:docPr id="12805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CB2A" w14:textId="77777777" w:rsidR="00C409A4" w:rsidRPr="00C409A4" w:rsidRDefault="00C409A4" w:rsidP="00C409A4">
      <w:r w:rsidRPr="00C409A4">
        <w:t xml:space="preserve">Figure 6: Login Code </w:t>
      </w:r>
    </w:p>
    <w:p w14:paraId="1B80BA70" w14:textId="77777777" w:rsidR="00C409A4" w:rsidRPr="00C409A4" w:rsidRDefault="00C409A4" w:rsidP="00C409A4">
      <w:r w:rsidRPr="00C409A4">
        <w:t xml:space="preserve">When the user adds products to the cart, he or she will check the cart to see </w:t>
      </w:r>
    </w:p>
    <w:p w14:paraId="347D2CA9" w14:textId="77777777" w:rsidR="00C409A4" w:rsidRPr="00C409A4" w:rsidRDefault="00C409A4" w:rsidP="00C409A4">
      <w:r w:rsidRPr="00C409A4">
        <w:t xml:space="preserve">which items have been added. He/she will inspect the items and proceed to </w:t>
      </w:r>
    </w:p>
    <w:p w14:paraId="6354BE46" w14:textId="41271E4B" w:rsidR="00C409A4" w:rsidRDefault="00C409A4" w:rsidP="00C409A4">
      <w:r w:rsidRPr="00C409A4">
        <w:t>checkout from here. When he/she taps to check out again, the login session is</w:t>
      </w:r>
    </w:p>
    <w:p w14:paraId="14618375" w14:textId="77777777" w:rsidR="00C409A4" w:rsidRPr="00C409A4" w:rsidRDefault="00C409A4" w:rsidP="00C409A4">
      <w:r w:rsidRPr="00C409A4">
        <w:t xml:space="preserve">checked, and if he/she is not logged in, they must first log in before placing an </w:t>
      </w:r>
    </w:p>
    <w:p w14:paraId="7BFCCAE2" w14:textId="77777777" w:rsidR="00C409A4" w:rsidRPr="00C409A4" w:rsidRDefault="00C409A4" w:rsidP="00C409A4">
      <w:r w:rsidRPr="00C409A4">
        <w:t xml:space="preserve">order. </w:t>
      </w:r>
    </w:p>
    <w:p w14:paraId="2C0046D3" w14:textId="77777777" w:rsidR="00C409A4" w:rsidRPr="00C409A4" w:rsidRDefault="00C409A4" w:rsidP="00C409A4">
      <w:r w:rsidRPr="00C409A4">
        <w:t xml:space="preserve">We also display products underneath the details screen of each product, allowing </w:t>
      </w:r>
    </w:p>
    <w:p w14:paraId="21A9D6E9" w14:textId="77777777" w:rsidR="00C409A4" w:rsidRPr="00C409A4" w:rsidRDefault="00C409A4" w:rsidP="00C409A4">
      <w:r w:rsidRPr="00C409A4">
        <w:t xml:space="preserve">the user to select products from the same category. User interface processes are </w:t>
      </w:r>
    </w:p>
    <w:p w14:paraId="0BA65C59" w14:textId="77777777" w:rsidR="00C409A4" w:rsidRPr="00C409A4" w:rsidRDefault="00C409A4" w:rsidP="00C409A4">
      <w:r w:rsidRPr="00C409A4">
        <w:lastRenderedPageBreak/>
        <w:t xml:space="preserve">managed by libraries. We just display a Thank You screen after the order is </w:t>
      </w:r>
    </w:p>
    <w:p w14:paraId="0831828D" w14:textId="77777777" w:rsidR="00C409A4" w:rsidRPr="00C409A4" w:rsidRDefault="00C409A4" w:rsidP="00C409A4">
      <w:r w:rsidRPr="00C409A4">
        <w:t xml:space="preserve">placed. Because our program has numerous screens, we will discuss each </w:t>
      </w:r>
    </w:p>
    <w:p w14:paraId="6E6A01E2" w14:textId="77777777" w:rsidR="00C409A4" w:rsidRPr="00C409A4" w:rsidRDefault="00C409A4" w:rsidP="00C409A4">
      <w:r w:rsidRPr="00C409A4">
        <w:t xml:space="preserve">screen's workflow as well as the packages that are included in order to explain </w:t>
      </w:r>
    </w:p>
    <w:p w14:paraId="73D730D0" w14:textId="77777777" w:rsidR="00C409A4" w:rsidRPr="00C409A4" w:rsidRDefault="00C409A4" w:rsidP="00C409A4">
      <w:r w:rsidRPr="00C409A4">
        <w:t xml:space="preserve">the code. </w:t>
      </w:r>
    </w:p>
    <w:p w14:paraId="21788331" w14:textId="77777777" w:rsidR="00C409A4" w:rsidRPr="00C409A4" w:rsidRDefault="00C409A4" w:rsidP="00C409A4">
      <w:r w:rsidRPr="00C409A4">
        <w:rPr>
          <w:b/>
          <w:bCs/>
        </w:rPr>
        <w:t xml:space="preserve">6.3 Home Screen </w:t>
      </w:r>
    </w:p>
    <w:p w14:paraId="274DAA5F" w14:textId="77777777" w:rsidR="00C409A4" w:rsidRPr="00C409A4" w:rsidRDefault="00C409A4" w:rsidP="00C409A4">
      <w:r w:rsidRPr="00C409A4">
        <w:t xml:space="preserve">As our Home screen has following categories Shirts, shoes, and purse. Every </w:t>
      </w:r>
    </w:p>
    <w:p w14:paraId="698DC17F" w14:textId="77777777" w:rsidR="00C409A4" w:rsidRPr="00C409A4" w:rsidRDefault="00C409A4" w:rsidP="00C409A4">
      <w:r w:rsidRPr="00C409A4">
        <w:t xml:space="preserve">product is associated with a specific category. We have made a dart file name as </w:t>
      </w:r>
    </w:p>
    <w:p w14:paraId="7E450DCF" w14:textId="77777777" w:rsidR="00C409A4" w:rsidRPr="00C409A4" w:rsidRDefault="00C409A4" w:rsidP="00C409A4">
      <w:proofErr w:type="spellStart"/>
      <w:r w:rsidRPr="00C409A4">
        <w:t>Angel_Home_Screen.Dart</w:t>
      </w:r>
      <w:proofErr w:type="spellEnd"/>
      <w:r w:rsidRPr="00C409A4">
        <w:t xml:space="preserve">. In this file our main home categories are managed. </w:t>
      </w:r>
    </w:p>
    <w:p w14:paraId="3A2FB4E3" w14:textId="77777777" w:rsidR="00C409A4" w:rsidRPr="00C409A4" w:rsidRDefault="00C409A4" w:rsidP="00C409A4">
      <w:r w:rsidRPr="00C409A4">
        <w:t xml:space="preserve">Then we make a file name as </w:t>
      </w:r>
      <w:proofErr w:type="spellStart"/>
      <w:r w:rsidRPr="00C409A4">
        <w:t>prepare_data</w:t>
      </w:r>
      <w:proofErr w:type="spellEnd"/>
      <w:r w:rsidRPr="00C409A4">
        <w:t xml:space="preserve">. In this file we make a class </w:t>
      </w:r>
    </w:p>
    <w:p w14:paraId="533B3783" w14:textId="77777777" w:rsidR="00C409A4" w:rsidRPr="00C409A4" w:rsidRDefault="00C409A4" w:rsidP="00C409A4">
      <w:proofErr w:type="spellStart"/>
      <w:r w:rsidRPr="00C409A4">
        <w:t>Data_View_Model</w:t>
      </w:r>
      <w:proofErr w:type="spellEnd"/>
      <w:r w:rsidRPr="00C409A4">
        <w:t xml:space="preserve">. </w:t>
      </w:r>
    </w:p>
    <w:p w14:paraId="21CD8EA2" w14:textId="77777777" w:rsidR="00C409A4" w:rsidRPr="00C409A4" w:rsidRDefault="00C409A4" w:rsidP="00C409A4">
      <w:r w:rsidRPr="00C409A4">
        <w:t xml:space="preserve">In this class we are managing our all products, categories as well as cart. We are </w:t>
      </w:r>
    </w:p>
    <w:p w14:paraId="65E5A1DC" w14:textId="77777777" w:rsidR="00C409A4" w:rsidRPr="00C409A4" w:rsidRDefault="00C409A4" w:rsidP="00C409A4">
      <w:r w:rsidRPr="00C409A4">
        <w:t xml:space="preserve">managing all the stuff in a single file in order to reduce no of files and optimization </w:t>
      </w:r>
    </w:p>
    <w:p w14:paraId="357F59ED" w14:textId="77777777" w:rsidR="00C409A4" w:rsidRPr="00C409A4" w:rsidRDefault="00C409A4" w:rsidP="00C409A4">
      <w:r w:rsidRPr="00C409A4">
        <w:t xml:space="preserve">of code. In this class we make a method for each functionality. In this class we </w:t>
      </w:r>
    </w:p>
    <w:p w14:paraId="71A9AD3D" w14:textId="77777777" w:rsidR="00C409A4" w:rsidRPr="00C409A4" w:rsidRDefault="00C409A4" w:rsidP="00C409A4">
      <w:r w:rsidRPr="00C409A4">
        <w:t xml:space="preserve">make get purse function in order to get all products in a purse. We make get shoe </w:t>
      </w:r>
    </w:p>
    <w:p w14:paraId="1567FCB1" w14:textId="77777777" w:rsidR="00C409A4" w:rsidRPr="00C409A4" w:rsidRDefault="00C409A4" w:rsidP="00C409A4">
      <w:r w:rsidRPr="00C409A4">
        <w:t xml:space="preserve">ad get shirts as well in a same logic. </w:t>
      </w:r>
    </w:p>
    <w:p w14:paraId="5155CBC5" w14:textId="77777777" w:rsidR="00C409A4" w:rsidRPr="00C409A4" w:rsidRDefault="00C409A4" w:rsidP="00C409A4">
      <w:r w:rsidRPr="00C409A4">
        <w:t xml:space="preserve">We added loops for every category where are the products in a category are </w:t>
      </w:r>
    </w:p>
    <w:p w14:paraId="63772A9E" w14:textId="77777777" w:rsidR="00C409A4" w:rsidRPr="00C409A4" w:rsidRDefault="00C409A4" w:rsidP="00C409A4">
      <w:r w:rsidRPr="00C409A4">
        <w:t xml:space="preserve">managed. If a category has 10 numbers of products, then loop move 10 time in </w:t>
      </w:r>
    </w:p>
    <w:p w14:paraId="6DAAD85F" w14:textId="77777777" w:rsidR="00C409A4" w:rsidRPr="00C409A4" w:rsidRDefault="00C409A4" w:rsidP="00C409A4">
      <w:r w:rsidRPr="00C409A4">
        <w:t xml:space="preserve">order to show all the products for a specific category. </w:t>
      </w:r>
    </w:p>
    <w:p w14:paraId="4E3BA0B5" w14:textId="77777777" w:rsidR="00C409A4" w:rsidRPr="00C409A4" w:rsidRDefault="00C409A4" w:rsidP="00C409A4">
      <w:r w:rsidRPr="00C409A4">
        <w:t xml:space="preserve">As we use provider patterns for this application, so the main class extends </w:t>
      </w:r>
    </w:p>
    <w:p w14:paraId="609124AE" w14:textId="77777777" w:rsidR="00C409A4" w:rsidRPr="00C409A4" w:rsidRDefault="00C409A4" w:rsidP="00C409A4">
      <w:r w:rsidRPr="00C409A4">
        <w:t xml:space="preserve">change notifier. By using this provider pattern listen about the list that are </w:t>
      </w:r>
    </w:p>
    <w:p w14:paraId="3B391AC0" w14:textId="77777777" w:rsidR="00C409A4" w:rsidRPr="00C409A4" w:rsidRDefault="00C409A4" w:rsidP="00C409A4">
      <w:r w:rsidRPr="00C409A4">
        <w:t xml:space="preserve">prepared in this class. When any change </w:t>
      </w:r>
      <w:proofErr w:type="gramStart"/>
      <w:r w:rsidRPr="00C409A4">
        <w:t>occur</w:t>
      </w:r>
      <w:proofErr w:type="gramEnd"/>
      <w:r w:rsidRPr="00C409A4">
        <w:t xml:space="preserve"> in this class then it will notify to </w:t>
      </w:r>
    </w:p>
    <w:p w14:paraId="18C4150A" w14:textId="77777777" w:rsidR="00C409A4" w:rsidRPr="00C409A4" w:rsidRDefault="00C409A4" w:rsidP="00C409A4">
      <w:r w:rsidRPr="00C409A4">
        <w:t xml:space="preserve">provider about change. Basically, this is the best thing in providers for managing </w:t>
      </w:r>
    </w:p>
    <w:p w14:paraId="3567D994" w14:textId="77777777" w:rsidR="00C409A4" w:rsidRPr="00C409A4" w:rsidRDefault="00C409A4" w:rsidP="00C409A4">
      <w:r w:rsidRPr="00C409A4">
        <w:t xml:space="preserve">data in application. </w:t>
      </w:r>
    </w:p>
    <w:p w14:paraId="6C12DE67" w14:textId="77777777" w:rsidR="00C409A4" w:rsidRPr="00C409A4" w:rsidRDefault="00C409A4" w:rsidP="00C409A4">
      <w:r w:rsidRPr="00C409A4">
        <w:t xml:space="preserve">In our application we are using </w:t>
      </w:r>
      <w:proofErr w:type="spellStart"/>
      <w:r w:rsidRPr="00C409A4">
        <w:t>init</w:t>
      </w:r>
      <w:proofErr w:type="spellEnd"/>
      <w:r w:rsidRPr="00C409A4">
        <w:t xml:space="preserve"> function. Init function we are calling </w:t>
      </w:r>
      <w:proofErr w:type="gramStart"/>
      <w:r w:rsidRPr="00C409A4">
        <w:t>our</w:t>
      </w:r>
      <w:proofErr w:type="gramEnd"/>
      <w:r w:rsidRPr="00C409A4">
        <w:t xml:space="preserve"> </w:t>
      </w:r>
    </w:p>
    <w:p w14:paraId="2952EFA6" w14:textId="2AEAF4E1" w:rsidR="00C409A4" w:rsidRDefault="00C409A4" w:rsidP="00C409A4">
      <w:proofErr w:type="spellStart"/>
      <w:r w:rsidRPr="00C409A4">
        <w:t>Data_View_Model</w:t>
      </w:r>
      <w:proofErr w:type="spellEnd"/>
      <w:r w:rsidRPr="00C409A4">
        <w:t xml:space="preserve"> class. Everything is prepared before running. Let’s suppose</w:t>
      </w:r>
    </w:p>
    <w:p w14:paraId="13E2F75A" w14:textId="77777777" w:rsidR="00C409A4" w:rsidRPr="00C409A4" w:rsidRDefault="00C409A4" w:rsidP="00C409A4">
      <w:r w:rsidRPr="00C409A4">
        <w:t xml:space="preserve">you open an application. You can see only 1 category products by default. When </w:t>
      </w:r>
    </w:p>
    <w:p w14:paraId="0537F630" w14:textId="77777777" w:rsidR="00C409A4" w:rsidRPr="00C409A4" w:rsidRDefault="00C409A4" w:rsidP="00C409A4">
      <w:r w:rsidRPr="00C409A4">
        <w:t xml:space="preserve">we click on other category notifier note the change and send to the listener that </w:t>
      </w:r>
    </w:p>
    <w:p w14:paraId="4EEC55A5" w14:textId="77777777" w:rsidR="00C409A4" w:rsidRPr="00C409A4" w:rsidRDefault="00C409A4" w:rsidP="00C409A4">
      <w:r w:rsidRPr="00C409A4">
        <w:t xml:space="preserve">is call in </w:t>
      </w:r>
      <w:proofErr w:type="spellStart"/>
      <w:proofErr w:type="gramStart"/>
      <w:r w:rsidRPr="00C409A4">
        <w:t>init</w:t>
      </w:r>
      <w:proofErr w:type="spellEnd"/>
      <w:r w:rsidRPr="00C409A4">
        <w:t>(</w:t>
      </w:r>
      <w:proofErr w:type="gramEnd"/>
      <w:r w:rsidRPr="00C409A4">
        <w:t xml:space="preserve">) function. Then home screen data index is updated and across index </w:t>
      </w:r>
    </w:p>
    <w:p w14:paraId="5B9E7C59" w14:textId="77777777" w:rsidR="00C409A4" w:rsidRPr="00C409A4" w:rsidRDefault="00C409A4" w:rsidP="00C409A4">
      <w:r w:rsidRPr="00C409A4">
        <w:lastRenderedPageBreak/>
        <w:t xml:space="preserve">specific category products are call and display in a home screen. </w:t>
      </w:r>
    </w:p>
    <w:p w14:paraId="6A154144" w14:textId="77777777" w:rsidR="00C409A4" w:rsidRPr="00C409A4" w:rsidRDefault="00C409A4" w:rsidP="00C409A4">
      <w:r w:rsidRPr="00C409A4">
        <w:rPr>
          <w:b/>
          <w:bCs/>
        </w:rPr>
        <w:t xml:space="preserve">6.4 Login Registration Screen </w:t>
      </w:r>
    </w:p>
    <w:p w14:paraId="4C75ACDD" w14:textId="77777777" w:rsidR="00C409A4" w:rsidRPr="00C409A4" w:rsidRDefault="00C409A4" w:rsidP="00C409A4">
      <w:r w:rsidRPr="00C409A4">
        <w:t xml:space="preserve">In login and registration page we are using stateful widget. In Stateful widget we </w:t>
      </w:r>
    </w:p>
    <w:p w14:paraId="597567FC" w14:textId="77777777" w:rsidR="00C409A4" w:rsidRPr="00C409A4" w:rsidRDefault="00C409A4" w:rsidP="00C409A4">
      <w:r w:rsidRPr="00C409A4">
        <w:t xml:space="preserve">call its state. In Its state we are using scaffold widget. Scaffold is a layout of </w:t>
      </w:r>
      <w:proofErr w:type="gramStart"/>
      <w:r w:rsidRPr="00C409A4">
        <w:t>our</w:t>
      </w:r>
      <w:proofErr w:type="gramEnd"/>
      <w:r w:rsidRPr="00C409A4">
        <w:t xml:space="preserve"> </w:t>
      </w:r>
    </w:p>
    <w:p w14:paraId="08231640" w14:textId="77777777" w:rsidR="00C409A4" w:rsidRPr="00C409A4" w:rsidRDefault="00C409A4" w:rsidP="00C409A4">
      <w:r w:rsidRPr="00C409A4">
        <w:t xml:space="preserve">whole screen which gives us many things like App Bar, Body and many more. </w:t>
      </w:r>
    </w:p>
    <w:p w14:paraId="451957B6" w14:textId="77777777" w:rsidR="00C409A4" w:rsidRPr="00C409A4" w:rsidRDefault="00C409A4" w:rsidP="00C409A4">
      <w:r w:rsidRPr="00C409A4">
        <w:t xml:space="preserve">We are using column widget to align in vertically direction. In column we have a </w:t>
      </w:r>
    </w:p>
    <w:p w14:paraId="7846BF60" w14:textId="77777777" w:rsidR="00C409A4" w:rsidRPr="00C409A4" w:rsidRDefault="00C409A4" w:rsidP="00C409A4">
      <w:r w:rsidRPr="00C409A4">
        <w:t xml:space="preserve">children. In Children we are using text fields. One for email and other for </w:t>
      </w:r>
    </w:p>
    <w:p w14:paraId="4D28B30C" w14:textId="77777777" w:rsidR="00C409A4" w:rsidRPr="00C409A4" w:rsidRDefault="00C409A4" w:rsidP="00C409A4">
      <w:r w:rsidRPr="00C409A4">
        <w:t xml:space="preserve">password. </w:t>
      </w:r>
    </w:p>
    <w:p w14:paraId="2D699FDD" w14:textId="77777777" w:rsidR="00C409A4" w:rsidRPr="00C409A4" w:rsidRDefault="00C409A4" w:rsidP="00C409A4">
      <w:r w:rsidRPr="00C409A4">
        <w:t xml:space="preserve">We have used </w:t>
      </w:r>
      <w:proofErr w:type="spellStart"/>
      <w:r w:rsidRPr="00C409A4">
        <w:t>signInWithEmailAndPassword</w:t>
      </w:r>
      <w:proofErr w:type="spellEnd"/>
      <w:r w:rsidRPr="00C409A4">
        <w:t xml:space="preserve"> and for the registration we have </w:t>
      </w:r>
    </w:p>
    <w:p w14:paraId="4826A638" w14:textId="77777777" w:rsidR="00C409A4" w:rsidRPr="00C409A4" w:rsidRDefault="00C409A4" w:rsidP="00C409A4">
      <w:r w:rsidRPr="00C409A4">
        <w:t xml:space="preserve">used </w:t>
      </w:r>
      <w:proofErr w:type="spellStart"/>
      <w:r w:rsidRPr="00C409A4">
        <w:t>createUserWithEmailAndPassword</w:t>
      </w:r>
      <w:proofErr w:type="spellEnd"/>
      <w:r w:rsidRPr="00C409A4">
        <w:t xml:space="preserve"> API’s. </w:t>
      </w:r>
    </w:p>
    <w:p w14:paraId="0DC39062" w14:textId="77777777" w:rsidR="00C409A4" w:rsidRPr="00C409A4" w:rsidRDefault="00C409A4" w:rsidP="00C409A4">
      <w:r w:rsidRPr="00C409A4">
        <w:t xml:space="preserve">When a user enters email and password. A query is generated which checks </w:t>
      </w:r>
    </w:p>
    <w:p w14:paraId="2286B182" w14:textId="77777777" w:rsidR="00C409A4" w:rsidRPr="00C409A4" w:rsidRDefault="00C409A4" w:rsidP="00C409A4">
      <w:r w:rsidRPr="00C409A4">
        <w:t xml:space="preserve">weather registered on firebase database or not. If credential </w:t>
      </w:r>
      <w:proofErr w:type="gramStart"/>
      <w:r w:rsidRPr="00C409A4">
        <w:t>are</w:t>
      </w:r>
      <w:proofErr w:type="gramEnd"/>
      <w:r w:rsidRPr="00C409A4">
        <w:t xml:space="preserve"> match it return a </w:t>
      </w:r>
    </w:p>
    <w:p w14:paraId="24547AA8" w14:textId="77777777" w:rsidR="00C409A4" w:rsidRPr="00C409A4" w:rsidRDefault="00C409A4" w:rsidP="00C409A4">
      <w:r w:rsidRPr="00C409A4">
        <w:t xml:space="preserve">true and we redirect it into the screen where they enter detail. </w:t>
      </w:r>
    </w:p>
    <w:p w14:paraId="57F23BDF" w14:textId="77777777" w:rsidR="00C409A4" w:rsidRPr="00C409A4" w:rsidRDefault="00C409A4" w:rsidP="00C409A4">
      <w:r w:rsidRPr="00C409A4">
        <w:t xml:space="preserve">When a user login to their account, we save its email and give it to unique key. </w:t>
      </w:r>
    </w:p>
    <w:p w14:paraId="02EFC6BD" w14:textId="77777777" w:rsidR="00C409A4" w:rsidRPr="00C409A4" w:rsidRDefault="00C409A4" w:rsidP="00C409A4">
      <w:r w:rsidRPr="00C409A4">
        <w:t xml:space="preserve">When they press logout, its key will be removed and when they try to login again </w:t>
      </w:r>
    </w:p>
    <w:p w14:paraId="43A7E347" w14:textId="77777777" w:rsidR="00C409A4" w:rsidRPr="00C409A4" w:rsidRDefault="00C409A4" w:rsidP="00C409A4">
      <w:r w:rsidRPr="00C409A4">
        <w:t xml:space="preserve">we will give them a new key again. In this way we authenticate our user. </w:t>
      </w:r>
    </w:p>
    <w:p w14:paraId="1AC6F17D" w14:textId="77777777" w:rsidR="00C409A4" w:rsidRPr="00C409A4" w:rsidRDefault="00C409A4" w:rsidP="00C409A4">
      <w:r w:rsidRPr="00C409A4">
        <w:t xml:space="preserve">We are managing session as well when a login to their account session </w:t>
      </w:r>
      <w:proofErr w:type="gramStart"/>
      <w:r w:rsidRPr="00C409A4">
        <w:t>start</w:t>
      </w:r>
      <w:proofErr w:type="gramEnd"/>
      <w:r w:rsidRPr="00C409A4">
        <w:t xml:space="preserve"> and </w:t>
      </w:r>
    </w:p>
    <w:p w14:paraId="5D2B18F5" w14:textId="77777777" w:rsidR="00C409A4" w:rsidRPr="00C409A4" w:rsidRDefault="00C409A4" w:rsidP="00C409A4">
      <w:r w:rsidRPr="00C409A4">
        <w:t xml:space="preserve">when user logout an application it will be over. We are managing session by using </w:t>
      </w:r>
    </w:p>
    <w:p w14:paraId="596952F5" w14:textId="77777777" w:rsidR="00C409A4" w:rsidRPr="00C409A4" w:rsidRDefault="00C409A4" w:rsidP="00C409A4">
      <w:r w:rsidRPr="00C409A4">
        <w:t xml:space="preserve">shared preferences in flutter. Shared preference </w:t>
      </w:r>
      <w:proofErr w:type="gramStart"/>
      <w:r w:rsidRPr="00C409A4">
        <w:t>allow</w:t>
      </w:r>
      <w:proofErr w:type="gramEnd"/>
      <w:r w:rsidRPr="00C409A4">
        <w:t xml:space="preserve"> us to manage user session </w:t>
      </w:r>
    </w:p>
    <w:p w14:paraId="38A066AF" w14:textId="77777777" w:rsidR="00C409A4" w:rsidRPr="00C409A4" w:rsidRDefault="00C409A4" w:rsidP="00C409A4">
      <w:r w:rsidRPr="00C409A4">
        <w:t xml:space="preserve">with a specific interval of time. We have added a package in pub spec in order to </w:t>
      </w:r>
    </w:p>
    <w:p w14:paraId="7C900DB4" w14:textId="77777777" w:rsidR="00C409A4" w:rsidRPr="00C409A4" w:rsidRDefault="00C409A4" w:rsidP="00C409A4">
      <w:r w:rsidRPr="00C409A4">
        <w:t xml:space="preserve">use in flutter. </w:t>
      </w:r>
    </w:p>
    <w:p w14:paraId="3D6AB331" w14:textId="77777777" w:rsidR="00C409A4" w:rsidRPr="00C409A4" w:rsidRDefault="00C409A4" w:rsidP="00C409A4">
      <w:proofErr w:type="spellStart"/>
      <w:r w:rsidRPr="00C409A4">
        <w:t>shared_preferences</w:t>
      </w:r>
      <w:proofErr w:type="spellEnd"/>
      <w:r w:rsidRPr="00C409A4">
        <w:t xml:space="preserve">: ^2.0.13 </w:t>
      </w:r>
    </w:p>
    <w:p w14:paraId="416941EE" w14:textId="77777777" w:rsidR="00C409A4" w:rsidRPr="00C409A4" w:rsidRDefault="00C409A4" w:rsidP="00C409A4">
      <w:r w:rsidRPr="00C409A4">
        <w:t xml:space="preserve">These packages are used in application to perform login and registration. </w:t>
      </w:r>
    </w:p>
    <w:p w14:paraId="7E132D36" w14:textId="77777777" w:rsidR="00C409A4" w:rsidRPr="00C409A4" w:rsidRDefault="00C409A4" w:rsidP="00C409A4">
      <w:r w:rsidRPr="00C409A4">
        <w:t xml:space="preserve">Firebase core provide us an access to the flutter database. Firebase core also </w:t>
      </w:r>
    </w:p>
    <w:p w14:paraId="3E574DAC" w14:textId="40BA6415" w:rsidR="00C409A4" w:rsidRDefault="00C409A4" w:rsidP="00C409A4">
      <w:r w:rsidRPr="00C409A4">
        <w:t>allow us to perform initialization actions. On the other hand, Firebase auth allow</w:t>
      </w:r>
    </w:p>
    <w:p w14:paraId="77E03F08" w14:textId="77777777" w:rsidR="00C409A4" w:rsidRPr="00C409A4" w:rsidRDefault="00C409A4" w:rsidP="00C409A4">
      <w:r w:rsidRPr="00C409A4">
        <w:t xml:space="preserve">us to authenticate user when they perform registration or Login. By using these </w:t>
      </w:r>
    </w:p>
    <w:p w14:paraId="70DF0A28" w14:textId="77777777" w:rsidR="00C409A4" w:rsidRPr="00C409A4" w:rsidRDefault="00C409A4" w:rsidP="00C409A4">
      <w:r w:rsidRPr="00C409A4">
        <w:t xml:space="preserve">packages, we can use firebase APIs for login or registration. </w:t>
      </w:r>
    </w:p>
    <w:p w14:paraId="37958682" w14:textId="77777777" w:rsidR="00C409A4" w:rsidRPr="00C409A4" w:rsidRDefault="00C409A4" w:rsidP="00C409A4">
      <w:proofErr w:type="spellStart"/>
      <w:r w:rsidRPr="00C409A4">
        <w:t>firebase_core</w:t>
      </w:r>
      <w:proofErr w:type="spellEnd"/>
      <w:r w:rsidRPr="00C409A4">
        <w:t xml:space="preserve">: ^1.16.0 </w:t>
      </w:r>
    </w:p>
    <w:p w14:paraId="7E560B4E" w14:textId="77777777" w:rsidR="00C409A4" w:rsidRPr="00C409A4" w:rsidRDefault="00C409A4" w:rsidP="00C409A4">
      <w:proofErr w:type="spellStart"/>
      <w:r w:rsidRPr="00C409A4">
        <w:lastRenderedPageBreak/>
        <w:t>firebase_auth</w:t>
      </w:r>
      <w:proofErr w:type="spellEnd"/>
      <w:r w:rsidRPr="00C409A4">
        <w:t xml:space="preserve">: ^3.3.17 </w:t>
      </w:r>
    </w:p>
    <w:p w14:paraId="45FCA69F" w14:textId="77777777" w:rsidR="00C409A4" w:rsidRPr="00C409A4" w:rsidRDefault="00C409A4" w:rsidP="00C409A4">
      <w:r w:rsidRPr="00C409A4">
        <w:rPr>
          <w:b/>
          <w:bCs/>
        </w:rPr>
        <w:t xml:space="preserve">6.5 Add to Card Screen </w:t>
      </w:r>
    </w:p>
    <w:p w14:paraId="08910233" w14:textId="77777777" w:rsidR="00C409A4" w:rsidRPr="00C409A4" w:rsidRDefault="00C409A4" w:rsidP="00C409A4">
      <w:r w:rsidRPr="00C409A4">
        <w:t xml:space="preserve">In Add to cart screen we are using stateful widget. In Stateful widget we call its </w:t>
      </w:r>
    </w:p>
    <w:p w14:paraId="3E0E093D" w14:textId="77777777" w:rsidR="00C409A4" w:rsidRPr="00C409A4" w:rsidRDefault="00C409A4" w:rsidP="00C409A4">
      <w:r w:rsidRPr="00C409A4">
        <w:t xml:space="preserve">state. In Its state we are using scaffold widget. Scaffold is a layout of our whole </w:t>
      </w:r>
    </w:p>
    <w:p w14:paraId="3B85312B" w14:textId="77777777" w:rsidR="00C409A4" w:rsidRPr="00C409A4" w:rsidRDefault="00C409A4" w:rsidP="00C409A4">
      <w:r w:rsidRPr="00C409A4">
        <w:t xml:space="preserve">screen which gives us many things like App Bar, Body and many more. We are </w:t>
      </w:r>
    </w:p>
    <w:p w14:paraId="7FBC0773" w14:textId="77777777" w:rsidR="00C409A4" w:rsidRPr="00C409A4" w:rsidRDefault="00C409A4" w:rsidP="00C409A4">
      <w:r w:rsidRPr="00C409A4">
        <w:t xml:space="preserve">using column widget to align in vertically direction. In column we have a </w:t>
      </w:r>
      <w:proofErr w:type="gramStart"/>
      <w:r w:rsidRPr="00C409A4">
        <w:t>children</w:t>
      </w:r>
      <w:proofErr w:type="gramEnd"/>
      <w:r w:rsidRPr="00C409A4">
        <w:t xml:space="preserve">. </w:t>
      </w:r>
    </w:p>
    <w:p w14:paraId="6B76B5E5" w14:textId="77777777" w:rsidR="00C409A4" w:rsidRPr="00C409A4" w:rsidRDefault="00C409A4" w:rsidP="00C409A4">
      <w:r w:rsidRPr="00C409A4">
        <w:t xml:space="preserve">In Children we are using list view. In list view widget all the selected items are </w:t>
      </w:r>
    </w:p>
    <w:p w14:paraId="442CFA6B" w14:textId="77777777" w:rsidR="00C409A4" w:rsidRPr="00C409A4" w:rsidRDefault="00C409A4" w:rsidP="00C409A4">
      <w:r w:rsidRPr="00C409A4">
        <w:t xml:space="preserve">arranged. </w:t>
      </w:r>
    </w:p>
    <w:p w14:paraId="0C8FA7D3" w14:textId="77777777" w:rsidR="00C409A4" w:rsidRPr="00C409A4" w:rsidRDefault="00C409A4" w:rsidP="00C409A4">
      <w:r w:rsidRPr="00C409A4">
        <w:t xml:space="preserve">Session check also included in add to cart functionality. If a user login to </w:t>
      </w:r>
      <w:proofErr w:type="gramStart"/>
      <w:r w:rsidRPr="00C409A4">
        <w:t>their</w:t>
      </w:r>
      <w:proofErr w:type="gramEnd"/>
      <w:r w:rsidRPr="00C409A4">
        <w:t xml:space="preserve"> </w:t>
      </w:r>
    </w:p>
    <w:p w14:paraId="7E261208" w14:textId="77777777" w:rsidR="00C409A4" w:rsidRPr="00C409A4" w:rsidRDefault="00C409A4" w:rsidP="00C409A4">
      <w:r w:rsidRPr="00C409A4">
        <w:t xml:space="preserve">account, then its session started then they will purchase product by using add to </w:t>
      </w:r>
    </w:p>
    <w:p w14:paraId="158EA895" w14:textId="77777777" w:rsidR="00C409A4" w:rsidRPr="00C409A4" w:rsidRDefault="00C409A4" w:rsidP="00C409A4">
      <w:r w:rsidRPr="00C409A4">
        <w:t xml:space="preserve">cart functionality. It is very good practice to use session in purchasing points to </w:t>
      </w:r>
    </w:p>
    <w:p w14:paraId="1CE6105B" w14:textId="77777777" w:rsidR="00C409A4" w:rsidRPr="00C409A4" w:rsidRDefault="00C409A4" w:rsidP="00C409A4">
      <w:r w:rsidRPr="00C409A4">
        <w:t xml:space="preserve">authenticate user. </w:t>
      </w:r>
    </w:p>
    <w:p w14:paraId="410E3DB0" w14:textId="77777777" w:rsidR="00C409A4" w:rsidRPr="00C409A4" w:rsidRDefault="00C409A4" w:rsidP="00C409A4">
      <w:r w:rsidRPr="00C409A4">
        <w:t xml:space="preserve">We are fetching a data in our list view which index marked as true. In every item </w:t>
      </w:r>
    </w:p>
    <w:p w14:paraId="5A615F7A" w14:textId="77777777" w:rsidR="00C409A4" w:rsidRPr="00C409A4" w:rsidRDefault="00C409A4" w:rsidP="00C409A4">
      <w:r w:rsidRPr="00C409A4">
        <w:t xml:space="preserve">in list view, we are making edit and delete button. Below list view we are using </w:t>
      </w:r>
    </w:p>
    <w:p w14:paraId="6498C3A7" w14:textId="77777777" w:rsidR="00C409A4" w:rsidRPr="00C409A4" w:rsidRDefault="00C409A4" w:rsidP="00C409A4">
      <w:r w:rsidRPr="00C409A4">
        <w:t xml:space="preserve">elevation button to proceed to checkout. Elevation button has a on tap </w:t>
      </w:r>
    </w:p>
    <w:p w14:paraId="781C7A19" w14:textId="5396D2EE" w:rsidR="00C409A4" w:rsidRDefault="00C409A4" w:rsidP="00C409A4">
      <w:r w:rsidRPr="00C409A4">
        <w:t>functionality. We set checkout page path in on tap functionality</w:t>
      </w:r>
    </w:p>
    <w:p w14:paraId="752DBED4" w14:textId="77777777" w:rsidR="00C409A4" w:rsidRDefault="00C409A4" w:rsidP="00C409A4"/>
    <w:p w14:paraId="26A1C249" w14:textId="77777777" w:rsidR="00C409A4" w:rsidRDefault="00C409A4" w:rsidP="00C409A4"/>
    <w:p w14:paraId="74F448C5" w14:textId="77777777" w:rsidR="00C409A4" w:rsidRDefault="00C409A4" w:rsidP="00C409A4"/>
    <w:p w14:paraId="2DB9B70A" w14:textId="77777777" w:rsidR="00C409A4" w:rsidRDefault="00C409A4" w:rsidP="00C409A4"/>
    <w:p w14:paraId="1B0FA7CC" w14:textId="77777777" w:rsidR="00C409A4" w:rsidRDefault="00C409A4" w:rsidP="00C409A4"/>
    <w:p w14:paraId="4F12C09E" w14:textId="77777777" w:rsidR="00C409A4" w:rsidRDefault="00C409A4" w:rsidP="00C409A4"/>
    <w:p w14:paraId="117BD9B9" w14:textId="77777777" w:rsidR="00C409A4" w:rsidRDefault="00C409A4" w:rsidP="00C409A4"/>
    <w:p w14:paraId="09C682F3" w14:textId="77777777" w:rsidR="00C409A4" w:rsidRDefault="00C409A4" w:rsidP="00C409A4"/>
    <w:p w14:paraId="7CC11454" w14:textId="77777777" w:rsidR="00C409A4" w:rsidRDefault="00C409A4" w:rsidP="00C409A4"/>
    <w:p w14:paraId="2A53FF2F" w14:textId="77777777" w:rsidR="00C409A4" w:rsidRDefault="00C409A4" w:rsidP="00C409A4"/>
    <w:p w14:paraId="227D4916" w14:textId="77777777" w:rsidR="00C409A4" w:rsidRPr="00C409A4" w:rsidRDefault="00C409A4" w:rsidP="00C409A4">
      <w:r w:rsidRPr="00C409A4">
        <w:rPr>
          <w:b/>
          <w:bCs/>
        </w:rPr>
        <w:t xml:space="preserve">7 Discussion and Further Development </w:t>
      </w:r>
    </w:p>
    <w:p w14:paraId="3B69A058" w14:textId="77777777" w:rsidR="00C409A4" w:rsidRPr="00C409A4" w:rsidRDefault="00C409A4" w:rsidP="00C409A4">
      <w:r w:rsidRPr="00C409A4">
        <w:t xml:space="preserve">Online purchasing has grown increasingly popular in recent years. People all over </w:t>
      </w:r>
    </w:p>
    <w:p w14:paraId="5E391128" w14:textId="77777777" w:rsidR="00C409A4" w:rsidRPr="00C409A4" w:rsidRDefault="00C409A4" w:rsidP="00C409A4">
      <w:r w:rsidRPr="00C409A4">
        <w:lastRenderedPageBreak/>
        <w:t xml:space="preserve">the world </w:t>
      </w:r>
      <w:proofErr w:type="gramStart"/>
      <w:r w:rsidRPr="00C409A4">
        <w:t>prefer</w:t>
      </w:r>
      <w:proofErr w:type="gramEnd"/>
      <w:r w:rsidRPr="00C409A4">
        <w:t xml:space="preserve"> to purchase online rather than go to the store, which is why </w:t>
      </w:r>
    </w:p>
    <w:p w14:paraId="4E54066B" w14:textId="77777777" w:rsidR="00C409A4" w:rsidRPr="00C409A4" w:rsidRDefault="00C409A4" w:rsidP="00C409A4">
      <w:r w:rsidRPr="00C409A4">
        <w:t xml:space="preserve">Amazon and other similar online stores are not only profitable but also generating </w:t>
      </w:r>
    </w:p>
    <w:p w14:paraId="08871D60" w14:textId="77777777" w:rsidR="00C409A4" w:rsidRPr="00C409A4" w:rsidRDefault="00C409A4" w:rsidP="00C409A4">
      <w:r w:rsidRPr="00C409A4">
        <w:t xml:space="preserve">interest in online business. Many new strategies and technologies have been </w:t>
      </w:r>
    </w:p>
    <w:p w14:paraId="427EB1EF" w14:textId="77777777" w:rsidR="00C409A4" w:rsidRPr="00C409A4" w:rsidRDefault="00C409A4" w:rsidP="00C409A4">
      <w:r w:rsidRPr="00C409A4">
        <w:t xml:space="preserve">created in e-commerce apps to offer users with information. Online commerce is </w:t>
      </w:r>
    </w:p>
    <w:p w14:paraId="117CF14C" w14:textId="77777777" w:rsidR="00C409A4" w:rsidRPr="00C409A4" w:rsidRDefault="00C409A4" w:rsidP="00C409A4">
      <w:r w:rsidRPr="00C409A4">
        <w:t xml:space="preserve">experiencing considerable development all around the world. </w:t>
      </w:r>
    </w:p>
    <w:p w14:paraId="0141B16D" w14:textId="77777777" w:rsidR="00C409A4" w:rsidRPr="00C409A4" w:rsidRDefault="00C409A4" w:rsidP="00C409A4">
      <w:r w:rsidRPr="00C409A4">
        <w:t xml:space="preserve">We've provided answers, but they'll need some time and resources. This App will </w:t>
      </w:r>
    </w:p>
    <w:p w14:paraId="50405AA5" w14:textId="77777777" w:rsidR="00C409A4" w:rsidRPr="00C409A4" w:rsidRDefault="00C409A4" w:rsidP="00C409A4">
      <w:r w:rsidRPr="00C409A4">
        <w:t xml:space="preserve">provide users with modules to help them with their task. The player's major goal </w:t>
      </w:r>
    </w:p>
    <w:p w14:paraId="4FE240B0" w14:textId="77777777" w:rsidR="00C409A4" w:rsidRPr="00C409A4" w:rsidRDefault="00C409A4" w:rsidP="00C409A4">
      <w:r w:rsidRPr="00C409A4">
        <w:t xml:space="preserve">in building the app was to prioritize quality above quantity. As previously </w:t>
      </w:r>
    </w:p>
    <w:p w14:paraId="35D86F96" w14:textId="77777777" w:rsidR="00C409A4" w:rsidRPr="00C409A4" w:rsidRDefault="00C409A4" w:rsidP="00C409A4">
      <w:r w:rsidRPr="00C409A4">
        <w:t xml:space="preserve">indicated, more modules and functionality will be introduced soon to make the </w:t>
      </w:r>
    </w:p>
    <w:p w14:paraId="4B3DAA8E" w14:textId="77777777" w:rsidR="00C409A4" w:rsidRPr="00C409A4" w:rsidRDefault="00C409A4" w:rsidP="00C409A4">
      <w:r w:rsidRPr="00C409A4">
        <w:t xml:space="preserve">program more solid and adaptable. </w:t>
      </w:r>
    </w:p>
    <w:p w14:paraId="17C4D3FE" w14:textId="77777777" w:rsidR="00C409A4" w:rsidRPr="00C409A4" w:rsidRDefault="00C409A4" w:rsidP="00C409A4">
      <w:r w:rsidRPr="00C409A4">
        <w:t xml:space="preserve">The primary goal and aim of this program are to enable and assist people in using </w:t>
      </w:r>
    </w:p>
    <w:p w14:paraId="750578E8" w14:textId="77777777" w:rsidR="00C409A4" w:rsidRPr="00C409A4" w:rsidRDefault="00C409A4" w:rsidP="00C409A4">
      <w:r w:rsidRPr="00C409A4">
        <w:t xml:space="preserve">an e-commerce-based platform, which is widely utilized throughout the world for </w:t>
      </w:r>
    </w:p>
    <w:p w14:paraId="6DFC60FA" w14:textId="77777777" w:rsidR="00C409A4" w:rsidRPr="00C409A4" w:rsidRDefault="00C409A4" w:rsidP="00C409A4">
      <w:r w:rsidRPr="00C409A4">
        <w:t xml:space="preserve">online shopping and purchase of commodities and products nowadays. As a </w:t>
      </w:r>
    </w:p>
    <w:p w14:paraId="06214B0A" w14:textId="77777777" w:rsidR="00C409A4" w:rsidRPr="00C409A4" w:rsidRDefault="00C409A4" w:rsidP="00C409A4">
      <w:r w:rsidRPr="00C409A4">
        <w:t xml:space="preserve">result, individuals may enjoy, conveniently access, and purchase all things </w:t>
      </w:r>
    </w:p>
    <w:p w14:paraId="4648679E" w14:textId="77777777" w:rsidR="00C409A4" w:rsidRPr="00C409A4" w:rsidRDefault="00C409A4" w:rsidP="00C409A4">
      <w:r w:rsidRPr="00C409A4">
        <w:t xml:space="preserve">through internet shopping and feel fully integrated into society. Our effort will not </w:t>
      </w:r>
    </w:p>
    <w:p w14:paraId="62BBFFF3" w14:textId="77777777" w:rsidR="00C409A4" w:rsidRPr="00C409A4" w:rsidRDefault="00C409A4" w:rsidP="00C409A4">
      <w:r w:rsidRPr="00C409A4">
        <w:t xml:space="preserve">end here; we will continue to improve the software and provide new features for </w:t>
      </w:r>
    </w:p>
    <w:p w14:paraId="6156E82A" w14:textId="77777777" w:rsidR="00C409A4" w:rsidRPr="00C409A4" w:rsidRDefault="00C409A4" w:rsidP="00C409A4">
      <w:r w:rsidRPr="00C409A4">
        <w:t xml:space="preserve">those who are unable to perceive the world from any angle (completely blind </w:t>
      </w:r>
    </w:p>
    <w:p w14:paraId="5E1579C2" w14:textId="77777777" w:rsidR="00C409A4" w:rsidRPr="00C409A4" w:rsidRDefault="00C409A4" w:rsidP="00C409A4">
      <w:r w:rsidRPr="00C409A4">
        <w:t xml:space="preserve">people). We'll aim to include a feature that makes this app totally accessible to </w:t>
      </w:r>
    </w:p>
    <w:p w14:paraId="78ECF3E5" w14:textId="77777777" w:rsidR="00C409A4" w:rsidRPr="00C409A4" w:rsidRDefault="00C409A4" w:rsidP="00C409A4">
      <w:r w:rsidRPr="00C409A4">
        <w:t xml:space="preserve">blind people; they'll be able to control it with their voice and dress themselves </w:t>
      </w:r>
    </w:p>
    <w:p w14:paraId="35559207" w14:textId="77777777" w:rsidR="00C409A4" w:rsidRPr="00C409A4" w:rsidRDefault="00C409A4" w:rsidP="00C409A4">
      <w:r w:rsidRPr="00C409A4">
        <w:t xml:space="preserve">according to their preferences. We'll be adding additional features as time goes </w:t>
      </w:r>
    </w:p>
    <w:p w14:paraId="6825EE7C" w14:textId="2ECFD782" w:rsidR="00C409A4" w:rsidRDefault="00C409A4" w:rsidP="00C409A4">
      <w:r w:rsidRPr="00C409A4">
        <w:t>on.</w:t>
      </w:r>
    </w:p>
    <w:p w14:paraId="063B870B" w14:textId="77777777" w:rsidR="00C409A4" w:rsidRDefault="00C409A4" w:rsidP="00C409A4"/>
    <w:p w14:paraId="22325947" w14:textId="77777777" w:rsidR="00C409A4" w:rsidRDefault="00C409A4" w:rsidP="00C409A4"/>
    <w:p w14:paraId="56178078" w14:textId="77777777" w:rsidR="00C409A4" w:rsidRDefault="00C409A4" w:rsidP="00C409A4"/>
    <w:p w14:paraId="7D6EE31A" w14:textId="77777777" w:rsidR="00C409A4" w:rsidRDefault="00C409A4" w:rsidP="00C409A4"/>
    <w:p w14:paraId="25730625" w14:textId="77777777" w:rsidR="00C409A4" w:rsidRDefault="00C409A4" w:rsidP="00C409A4"/>
    <w:p w14:paraId="29FE571D" w14:textId="77777777" w:rsidR="00C409A4" w:rsidRPr="00C409A4" w:rsidRDefault="00C409A4" w:rsidP="00C409A4">
      <w:r w:rsidRPr="00C409A4">
        <w:rPr>
          <w:b/>
          <w:bCs/>
        </w:rPr>
        <w:t xml:space="preserve">REFERENCES </w:t>
      </w:r>
    </w:p>
    <w:p w14:paraId="1D60B70C" w14:textId="77777777" w:rsidR="00C409A4" w:rsidRPr="00C409A4" w:rsidRDefault="00C409A4" w:rsidP="00C409A4">
      <w:proofErr w:type="spellStart"/>
      <w:r w:rsidRPr="00C409A4">
        <w:t>Abilitynet</w:t>
      </w:r>
      <w:proofErr w:type="spellEnd"/>
      <w:r w:rsidRPr="00C409A4">
        <w:t xml:space="preserve">. 2013. How to use </w:t>
      </w:r>
      <w:proofErr w:type="spellStart"/>
      <w:r w:rsidRPr="00C409A4">
        <w:t>TalkBack</w:t>
      </w:r>
      <w:proofErr w:type="spellEnd"/>
      <w:r w:rsidRPr="00C409A4">
        <w:t xml:space="preserve"> in Android Jelly Bean. Read on </w:t>
      </w:r>
    </w:p>
    <w:p w14:paraId="225B1417" w14:textId="77777777" w:rsidR="00C409A4" w:rsidRPr="00C409A4" w:rsidRDefault="00C409A4" w:rsidP="00C409A4">
      <w:r w:rsidRPr="00C409A4">
        <w:lastRenderedPageBreak/>
        <w:t xml:space="preserve">25.05.2022. </w:t>
      </w:r>
    </w:p>
    <w:p w14:paraId="1124E8AC" w14:textId="01E4D755" w:rsidR="00C409A4" w:rsidRDefault="00000000" w:rsidP="00C409A4">
      <w:hyperlink r:id="rId17" w:history="1">
        <w:r w:rsidR="001B325E" w:rsidRPr="00A045AF">
          <w:rPr>
            <w:rStyle w:val="Hyperlink"/>
            <w:rFonts w:ascii="Arial" w:hAnsi="Arial" w:cs="Arial"/>
          </w:rPr>
          <w:t>https://mcmw.abilitynet.org.uk/talkback-android-jelly-bean-4-2-2</w:t>
        </w:r>
      </w:hyperlink>
      <w:r w:rsidR="00C409A4" w:rsidRPr="00C409A4">
        <w:t xml:space="preserve"> </w:t>
      </w:r>
    </w:p>
    <w:p w14:paraId="5A0E3A58" w14:textId="77777777" w:rsidR="001B325E" w:rsidRDefault="001B325E" w:rsidP="00C409A4"/>
    <w:p w14:paraId="78CEE20C" w14:textId="33EFC9FE" w:rsidR="00C409A4" w:rsidRPr="00C409A4" w:rsidRDefault="00C409A4" w:rsidP="00C409A4">
      <w:r w:rsidRPr="00C409A4">
        <w:t xml:space="preserve">Android Accessibility Help. 2022. Get started on Android with </w:t>
      </w:r>
      <w:proofErr w:type="spellStart"/>
      <w:r w:rsidRPr="00C409A4">
        <w:t>TalkBack</w:t>
      </w:r>
      <w:proofErr w:type="spellEnd"/>
      <w:r w:rsidRPr="00C409A4">
        <w:t xml:space="preserve">. Read on </w:t>
      </w:r>
    </w:p>
    <w:p w14:paraId="33C2E61D" w14:textId="77777777" w:rsidR="00C409A4" w:rsidRPr="00C409A4" w:rsidRDefault="00C409A4" w:rsidP="00C409A4">
      <w:r w:rsidRPr="00C409A4">
        <w:t xml:space="preserve">11.05.2022. </w:t>
      </w:r>
    </w:p>
    <w:p w14:paraId="6BFF4F95" w14:textId="485D36B5" w:rsidR="00C409A4" w:rsidRDefault="00000000" w:rsidP="00C409A4">
      <w:hyperlink r:id="rId18" w:history="1">
        <w:r w:rsidR="001B325E" w:rsidRPr="00A045AF">
          <w:rPr>
            <w:rStyle w:val="Hyperlink"/>
            <w:rFonts w:ascii="Arial" w:hAnsi="Arial" w:cs="Arial"/>
          </w:rPr>
          <w:t>https://support.google.com/accessibility/android/answer/6283677?hl=en</w:t>
        </w:r>
      </w:hyperlink>
      <w:r w:rsidR="00C409A4" w:rsidRPr="00C409A4">
        <w:t xml:space="preserve"> </w:t>
      </w:r>
    </w:p>
    <w:p w14:paraId="192C5366" w14:textId="77777777" w:rsidR="001B325E" w:rsidRDefault="001B325E" w:rsidP="00C409A4"/>
    <w:p w14:paraId="1DE04877" w14:textId="7D95843F" w:rsidR="00C409A4" w:rsidRPr="00C409A4" w:rsidRDefault="00C409A4" w:rsidP="00C409A4">
      <w:proofErr w:type="spellStart"/>
      <w:r w:rsidRPr="00C409A4">
        <w:t>AppDividend</w:t>
      </w:r>
      <w:proofErr w:type="spellEnd"/>
      <w:r w:rsidRPr="00C409A4">
        <w:t xml:space="preserve">. no date. Flutter Mobile Development Guide </w:t>
      </w:r>
      <w:proofErr w:type="gramStart"/>
      <w:r w:rsidRPr="00C409A4">
        <w:t>For</w:t>
      </w:r>
      <w:proofErr w:type="gramEnd"/>
      <w:r w:rsidRPr="00C409A4">
        <w:t xml:space="preserve"> Beginners. Read </w:t>
      </w:r>
    </w:p>
    <w:p w14:paraId="4048C516" w14:textId="77777777" w:rsidR="00C409A4" w:rsidRPr="00C409A4" w:rsidRDefault="00C409A4" w:rsidP="00C409A4">
      <w:r w:rsidRPr="00C409A4">
        <w:t xml:space="preserve">on 08.05.2022. </w:t>
      </w:r>
    </w:p>
    <w:p w14:paraId="22D74D80" w14:textId="41D024B8" w:rsidR="00C409A4" w:rsidRDefault="00000000" w:rsidP="00C409A4">
      <w:hyperlink r:id="rId19" w:history="1">
        <w:r w:rsidR="001B325E" w:rsidRPr="00A045AF">
          <w:rPr>
            <w:rStyle w:val="Hyperlink"/>
            <w:rFonts w:ascii="Arial" w:hAnsi="Arial" w:cs="Arial"/>
          </w:rPr>
          <w:t>https://appdividend.com/category/flutter/</w:t>
        </w:r>
      </w:hyperlink>
      <w:r w:rsidR="00C409A4" w:rsidRPr="00C409A4">
        <w:t xml:space="preserve"> </w:t>
      </w:r>
    </w:p>
    <w:p w14:paraId="6FD94DA4" w14:textId="77777777" w:rsidR="001B325E" w:rsidRDefault="001B325E" w:rsidP="00C409A4"/>
    <w:p w14:paraId="04386E40" w14:textId="72618925" w:rsidR="00C409A4" w:rsidRPr="00C409A4" w:rsidRDefault="00C409A4" w:rsidP="00C409A4">
      <w:r w:rsidRPr="00C409A4">
        <w:t xml:space="preserve">Code Carbon. 2020. Major Advantages </w:t>
      </w:r>
      <w:proofErr w:type="gramStart"/>
      <w:r w:rsidRPr="00C409A4">
        <w:t>And</w:t>
      </w:r>
      <w:proofErr w:type="gramEnd"/>
      <w:r w:rsidRPr="00C409A4">
        <w:t xml:space="preserve"> Disadvantages Of Dart Language. </w:t>
      </w:r>
    </w:p>
    <w:p w14:paraId="03EA4E4B" w14:textId="77777777" w:rsidR="00C409A4" w:rsidRPr="00C409A4" w:rsidRDefault="00C409A4" w:rsidP="00C409A4">
      <w:r w:rsidRPr="00C409A4">
        <w:t xml:space="preserve">Read on 15.05.2022. </w:t>
      </w:r>
    </w:p>
    <w:p w14:paraId="4D699ECF" w14:textId="2B6E724E" w:rsidR="001B325E" w:rsidRDefault="00000000" w:rsidP="001B325E">
      <w:pPr>
        <w:rPr>
          <w:rFonts w:ascii="Arial" w:hAnsi="Arial" w:cs="Arial"/>
          <w:color w:val="0000FF"/>
        </w:rPr>
      </w:pPr>
      <w:hyperlink r:id="rId20" w:history="1">
        <w:r w:rsidR="001B325E" w:rsidRPr="00A045AF">
          <w:rPr>
            <w:rStyle w:val="Hyperlink"/>
            <w:rFonts w:ascii="Arial" w:hAnsi="Arial" w:cs="Arial"/>
          </w:rPr>
          <w:t>https://codecarbon.com/pros-cons-dart-language/</w:t>
        </w:r>
      </w:hyperlink>
    </w:p>
    <w:p w14:paraId="7C4323D0" w14:textId="77777777" w:rsidR="001B325E" w:rsidRPr="00C409A4" w:rsidRDefault="001B325E" w:rsidP="001B325E">
      <w:pPr>
        <w:rPr>
          <w:rFonts w:ascii="Arial" w:hAnsi="Arial" w:cs="Arial"/>
          <w:color w:val="0000FF"/>
        </w:rPr>
      </w:pPr>
    </w:p>
    <w:p w14:paraId="3F198F20" w14:textId="77777777" w:rsidR="00C409A4" w:rsidRPr="00C409A4" w:rsidRDefault="00C409A4" w:rsidP="00C409A4">
      <w:r w:rsidRPr="00C409A4">
        <w:t xml:space="preserve">Collin, C. 2021. 5 Critical Steps for Your Software Implementation Plan. Read on </w:t>
      </w:r>
    </w:p>
    <w:p w14:paraId="529483EF" w14:textId="77777777" w:rsidR="00C409A4" w:rsidRPr="00C409A4" w:rsidRDefault="00C409A4" w:rsidP="00C409A4">
      <w:r w:rsidRPr="00C409A4">
        <w:t xml:space="preserve">11.05.2022. </w:t>
      </w:r>
    </w:p>
    <w:p w14:paraId="2B1F9983" w14:textId="4154C81A" w:rsidR="001B325E" w:rsidRDefault="00000000" w:rsidP="00C409A4">
      <w:hyperlink r:id="rId21" w:history="1">
        <w:r w:rsidR="001B325E" w:rsidRPr="00A045AF">
          <w:rPr>
            <w:rStyle w:val="Hyperlink"/>
            <w:rFonts w:ascii="Arial" w:hAnsi="Arial" w:cs="Arial"/>
          </w:rPr>
          <w:t>https://www.softwareadvice.com/resources/software-implementation-plan/</w:t>
        </w:r>
      </w:hyperlink>
      <w:r w:rsidR="001B325E" w:rsidRPr="00C409A4">
        <w:t xml:space="preserve"> </w:t>
      </w:r>
    </w:p>
    <w:p w14:paraId="6D7BC743" w14:textId="2E1D0A44" w:rsidR="00C409A4" w:rsidRPr="00C409A4" w:rsidRDefault="00C409A4" w:rsidP="00C409A4">
      <w:r w:rsidRPr="00C409A4">
        <w:t xml:space="preserve">Dart. No date. Dart programming language | Dart. Read on 05.05.2022. </w:t>
      </w:r>
    </w:p>
    <w:p w14:paraId="436D53CC" w14:textId="144E6A7B" w:rsidR="001B325E" w:rsidRDefault="00000000" w:rsidP="001B325E">
      <w:hyperlink r:id="rId22" w:history="1">
        <w:r w:rsidR="001B325E" w:rsidRPr="00A045AF">
          <w:rPr>
            <w:rStyle w:val="Hyperlink"/>
            <w:rFonts w:ascii="Arial" w:hAnsi="Arial" w:cs="Arial"/>
          </w:rPr>
          <w:t>https://dart.dev/</w:t>
        </w:r>
      </w:hyperlink>
      <w:r w:rsidR="001B325E" w:rsidRPr="00C409A4">
        <w:t xml:space="preserve"> </w:t>
      </w:r>
    </w:p>
    <w:p w14:paraId="2F3625E6" w14:textId="56DD57A7" w:rsidR="00C409A4" w:rsidRPr="00C409A4" w:rsidRDefault="00C409A4" w:rsidP="00C409A4">
      <w:r w:rsidRPr="00C409A4">
        <w:t xml:space="preserve">Darrell, R. 2011. The Future of Shopping. Harvard Business Review. Read on </w:t>
      </w:r>
    </w:p>
    <w:p w14:paraId="4B58A28C" w14:textId="77777777" w:rsidR="00C409A4" w:rsidRPr="00C409A4" w:rsidRDefault="00C409A4" w:rsidP="00C409A4">
      <w:r w:rsidRPr="00C409A4">
        <w:t xml:space="preserve">08.05.2022. </w:t>
      </w:r>
    </w:p>
    <w:p w14:paraId="6B1B64B4" w14:textId="72733EC7" w:rsidR="001B325E" w:rsidRDefault="00000000" w:rsidP="001B325E">
      <w:pPr>
        <w:rPr>
          <w:rFonts w:ascii="Arial" w:hAnsi="Arial" w:cs="Arial"/>
          <w:color w:val="0000FF"/>
        </w:rPr>
      </w:pPr>
      <w:hyperlink r:id="rId23" w:history="1">
        <w:r w:rsidR="001B325E" w:rsidRPr="00A045AF">
          <w:rPr>
            <w:rStyle w:val="Hyperlink"/>
            <w:rFonts w:ascii="Arial" w:hAnsi="Arial" w:cs="Arial"/>
          </w:rPr>
          <w:t>https://hbr.org/2011/12/the-future-of-shopping</w:t>
        </w:r>
      </w:hyperlink>
      <w:r w:rsidR="001B325E">
        <w:rPr>
          <w:rFonts w:ascii="Arial" w:hAnsi="Arial" w:cs="Arial"/>
          <w:color w:val="0000FF"/>
        </w:rPr>
        <w:t xml:space="preserve"> </w:t>
      </w:r>
    </w:p>
    <w:p w14:paraId="757EF3A4" w14:textId="3DB44DDA" w:rsidR="00C409A4" w:rsidRPr="00C409A4" w:rsidRDefault="00C409A4" w:rsidP="00C409A4">
      <w:r w:rsidRPr="00C409A4">
        <w:t xml:space="preserve">Everyday. No date. Essential reads: Where marketing meets strategy - Everyday </w:t>
      </w:r>
    </w:p>
    <w:p w14:paraId="2255C966" w14:textId="77777777" w:rsidR="00C409A4" w:rsidRPr="00C409A4" w:rsidRDefault="00C409A4" w:rsidP="00C409A4">
      <w:r w:rsidRPr="00C409A4">
        <w:t xml:space="preserve">Online Marketing. Read on 05.05.2022. </w:t>
      </w:r>
    </w:p>
    <w:p w14:paraId="501C1A68" w14:textId="2F010AC6" w:rsidR="00C409A4" w:rsidRDefault="00000000" w:rsidP="00C409A4">
      <w:pPr>
        <w:rPr>
          <w:rFonts w:ascii="Arial" w:hAnsi="Arial" w:cs="Arial"/>
          <w:color w:val="0000FF"/>
        </w:rPr>
      </w:pPr>
      <w:hyperlink r:id="rId24" w:history="1">
        <w:r w:rsidR="001B325E" w:rsidRPr="00A045AF">
          <w:rPr>
            <w:rStyle w:val="Hyperlink"/>
            <w:rFonts w:ascii="Arial" w:hAnsi="Arial" w:cs="Arial"/>
          </w:rPr>
          <w:t>https://everydayonlinemarketing.com/</w:t>
        </w:r>
      </w:hyperlink>
    </w:p>
    <w:p w14:paraId="612DE524" w14:textId="77777777" w:rsidR="00C409A4" w:rsidRPr="00C409A4" w:rsidRDefault="00C409A4" w:rsidP="00C409A4">
      <w:r w:rsidRPr="00C409A4">
        <w:t xml:space="preserve">Firebase. No date. Firebase documentation: Learn the fundamentals. Read on </w:t>
      </w:r>
    </w:p>
    <w:p w14:paraId="757705DF" w14:textId="38BC7C5B" w:rsidR="00C409A4" w:rsidRDefault="00C409A4" w:rsidP="00C409A4">
      <w:r w:rsidRPr="00C409A4">
        <w:t>01.05.2022.</w:t>
      </w:r>
    </w:p>
    <w:p w14:paraId="0A6A4507" w14:textId="4F6B91D4" w:rsidR="00C409A4" w:rsidRDefault="00000000" w:rsidP="00C409A4">
      <w:pPr>
        <w:rPr>
          <w:rFonts w:ascii="Arial" w:hAnsi="Arial" w:cs="Arial"/>
          <w:color w:val="0000FF"/>
        </w:rPr>
      </w:pPr>
      <w:hyperlink r:id="rId25" w:history="1">
        <w:r w:rsidR="001B325E" w:rsidRPr="00A045AF">
          <w:rPr>
            <w:rStyle w:val="Hyperlink"/>
            <w:rFonts w:ascii="Arial" w:hAnsi="Arial" w:cs="Arial"/>
          </w:rPr>
          <w:t>https://firebase.google.com/docs</w:t>
        </w:r>
      </w:hyperlink>
    </w:p>
    <w:p w14:paraId="29E6E361" w14:textId="77777777" w:rsidR="00C409A4" w:rsidRPr="00C409A4" w:rsidRDefault="00C409A4" w:rsidP="00C409A4">
      <w:r w:rsidRPr="00C409A4">
        <w:t xml:space="preserve">Flutter. no date. Flutter: Build apps for any screen. Read on 10.05.2022. </w:t>
      </w:r>
    </w:p>
    <w:p w14:paraId="19ADBECE" w14:textId="2D5F1360" w:rsidR="00C409A4" w:rsidRDefault="00000000" w:rsidP="00C409A4">
      <w:pPr>
        <w:rPr>
          <w:rFonts w:ascii="Arial" w:hAnsi="Arial" w:cs="Arial"/>
          <w:color w:val="0000FF"/>
        </w:rPr>
      </w:pPr>
      <w:hyperlink r:id="rId26" w:history="1">
        <w:r w:rsidR="001B325E" w:rsidRPr="00A045AF">
          <w:rPr>
            <w:rStyle w:val="Hyperlink"/>
            <w:rFonts w:ascii="Arial" w:hAnsi="Arial" w:cs="Arial"/>
          </w:rPr>
          <w:t>https://flutter.dev/</w:t>
        </w:r>
      </w:hyperlink>
    </w:p>
    <w:p w14:paraId="397DB203" w14:textId="77777777" w:rsidR="00C409A4" w:rsidRPr="00C409A4" w:rsidRDefault="00C409A4" w:rsidP="00C409A4">
      <w:proofErr w:type="spellStart"/>
      <w:r w:rsidRPr="00C409A4">
        <w:t>GeeksforGeeks</w:t>
      </w:r>
      <w:proofErr w:type="spellEnd"/>
      <w:r w:rsidRPr="00C409A4">
        <w:t xml:space="preserve">. No date. A computer science portal for geeks. Read on </w:t>
      </w:r>
    </w:p>
    <w:p w14:paraId="2622FA61" w14:textId="77777777" w:rsidR="00C409A4" w:rsidRPr="00C409A4" w:rsidRDefault="00C409A4" w:rsidP="00C409A4">
      <w:r w:rsidRPr="00C409A4">
        <w:t xml:space="preserve">06.05.2022. </w:t>
      </w:r>
    </w:p>
    <w:p w14:paraId="26EC1430" w14:textId="0176E4E2" w:rsidR="00C409A4" w:rsidRDefault="00000000" w:rsidP="00C409A4">
      <w:pPr>
        <w:rPr>
          <w:rFonts w:ascii="Arial" w:hAnsi="Arial" w:cs="Arial"/>
          <w:color w:val="0000FF"/>
        </w:rPr>
      </w:pPr>
      <w:hyperlink r:id="rId27" w:history="1">
        <w:r w:rsidR="001B325E" w:rsidRPr="00A045AF">
          <w:rPr>
            <w:rStyle w:val="Hyperlink"/>
            <w:rFonts w:ascii="Arial" w:hAnsi="Arial" w:cs="Arial"/>
          </w:rPr>
          <w:t>https://www.geeksforgeeks.org</w:t>
        </w:r>
      </w:hyperlink>
    </w:p>
    <w:p w14:paraId="49CF2AB6" w14:textId="77777777" w:rsidR="00C409A4" w:rsidRPr="00C409A4" w:rsidRDefault="00C409A4" w:rsidP="00C409A4">
      <w:r w:rsidRPr="00C409A4">
        <w:t xml:space="preserve">Google. 2022. Everything you need to build on Android. Read on 24.05.2022. </w:t>
      </w:r>
    </w:p>
    <w:p w14:paraId="2BA66794" w14:textId="21790271" w:rsidR="00C409A4" w:rsidRDefault="00000000" w:rsidP="00C409A4">
      <w:pPr>
        <w:rPr>
          <w:rFonts w:ascii="Arial" w:hAnsi="Arial" w:cs="Arial"/>
          <w:color w:val="0000FF"/>
        </w:rPr>
      </w:pPr>
      <w:hyperlink r:id="rId28" w:history="1">
        <w:r w:rsidR="001B325E" w:rsidRPr="00A045AF">
          <w:rPr>
            <w:rStyle w:val="Hyperlink"/>
            <w:rFonts w:ascii="Arial" w:hAnsi="Arial" w:cs="Arial"/>
          </w:rPr>
          <w:t>https://developer.android.com/studio/features</w:t>
        </w:r>
      </w:hyperlink>
    </w:p>
    <w:p w14:paraId="29E05BFA" w14:textId="77777777" w:rsidR="00C409A4" w:rsidRPr="00C409A4" w:rsidRDefault="00C409A4" w:rsidP="00C409A4">
      <w:r w:rsidRPr="00C409A4">
        <w:t xml:space="preserve">James, H. 2022. What is Java? Definition, Meaning &amp; Features of Java Platforms. </w:t>
      </w:r>
    </w:p>
    <w:p w14:paraId="1F355D0A" w14:textId="77777777" w:rsidR="00C409A4" w:rsidRPr="00C409A4" w:rsidRDefault="00C409A4" w:rsidP="00C409A4">
      <w:r w:rsidRPr="00C409A4">
        <w:t xml:space="preserve">Read on 12.05.2022. </w:t>
      </w:r>
    </w:p>
    <w:p w14:paraId="5D3F0C97" w14:textId="21379486" w:rsidR="00C409A4" w:rsidRDefault="00000000" w:rsidP="00C409A4">
      <w:pPr>
        <w:rPr>
          <w:rFonts w:ascii="Arial" w:hAnsi="Arial" w:cs="Arial"/>
          <w:color w:val="0000FF"/>
        </w:rPr>
      </w:pPr>
      <w:hyperlink r:id="rId29" w:history="1">
        <w:r w:rsidR="001B325E" w:rsidRPr="00A045AF">
          <w:rPr>
            <w:rStyle w:val="Hyperlink"/>
            <w:rFonts w:ascii="Arial" w:hAnsi="Arial" w:cs="Arial"/>
          </w:rPr>
          <w:t>https://www.guru99.com/java-platform.html</w:t>
        </w:r>
      </w:hyperlink>
    </w:p>
    <w:p w14:paraId="56D2F364" w14:textId="77777777" w:rsidR="00C409A4" w:rsidRPr="00C409A4" w:rsidRDefault="00C409A4" w:rsidP="00C409A4">
      <w:r w:rsidRPr="00C409A4">
        <w:t xml:space="preserve">Lockwood, B. no date. 10 Technology Challenges. Read on 03.05.2022. </w:t>
      </w:r>
    </w:p>
    <w:p w14:paraId="75D02ACD" w14:textId="67D9A414" w:rsidR="00C409A4" w:rsidRDefault="00000000" w:rsidP="00C409A4">
      <w:pPr>
        <w:rPr>
          <w:rFonts w:ascii="Arial" w:hAnsi="Arial" w:cs="Arial"/>
          <w:color w:val="0000FF"/>
        </w:rPr>
      </w:pPr>
      <w:hyperlink r:id="rId30" w:history="1">
        <w:r w:rsidR="001B325E" w:rsidRPr="00A045AF">
          <w:rPr>
            <w:rStyle w:val="Hyperlink"/>
            <w:rFonts w:ascii="Arial" w:hAnsi="Arial" w:cs="Arial"/>
          </w:rPr>
          <w:t>https://sgrlaw.com/ttl-articles/10-technology-challenges/</w:t>
        </w:r>
      </w:hyperlink>
    </w:p>
    <w:p w14:paraId="4E06F4C1" w14:textId="77777777" w:rsidR="00C409A4" w:rsidRPr="00C409A4" w:rsidRDefault="00C409A4" w:rsidP="00C409A4">
      <w:r w:rsidRPr="00C409A4">
        <w:t xml:space="preserve">Michael Aldrich Archive. No date. Welcome to the Michael Aldrich Archive. Read </w:t>
      </w:r>
    </w:p>
    <w:p w14:paraId="7BE87ABC" w14:textId="77777777" w:rsidR="00C409A4" w:rsidRPr="00C409A4" w:rsidRDefault="00C409A4" w:rsidP="00C409A4">
      <w:r w:rsidRPr="00C409A4">
        <w:t xml:space="preserve">on 09.05.2022. </w:t>
      </w:r>
    </w:p>
    <w:p w14:paraId="20B96A59" w14:textId="2C439A6D" w:rsidR="00C409A4" w:rsidRDefault="00000000" w:rsidP="00C409A4">
      <w:pPr>
        <w:rPr>
          <w:rFonts w:ascii="Arial" w:hAnsi="Arial" w:cs="Arial"/>
          <w:color w:val="0000FF"/>
        </w:rPr>
      </w:pPr>
      <w:hyperlink r:id="rId31" w:history="1">
        <w:r w:rsidR="001B325E" w:rsidRPr="00A045AF">
          <w:rPr>
            <w:rStyle w:val="Hyperlink"/>
            <w:rFonts w:ascii="Arial" w:hAnsi="Arial" w:cs="Arial"/>
          </w:rPr>
          <w:t>https://www.aldricharchive.co.uk/</w:t>
        </w:r>
      </w:hyperlink>
    </w:p>
    <w:p w14:paraId="5C1C36A7" w14:textId="77777777" w:rsidR="001B325E" w:rsidRDefault="001B325E" w:rsidP="00C409A4"/>
    <w:p w14:paraId="0431891D" w14:textId="6D29151F" w:rsidR="00C409A4" w:rsidRPr="00C409A4" w:rsidRDefault="00C409A4" w:rsidP="00C409A4">
      <w:proofErr w:type="spellStart"/>
      <w:r w:rsidRPr="00C409A4">
        <w:t>MonsieurZbanowanYY</w:t>
      </w:r>
      <w:proofErr w:type="spellEnd"/>
      <w:r w:rsidRPr="00C409A4">
        <w:t xml:space="preserve">. 2022. E-Commerce-App-UI-Flutter. Read on </w:t>
      </w:r>
    </w:p>
    <w:p w14:paraId="7B65DA86" w14:textId="77777777" w:rsidR="00C409A4" w:rsidRPr="00C409A4" w:rsidRDefault="00C409A4" w:rsidP="00C409A4">
      <w:r w:rsidRPr="00C409A4">
        <w:t xml:space="preserve">27.05.2022. </w:t>
      </w:r>
    </w:p>
    <w:p w14:paraId="0D7D4157" w14:textId="5D028691" w:rsidR="00C409A4" w:rsidRDefault="00000000" w:rsidP="00C409A4">
      <w:pPr>
        <w:rPr>
          <w:rFonts w:ascii="Arial" w:hAnsi="Arial" w:cs="Arial"/>
          <w:color w:val="0000FF"/>
        </w:rPr>
      </w:pPr>
      <w:hyperlink r:id="rId32" w:history="1">
        <w:r w:rsidR="001B325E" w:rsidRPr="00A045AF">
          <w:rPr>
            <w:rStyle w:val="Hyperlink"/>
            <w:rFonts w:ascii="Arial" w:hAnsi="Arial" w:cs="Arial"/>
          </w:rPr>
          <w:t>https://github.com/MonsieurZbanowanYY/E-Commerce-App-UI-Flutter</w:t>
        </w:r>
      </w:hyperlink>
    </w:p>
    <w:p w14:paraId="1940676C" w14:textId="77777777" w:rsidR="00C409A4" w:rsidRPr="00C409A4" w:rsidRDefault="00C409A4" w:rsidP="00C409A4">
      <w:proofErr w:type="spellStart"/>
      <w:r w:rsidRPr="00C409A4">
        <w:t>Nazmun</w:t>
      </w:r>
      <w:proofErr w:type="spellEnd"/>
      <w:r w:rsidRPr="00C409A4">
        <w:t xml:space="preserve"> Nessa </w:t>
      </w:r>
      <w:proofErr w:type="gramStart"/>
      <w:r w:rsidRPr="00C409A4">
        <w:t>Moon ,</w:t>
      </w:r>
      <w:proofErr w:type="gramEnd"/>
      <w:r w:rsidRPr="00C409A4">
        <w:t xml:space="preserve"> Shaheena Sultana, </w:t>
      </w:r>
      <w:proofErr w:type="spellStart"/>
      <w:r w:rsidRPr="00C409A4">
        <w:t>Fernaz</w:t>
      </w:r>
      <w:proofErr w:type="spellEnd"/>
      <w:r w:rsidRPr="00C409A4">
        <w:t xml:space="preserve"> Narin Nur &amp; Mohd </w:t>
      </w:r>
    </w:p>
    <w:p w14:paraId="56CC5248" w14:textId="77777777" w:rsidR="00C409A4" w:rsidRPr="00C409A4" w:rsidRDefault="00C409A4" w:rsidP="00C409A4">
      <w:proofErr w:type="spellStart"/>
      <w:r w:rsidRPr="00C409A4">
        <w:t>Saifuzzaman</w:t>
      </w:r>
      <w:proofErr w:type="spellEnd"/>
      <w:r w:rsidRPr="00C409A4">
        <w:t xml:space="preserve">. 2017. A Literature Review of the Trend of Electronic Commerce in </w:t>
      </w:r>
    </w:p>
    <w:p w14:paraId="777D68E6" w14:textId="77777777" w:rsidR="00C409A4" w:rsidRPr="00C409A4" w:rsidRDefault="00C409A4" w:rsidP="00C409A4">
      <w:r w:rsidRPr="00C409A4">
        <w:t xml:space="preserve">Bangladesh Perspective. Read on 23.05.2022. </w:t>
      </w:r>
    </w:p>
    <w:p w14:paraId="6163DDBF" w14:textId="77777777" w:rsidR="001B325E" w:rsidRDefault="001B325E" w:rsidP="001B325E">
      <w:r>
        <w:rPr>
          <w:rFonts w:ascii="Arial" w:hAnsi="Arial" w:cs="Arial"/>
          <w:color w:val="0000FF"/>
        </w:rPr>
        <w:t>https://globaljournals.org/GJMBR_Volume17/3-A-Literature-Review-of-the</w:t>
      </w:r>
    </w:p>
    <w:p w14:paraId="5DFC24AB" w14:textId="2D17A617" w:rsidR="001B325E" w:rsidRDefault="001B325E" w:rsidP="001B325E">
      <w:pPr>
        <w:rPr>
          <w:rFonts w:ascii="Arial" w:hAnsi="Arial" w:cs="Arial"/>
          <w:color w:val="0000FF"/>
        </w:rPr>
      </w:pPr>
      <w:r>
        <w:rPr>
          <w:rFonts w:ascii="Arial" w:hAnsi="Arial" w:cs="Arial"/>
          <w:color w:val="0000FF"/>
        </w:rPr>
        <w:t>Trend.pdf</w:t>
      </w:r>
    </w:p>
    <w:p w14:paraId="667D0B88" w14:textId="3C8B9769" w:rsidR="00C409A4" w:rsidRPr="00C409A4" w:rsidRDefault="00C409A4" w:rsidP="001B325E">
      <w:proofErr w:type="spellStart"/>
      <w:r w:rsidRPr="00C409A4">
        <w:t>Oberlo</w:t>
      </w:r>
      <w:proofErr w:type="spellEnd"/>
      <w:r w:rsidRPr="00C409A4">
        <w:t xml:space="preserve">. 2022. FULFILL YOUR DROPSHIPPING DREAMS. Read on 21.05.2022. </w:t>
      </w:r>
    </w:p>
    <w:p w14:paraId="688E6C89" w14:textId="437D229D" w:rsidR="00C409A4" w:rsidRDefault="00000000" w:rsidP="001B325E">
      <w:pPr>
        <w:rPr>
          <w:rFonts w:ascii="Arial" w:hAnsi="Arial" w:cs="Arial"/>
          <w:color w:val="0000FF"/>
        </w:rPr>
      </w:pPr>
      <w:hyperlink r:id="rId33" w:history="1">
        <w:r w:rsidR="001B325E" w:rsidRPr="00A045AF">
          <w:rPr>
            <w:rStyle w:val="Hyperlink"/>
            <w:rFonts w:ascii="Arial" w:hAnsi="Arial" w:cs="Arial"/>
          </w:rPr>
          <w:t>https://www.oberlo.com/</w:t>
        </w:r>
      </w:hyperlink>
    </w:p>
    <w:p w14:paraId="04B3419B" w14:textId="77777777" w:rsidR="001B325E" w:rsidRPr="001B325E" w:rsidRDefault="001B325E" w:rsidP="001B325E">
      <w:proofErr w:type="spellStart"/>
      <w:r w:rsidRPr="001B325E">
        <w:t>Pravine</w:t>
      </w:r>
      <w:proofErr w:type="spellEnd"/>
      <w:r w:rsidRPr="001B325E">
        <w:t xml:space="preserve">, V. no date. A 5-STEP PLAN FOR SOFTWARE IMPLEMENTATION </w:t>
      </w:r>
    </w:p>
    <w:p w14:paraId="6BE87A39" w14:textId="77777777" w:rsidR="001B325E" w:rsidRPr="001B325E" w:rsidRDefault="001B325E" w:rsidP="001B325E">
      <w:r w:rsidRPr="001B325E">
        <w:lastRenderedPageBreak/>
        <w:t xml:space="preserve">SUCCESS. Read on 18.05.2022. </w:t>
      </w:r>
    </w:p>
    <w:p w14:paraId="50A5CF46" w14:textId="77777777" w:rsidR="001B325E" w:rsidRPr="001B325E" w:rsidRDefault="001B325E" w:rsidP="001B325E">
      <w:pPr>
        <w:rPr>
          <w:rFonts w:ascii="Arial" w:hAnsi="Arial" w:cs="Arial"/>
          <w:color w:val="0000FF"/>
        </w:rPr>
      </w:pPr>
      <w:r w:rsidRPr="001B325E">
        <w:rPr>
          <w:rFonts w:ascii="Arial" w:hAnsi="Arial" w:cs="Arial"/>
          <w:color w:val="0000FF"/>
        </w:rPr>
        <w:t>https://www.chetu.com/blogs/technical-perspectives/software-implementation</w:t>
      </w:r>
    </w:p>
    <w:p w14:paraId="040D7FEF" w14:textId="77777777" w:rsidR="001B325E" w:rsidRPr="001B325E" w:rsidRDefault="001B325E" w:rsidP="001B325E">
      <w:pPr>
        <w:rPr>
          <w:rFonts w:ascii="Arial" w:hAnsi="Arial" w:cs="Arial"/>
          <w:color w:val="0000FF"/>
        </w:rPr>
      </w:pPr>
      <w:proofErr w:type="spellStart"/>
      <w:r w:rsidRPr="001B325E">
        <w:rPr>
          <w:rFonts w:ascii="Arial" w:hAnsi="Arial" w:cs="Arial"/>
          <w:color w:val="0000FF"/>
        </w:rPr>
        <w:t>plan.php</w:t>
      </w:r>
      <w:proofErr w:type="spellEnd"/>
      <w:r w:rsidRPr="001B325E">
        <w:rPr>
          <w:rFonts w:ascii="Arial" w:hAnsi="Arial" w:cs="Arial"/>
          <w:color w:val="0000FF"/>
        </w:rPr>
        <w:t xml:space="preserve"> </w:t>
      </w:r>
    </w:p>
    <w:p w14:paraId="14F19C97" w14:textId="77777777" w:rsidR="001B325E" w:rsidRPr="001B325E" w:rsidRDefault="001B325E" w:rsidP="001B325E">
      <w:r w:rsidRPr="001B325E">
        <w:t xml:space="preserve">Richard F. Schmidt. 2013. Chapter 19 - Software Implementation. Read on </w:t>
      </w:r>
    </w:p>
    <w:p w14:paraId="1410F924" w14:textId="77777777" w:rsidR="001B325E" w:rsidRPr="001B325E" w:rsidRDefault="001B325E" w:rsidP="001B325E">
      <w:r w:rsidRPr="001B325E">
        <w:t xml:space="preserve">25.05.2022. </w:t>
      </w:r>
    </w:p>
    <w:p w14:paraId="6A329AF7" w14:textId="77777777" w:rsidR="001B325E" w:rsidRPr="001B325E" w:rsidRDefault="001B325E" w:rsidP="001B325E">
      <w:pPr>
        <w:rPr>
          <w:rFonts w:ascii="Arial" w:hAnsi="Arial" w:cs="Arial"/>
          <w:color w:val="0000FF"/>
        </w:rPr>
      </w:pPr>
      <w:r w:rsidRPr="001B325E">
        <w:rPr>
          <w:rFonts w:ascii="Arial" w:hAnsi="Arial" w:cs="Arial"/>
          <w:color w:val="0000FF"/>
        </w:rPr>
        <w:t xml:space="preserve">https://www.sciencedirect.com/science/article/pii/B9780124077683000197 </w:t>
      </w:r>
    </w:p>
    <w:p w14:paraId="326FDB1C" w14:textId="77777777" w:rsidR="001B325E" w:rsidRPr="001B325E" w:rsidRDefault="001B325E" w:rsidP="001B325E">
      <w:r w:rsidRPr="001B325E">
        <w:t xml:space="preserve">Salesforce, Inc. 2022. CRM Software; Cloud Computing Solutions - Salesforce </w:t>
      </w:r>
    </w:p>
    <w:p w14:paraId="083591CC" w14:textId="77777777" w:rsidR="001B325E" w:rsidRPr="001B325E" w:rsidRDefault="001B325E" w:rsidP="001B325E">
      <w:r w:rsidRPr="001B325E">
        <w:t xml:space="preserve">EMEA. Read on 05.05.2022. </w:t>
      </w:r>
    </w:p>
    <w:p w14:paraId="0A2703AC" w14:textId="77777777" w:rsidR="001B325E" w:rsidRPr="001B325E" w:rsidRDefault="001B325E" w:rsidP="001B325E">
      <w:pPr>
        <w:rPr>
          <w:rFonts w:ascii="Arial" w:hAnsi="Arial" w:cs="Arial"/>
          <w:color w:val="0000FF"/>
        </w:rPr>
      </w:pPr>
      <w:r w:rsidRPr="001B325E">
        <w:rPr>
          <w:rFonts w:ascii="Arial" w:hAnsi="Arial" w:cs="Arial"/>
          <w:color w:val="0000FF"/>
        </w:rPr>
        <w:t xml:space="preserve">https://www.salesforce.com/eu/ </w:t>
      </w:r>
    </w:p>
    <w:p w14:paraId="15C498AE" w14:textId="77777777" w:rsidR="001B325E" w:rsidRPr="001B325E" w:rsidRDefault="001B325E" w:rsidP="001B325E">
      <w:proofErr w:type="spellStart"/>
      <w:r w:rsidRPr="001B325E">
        <w:t>Santex</w:t>
      </w:r>
      <w:proofErr w:type="spellEnd"/>
      <w:r w:rsidRPr="001B325E">
        <w:t xml:space="preserve">. No Date. 7 Steps for Software Implementation Success. Read on </w:t>
      </w:r>
    </w:p>
    <w:p w14:paraId="322211B8" w14:textId="77777777" w:rsidR="001B325E" w:rsidRPr="001B325E" w:rsidRDefault="001B325E" w:rsidP="001B325E">
      <w:r w:rsidRPr="001B325E">
        <w:t xml:space="preserve">20.05.2022. </w:t>
      </w:r>
    </w:p>
    <w:p w14:paraId="600E96C2" w14:textId="77777777" w:rsidR="001B325E" w:rsidRPr="001B325E" w:rsidRDefault="001B325E" w:rsidP="001B325E">
      <w:pPr>
        <w:rPr>
          <w:rFonts w:ascii="Arial" w:hAnsi="Arial" w:cs="Arial"/>
          <w:color w:val="0000FF"/>
        </w:rPr>
      </w:pPr>
      <w:r w:rsidRPr="001B325E">
        <w:rPr>
          <w:rFonts w:ascii="Arial" w:hAnsi="Arial" w:cs="Arial"/>
          <w:color w:val="0000FF"/>
        </w:rPr>
        <w:t xml:space="preserve">https://santexgroup.com/blog/7-steps-for-software-implementation-success/ </w:t>
      </w:r>
    </w:p>
    <w:p w14:paraId="2ABA854B" w14:textId="77777777" w:rsidR="001B325E" w:rsidRPr="001B325E" w:rsidRDefault="001B325E" w:rsidP="001B325E">
      <w:r w:rsidRPr="001B325E">
        <w:t xml:space="preserve">Shopify. No Date. Shopify: Start and grow your e-commerce business. Read on </w:t>
      </w:r>
    </w:p>
    <w:p w14:paraId="5098488A" w14:textId="77777777" w:rsidR="001B325E" w:rsidRPr="001B325E" w:rsidRDefault="001B325E" w:rsidP="001B325E">
      <w:r w:rsidRPr="001B325E">
        <w:t xml:space="preserve">17.05.2022. </w:t>
      </w:r>
    </w:p>
    <w:p w14:paraId="7D23BC1B" w14:textId="77777777" w:rsidR="001B325E" w:rsidRPr="001B325E" w:rsidRDefault="001B325E" w:rsidP="001B325E">
      <w:pPr>
        <w:rPr>
          <w:rFonts w:ascii="Arial" w:hAnsi="Arial" w:cs="Arial"/>
          <w:color w:val="0000FF"/>
        </w:rPr>
      </w:pPr>
      <w:r w:rsidRPr="001B325E">
        <w:rPr>
          <w:rFonts w:ascii="Arial" w:hAnsi="Arial" w:cs="Arial"/>
          <w:color w:val="0000FF"/>
        </w:rPr>
        <w:t xml:space="preserve">https://www.shopify.com </w:t>
      </w:r>
    </w:p>
    <w:p w14:paraId="5EF4602D" w14:textId="77777777" w:rsidR="001B325E" w:rsidRPr="001B325E" w:rsidRDefault="001B325E" w:rsidP="001B325E">
      <w:r w:rsidRPr="001B325E">
        <w:t xml:space="preserve">The Flutter way. 2020. Online Shop App - Flutter UI - Speed Code. Published on </w:t>
      </w:r>
    </w:p>
    <w:p w14:paraId="601A8EAA" w14:textId="77777777" w:rsidR="001B325E" w:rsidRPr="001B325E" w:rsidRDefault="001B325E" w:rsidP="001B325E">
      <w:r w:rsidRPr="001B325E">
        <w:t xml:space="preserve">03.07.2020. Referred on 23.05.2022. </w:t>
      </w:r>
    </w:p>
    <w:p w14:paraId="75DFF44F" w14:textId="77777777" w:rsidR="001B325E" w:rsidRPr="001B325E" w:rsidRDefault="001B325E" w:rsidP="001B325E">
      <w:pPr>
        <w:rPr>
          <w:rFonts w:ascii="Arial" w:hAnsi="Arial" w:cs="Arial"/>
          <w:color w:val="0000FF"/>
        </w:rPr>
      </w:pPr>
      <w:r w:rsidRPr="001B325E">
        <w:rPr>
          <w:rFonts w:ascii="Arial" w:hAnsi="Arial" w:cs="Arial"/>
          <w:color w:val="0000FF"/>
        </w:rPr>
        <w:t xml:space="preserve">https://www.youtube.com/watch?v=XBKzpTz65Io </w:t>
      </w:r>
    </w:p>
    <w:p w14:paraId="2BAC71C3" w14:textId="77777777" w:rsidR="001B325E" w:rsidRPr="001B325E" w:rsidRDefault="001B325E" w:rsidP="001B325E">
      <w:proofErr w:type="spellStart"/>
      <w:proofErr w:type="gramStart"/>
      <w:r w:rsidRPr="001B325E">
        <w:t>Unsplash</w:t>
      </w:r>
      <w:proofErr w:type="spellEnd"/>
      <w:r w:rsidRPr="001B325E">
        <w:t xml:space="preserve"> .</w:t>
      </w:r>
      <w:proofErr w:type="gramEnd"/>
      <w:r w:rsidRPr="001B325E">
        <w:t xml:space="preserve"> no date. Beautiful Free Images &amp; Pictures | </w:t>
      </w:r>
      <w:proofErr w:type="spellStart"/>
      <w:r w:rsidRPr="001B325E">
        <w:t>Unsplash</w:t>
      </w:r>
      <w:proofErr w:type="spellEnd"/>
      <w:r w:rsidRPr="001B325E">
        <w:t xml:space="preserve">. Read on </w:t>
      </w:r>
    </w:p>
    <w:p w14:paraId="11951172" w14:textId="77777777" w:rsidR="001B325E" w:rsidRPr="001B325E" w:rsidRDefault="001B325E" w:rsidP="001B325E">
      <w:r w:rsidRPr="001B325E">
        <w:t xml:space="preserve">27.05.2022. </w:t>
      </w:r>
    </w:p>
    <w:p w14:paraId="1ECB0075" w14:textId="77777777" w:rsidR="001B325E" w:rsidRPr="001B325E" w:rsidRDefault="001B325E" w:rsidP="001B325E">
      <w:pPr>
        <w:rPr>
          <w:rFonts w:ascii="Arial" w:hAnsi="Arial" w:cs="Arial"/>
          <w:color w:val="0000FF"/>
        </w:rPr>
      </w:pPr>
      <w:r w:rsidRPr="001B325E">
        <w:rPr>
          <w:rFonts w:ascii="Arial" w:hAnsi="Arial" w:cs="Arial"/>
          <w:color w:val="0000FF"/>
        </w:rPr>
        <w:t xml:space="preserve">https://unsplash.com/ </w:t>
      </w:r>
    </w:p>
    <w:p w14:paraId="6CDD4B43" w14:textId="77777777" w:rsidR="001B325E" w:rsidRPr="001B325E" w:rsidRDefault="001B325E" w:rsidP="001B325E">
      <w:r w:rsidRPr="001B325E">
        <w:t>Wikipedia contributors. 2022. Model–view–</w:t>
      </w:r>
      <w:proofErr w:type="spellStart"/>
      <w:r w:rsidRPr="001B325E">
        <w:t>viewmodel</w:t>
      </w:r>
      <w:proofErr w:type="spellEnd"/>
      <w:r w:rsidRPr="001B325E">
        <w:t xml:space="preserve">. In Wikipedia, The Free </w:t>
      </w:r>
    </w:p>
    <w:p w14:paraId="009D437A" w14:textId="77777777" w:rsidR="001B325E" w:rsidRPr="001B325E" w:rsidRDefault="001B325E" w:rsidP="001B325E">
      <w:r w:rsidRPr="001B325E">
        <w:t xml:space="preserve">Encyclopedia. Read on 05.05.2022. </w:t>
      </w:r>
    </w:p>
    <w:p w14:paraId="2C3255CB" w14:textId="77777777" w:rsidR="001B325E" w:rsidRPr="001B325E" w:rsidRDefault="001B325E" w:rsidP="001B325E">
      <w:pPr>
        <w:rPr>
          <w:rFonts w:ascii="Arial" w:hAnsi="Arial" w:cs="Arial"/>
          <w:color w:val="0000FF"/>
        </w:rPr>
      </w:pPr>
      <w:r w:rsidRPr="001B325E">
        <w:rPr>
          <w:rFonts w:ascii="Arial" w:hAnsi="Arial" w:cs="Arial"/>
          <w:color w:val="0000FF"/>
        </w:rPr>
        <w:t xml:space="preserve">https://en.wikipedia.org/w/index.php?title=Model%E2%80%93view%E2%80%9 </w:t>
      </w:r>
    </w:p>
    <w:p w14:paraId="0E3CD1D2" w14:textId="2212289D" w:rsidR="001B325E" w:rsidRDefault="001B325E" w:rsidP="001B325E">
      <w:pPr>
        <w:rPr>
          <w:rFonts w:ascii="Arial" w:hAnsi="Arial" w:cs="Arial"/>
          <w:color w:val="0000FF"/>
        </w:rPr>
      </w:pPr>
      <w:r w:rsidRPr="001B325E">
        <w:rPr>
          <w:rFonts w:ascii="Arial" w:hAnsi="Arial" w:cs="Arial"/>
          <w:color w:val="0000FF"/>
        </w:rPr>
        <w:t>3viewmodel&amp;oldid=1088169504</w:t>
      </w:r>
    </w:p>
    <w:p w14:paraId="476DD977" w14:textId="77777777" w:rsidR="00D5766E" w:rsidRDefault="00D5766E" w:rsidP="001B325E">
      <w:pPr>
        <w:rPr>
          <w:rFonts w:ascii="Arial" w:hAnsi="Arial" w:cs="Arial"/>
          <w:color w:val="0000FF"/>
        </w:rPr>
      </w:pPr>
    </w:p>
    <w:p w14:paraId="179B041D" w14:textId="77777777" w:rsidR="00D5766E" w:rsidRDefault="00D5766E" w:rsidP="001B325E">
      <w:pPr>
        <w:rPr>
          <w:rFonts w:ascii="Arial" w:hAnsi="Arial" w:cs="Arial"/>
          <w:color w:val="0000FF"/>
        </w:rPr>
      </w:pPr>
    </w:p>
    <w:p w14:paraId="6DF30D4B" w14:textId="77777777" w:rsidR="00D5766E" w:rsidRDefault="00D5766E" w:rsidP="001B325E">
      <w:pPr>
        <w:rPr>
          <w:rFonts w:ascii="Arial" w:hAnsi="Arial" w:cs="Arial"/>
          <w:color w:val="0000FF"/>
        </w:rPr>
      </w:pPr>
    </w:p>
    <w:p w14:paraId="03DB665B" w14:textId="67D7FF2E" w:rsidR="00D5766E" w:rsidRDefault="00D5766E" w:rsidP="001B325E">
      <w:pPr>
        <w:rPr>
          <w:rFonts w:ascii="Arial" w:hAnsi="Arial" w:cs="Arial"/>
          <w:color w:val="0000FF"/>
        </w:rPr>
      </w:pPr>
      <w:r>
        <w:rPr>
          <w:noProof/>
          <w:lang w:eastAsia="ja-JP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80A517" wp14:editId="4033AB97">
                <wp:simplePos x="0" y="0"/>
                <wp:positionH relativeFrom="margin">
                  <wp:posOffset>0</wp:posOffset>
                </wp:positionH>
                <wp:positionV relativeFrom="margin">
                  <wp:posOffset>-5080</wp:posOffset>
                </wp:positionV>
                <wp:extent cx="6016625" cy="886460"/>
                <wp:effectExtent l="0" t="0" r="0" b="0"/>
                <wp:wrapNone/>
                <wp:docPr id="59541308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6625" cy="886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49B59F" w14:textId="3C771C2E" w:rsidR="00D5766E" w:rsidRDefault="00000000" w:rsidP="00D5766E">
                            <w:pPr>
                              <w:pStyle w:val="Title"/>
                              <w:rPr>
                                <w:sz w:val="56"/>
                              </w:rPr>
                            </w:pPr>
                            <w:sdt>
                              <w:sdtPr>
                                <w:rPr>
                                  <w:sz w:val="56"/>
                                </w:rPr>
                                <w:alias w:val="Title"/>
                                <w:id w:val="1368486490"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Content>
                                <w:r w:rsidR="00D5766E">
                                  <w:rPr>
                                    <w:sz w:val="56"/>
                                  </w:rPr>
                                  <w:t>E-Commerce APP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94000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0A517" id="_x0000_s1030" type="#_x0000_t202" style="position:absolute;margin-left:0;margin-top:-.4pt;width:473.75pt;height:69.8pt;z-index:251677696;visibility:visible;mso-wrap-style:square;mso-width-percent:94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94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" filled="f" stroked="f">
                <v:textbox>
                  <w:txbxContent>
                    <w:p w14:paraId="2749B59F" w14:textId="3C771C2E" w:rsidR="00D5766E" w:rsidRDefault="00000000" w:rsidP="00D5766E">
                      <w:pPr>
                        <w:pStyle w:val="Title"/>
                        <w:rPr>
                          <w:sz w:val="56"/>
                        </w:rPr>
                      </w:pPr>
                      <w:sdt>
                        <w:sdtPr>
                          <w:rPr>
                            <w:sz w:val="56"/>
                          </w:rPr>
                          <w:alias w:val="Title"/>
                          <w:id w:val="1368486490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r w:rsidR="00D5766E">
                            <w:rPr>
                              <w:sz w:val="56"/>
                            </w:rPr>
                            <w:t>E-Commerce APP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C441837" w14:textId="77777777" w:rsidR="00A122FB" w:rsidRDefault="00A122FB" w:rsidP="001B325E">
      <w:pPr>
        <w:rPr>
          <w:rFonts w:ascii="Arial" w:hAnsi="Arial" w:cs="Arial"/>
          <w:color w:val="0000FF"/>
        </w:rPr>
      </w:pPr>
    </w:p>
    <w:p w14:paraId="570EC7C1" w14:textId="64657E52" w:rsidR="00A122FB" w:rsidRDefault="006B5033" w:rsidP="001B325E">
      <w:pPr>
        <w:rPr>
          <w:rFonts w:ascii="Arial" w:hAnsi="Arial" w:cs="Arial"/>
          <w:color w:val="0000FF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7674B2" wp14:editId="2A3C3FE8">
                <wp:simplePos x="0" y="0"/>
                <wp:positionH relativeFrom="margin">
                  <wp:align>left</wp:align>
                </wp:positionH>
                <wp:positionV relativeFrom="margin">
                  <wp:posOffset>817880</wp:posOffset>
                </wp:positionV>
                <wp:extent cx="2926080" cy="619760"/>
                <wp:effectExtent l="0" t="0" r="0" b="8890"/>
                <wp:wrapNone/>
                <wp:docPr id="170817116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93892" w14:textId="3E7BF10C" w:rsidR="00D5766E" w:rsidRPr="009A699D" w:rsidRDefault="00000000" w:rsidP="00D5766E">
                            <w:pPr>
                              <w:pStyle w:val="Subtitle"/>
                              <w:rPr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sz w:val="28"/>
                                  <w:szCs w:val="28"/>
                                </w:rPr>
                                <w:alias w:val="Subtitle"/>
                                <w:id w:val="1725792969"/>
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<w:text/>
                              </w:sdtPr>
                              <w:sdtContent>
                                <w:r w:rsidR="00D5766E" w:rsidRPr="009A699D">
                                  <w:rPr>
                                    <w:sz w:val="28"/>
                                    <w:szCs w:val="28"/>
                                  </w:rPr>
                                  <w:t>Web App (React-</w:t>
                                </w:r>
                                <w:proofErr w:type="spellStart"/>
                                <w:r w:rsidR="00D5766E" w:rsidRPr="009A699D">
                                  <w:rPr>
                                    <w:sz w:val="28"/>
                                    <w:szCs w:val="28"/>
                                  </w:rPr>
                                  <w:t>js</w:t>
                                </w:r>
                                <w:proofErr w:type="spellEnd"/>
                                <w:r w:rsidR="00D5766E" w:rsidRPr="009A699D">
                                  <w:rPr>
                                    <w:sz w:val="28"/>
                                    <w:szCs w:val="28"/>
                                  </w:rPr>
                                  <w:t>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674B2" id="_x0000_s1031" type="#_x0000_t202" style="position:absolute;margin-left:0;margin-top:64.4pt;width:230.4pt;height:48.8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" filled="f" stroked="f">
                <v:textbox>
                  <w:txbxContent>
                    <w:p w14:paraId="59A93892" w14:textId="3E7BF10C" w:rsidR="00D5766E" w:rsidRPr="009A699D" w:rsidRDefault="00000000" w:rsidP="00D5766E">
                      <w:pPr>
                        <w:pStyle w:val="Subtitle"/>
                        <w:rPr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sz w:val="28"/>
                            <w:szCs w:val="28"/>
                          </w:rPr>
                          <w:alias w:val="Subtitle"/>
                          <w:id w:val="1725792969"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r w:rsidR="00D5766E" w:rsidRPr="009A699D">
                            <w:rPr>
                              <w:sz w:val="28"/>
                              <w:szCs w:val="28"/>
                            </w:rPr>
                            <w:t>Web App (React-</w:t>
                          </w:r>
                          <w:proofErr w:type="spellStart"/>
                          <w:r w:rsidR="00D5766E" w:rsidRPr="009A699D">
                            <w:rPr>
                              <w:sz w:val="28"/>
                              <w:szCs w:val="28"/>
                            </w:rPr>
                            <w:t>js</w:t>
                          </w:r>
                          <w:proofErr w:type="spellEnd"/>
                          <w:r w:rsidR="00D5766E" w:rsidRPr="009A699D">
                            <w:rPr>
                              <w:sz w:val="28"/>
                              <w:szCs w:val="28"/>
                            </w:rPr>
                            <w:t>)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201ABF1" w14:textId="77777777" w:rsidR="00A122FB" w:rsidRDefault="00A122FB" w:rsidP="001B325E">
      <w:pPr>
        <w:rPr>
          <w:rFonts w:ascii="Arial" w:hAnsi="Arial" w:cs="Arial"/>
          <w:color w:val="0000FF"/>
        </w:rPr>
      </w:pPr>
    </w:p>
    <w:p w14:paraId="7BA1F6D4" w14:textId="77777777" w:rsidR="006B5033" w:rsidRDefault="006B5033" w:rsidP="00A122FB">
      <w:pPr>
        <w:jc w:val="center"/>
        <w:rPr>
          <w:color w:val="000000"/>
          <w:sz w:val="52"/>
          <w:szCs w:val="52"/>
        </w:rPr>
      </w:pPr>
    </w:p>
    <w:p w14:paraId="4C034840" w14:textId="77777777" w:rsidR="006B5033" w:rsidRDefault="006B5033" w:rsidP="00A122FB">
      <w:pPr>
        <w:jc w:val="center"/>
        <w:rPr>
          <w:color w:val="000000"/>
          <w:sz w:val="52"/>
          <w:szCs w:val="52"/>
        </w:rPr>
      </w:pPr>
    </w:p>
    <w:p w14:paraId="409FD438" w14:textId="0F87137C" w:rsidR="00A122FB" w:rsidRDefault="00A122FB" w:rsidP="00A122FB">
      <w:pPr>
        <w:jc w:val="center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>Index</w:t>
      </w:r>
    </w:p>
    <w:tbl>
      <w:tblPr>
        <w:tblStyle w:val="TableGrid"/>
        <w:tblW w:w="10193" w:type="dxa"/>
        <w:tblLook w:val="04A0" w:firstRow="1" w:lastRow="0" w:firstColumn="1" w:lastColumn="0" w:noHBand="0" w:noVBand="1"/>
      </w:tblPr>
      <w:tblGrid>
        <w:gridCol w:w="1719"/>
        <w:gridCol w:w="7607"/>
        <w:gridCol w:w="867"/>
      </w:tblGrid>
      <w:tr w:rsidR="00A122FB" w14:paraId="740F0EB5" w14:textId="77777777" w:rsidTr="006B5033">
        <w:trPr>
          <w:trHeight w:val="837"/>
        </w:trPr>
        <w:tc>
          <w:tcPr>
            <w:tcW w:w="1719" w:type="dxa"/>
            <w:vAlign w:val="center"/>
          </w:tcPr>
          <w:p w14:paraId="48BEEFEC" w14:textId="1089BE6C" w:rsidR="00A122FB" w:rsidRDefault="00A122FB" w:rsidP="00436664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color w:val="000000"/>
              </w:rPr>
              <w:t>CHAPTER</w:t>
            </w:r>
          </w:p>
        </w:tc>
        <w:tc>
          <w:tcPr>
            <w:tcW w:w="7607" w:type="dxa"/>
            <w:vAlign w:val="center"/>
          </w:tcPr>
          <w:p w14:paraId="60070002" w14:textId="30F94F63" w:rsidR="00A122FB" w:rsidRDefault="00A122FB" w:rsidP="00436664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color w:val="000000"/>
              </w:rPr>
              <w:t>DETAILS</w:t>
            </w:r>
          </w:p>
        </w:tc>
        <w:tc>
          <w:tcPr>
            <w:tcW w:w="867" w:type="dxa"/>
            <w:vAlign w:val="center"/>
          </w:tcPr>
          <w:p w14:paraId="0C9F55ED" w14:textId="2C11DE33" w:rsidR="00A122FB" w:rsidRPr="00A122FB" w:rsidRDefault="00A122FB" w:rsidP="0043666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</w:t>
            </w:r>
          </w:p>
          <w:p w14:paraId="07982D50" w14:textId="57B00E4F" w:rsidR="00A122FB" w:rsidRDefault="00A122FB" w:rsidP="00436664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12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650444" w14:paraId="281777A5" w14:textId="77777777" w:rsidTr="006B5033">
        <w:trPr>
          <w:trHeight w:val="366"/>
        </w:trPr>
        <w:tc>
          <w:tcPr>
            <w:tcW w:w="1719" w:type="dxa"/>
            <w:vMerge w:val="restart"/>
          </w:tcPr>
          <w:p w14:paraId="68AAB6A8" w14:textId="4F0C459B" w:rsidR="00650444" w:rsidRDefault="00650444" w:rsidP="00436664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07" w:type="dxa"/>
            <w:vMerge w:val="restart"/>
          </w:tcPr>
          <w:p w14:paraId="773BB69A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CHAPTER 1: INTRODUCTION </w:t>
            </w:r>
          </w:p>
          <w:p w14:paraId="48D91DB1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1.1 Client/Organization Profile </w:t>
            </w:r>
          </w:p>
          <w:p w14:paraId="4C54F0EF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1.2 Need for System </w:t>
            </w:r>
          </w:p>
          <w:p w14:paraId="71ABCE4C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1.3 Scope &amp; Feasibility of Work </w:t>
            </w:r>
          </w:p>
          <w:p w14:paraId="671632C4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1.4 Operating Environment – H/w &amp; S/w </w:t>
            </w:r>
          </w:p>
          <w:p w14:paraId="59A67E77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 Architecture of system </w:t>
            </w:r>
          </w:p>
          <w:p w14:paraId="782E36F6" w14:textId="634E7F55" w:rsidR="00650444" w:rsidRPr="00A122FB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 Detail Description of Technology Used</w:t>
            </w:r>
          </w:p>
        </w:tc>
        <w:tc>
          <w:tcPr>
            <w:tcW w:w="867" w:type="dxa"/>
          </w:tcPr>
          <w:p w14:paraId="1FFF817E" w14:textId="787229D6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7E0314">
              <w:rPr>
                <w:color w:val="000000"/>
              </w:rPr>
              <w:t xml:space="preserve">1-9 </w:t>
            </w:r>
          </w:p>
        </w:tc>
      </w:tr>
      <w:tr w:rsidR="00650444" w14:paraId="0FACE785" w14:textId="77777777" w:rsidTr="006B5033">
        <w:trPr>
          <w:trHeight w:val="142"/>
        </w:trPr>
        <w:tc>
          <w:tcPr>
            <w:tcW w:w="1719" w:type="dxa"/>
            <w:vMerge/>
          </w:tcPr>
          <w:p w14:paraId="2755C99D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607" w:type="dxa"/>
            <w:vMerge/>
          </w:tcPr>
          <w:p w14:paraId="21244941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67" w:type="dxa"/>
          </w:tcPr>
          <w:p w14:paraId="081B0574" w14:textId="4EBBF2E6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7E0314">
              <w:rPr>
                <w:color w:val="000000"/>
              </w:rPr>
              <w:t xml:space="preserve">1 </w:t>
            </w:r>
          </w:p>
        </w:tc>
      </w:tr>
      <w:tr w:rsidR="00650444" w14:paraId="3F931FFD" w14:textId="77777777" w:rsidTr="006B5033">
        <w:trPr>
          <w:trHeight w:val="142"/>
        </w:trPr>
        <w:tc>
          <w:tcPr>
            <w:tcW w:w="1719" w:type="dxa"/>
            <w:vMerge/>
          </w:tcPr>
          <w:p w14:paraId="773A8B84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607" w:type="dxa"/>
            <w:vMerge/>
          </w:tcPr>
          <w:p w14:paraId="1C073B9E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67" w:type="dxa"/>
          </w:tcPr>
          <w:p w14:paraId="5C86EF31" w14:textId="1B623AA6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7E0314">
              <w:rPr>
                <w:color w:val="000000"/>
              </w:rPr>
              <w:t xml:space="preserve">1 </w:t>
            </w:r>
          </w:p>
        </w:tc>
      </w:tr>
      <w:tr w:rsidR="00650444" w14:paraId="680C2645" w14:textId="77777777" w:rsidTr="006B5033">
        <w:trPr>
          <w:trHeight w:val="142"/>
        </w:trPr>
        <w:tc>
          <w:tcPr>
            <w:tcW w:w="1719" w:type="dxa"/>
            <w:vMerge/>
          </w:tcPr>
          <w:p w14:paraId="0A3F0A0D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607" w:type="dxa"/>
            <w:vMerge/>
          </w:tcPr>
          <w:p w14:paraId="2F713FBC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67" w:type="dxa"/>
          </w:tcPr>
          <w:p w14:paraId="26A6CCD1" w14:textId="2270A4A9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7E0314">
              <w:rPr>
                <w:color w:val="000000"/>
              </w:rPr>
              <w:t xml:space="preserve">2 </w:t>
            </w:r>
          </w:p>
        </w:tc>
      </w:tr>
      <w:tr w:rsidR="00650444" w14:paraId="2AE2B3C6" w14:textId="77777777" w:rsidTr="006B5033">
        <w:trPr>
          <w:trHeight w:val="142"/>
        </w:trPr>
        <w:tc>
          <w:tcPr>
            <w:tcW w:w="1719" w:type="dxa"/>
            <w:vMerge/>
          </w:tcPr>
          <w:p w14:paraId="352515AF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607" w:type="dxa"/>
            <w:vMerge/>
          </w:tcPr>
          <w:p w14:paraId="6ABDB4A3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67" w:type="dxa"/>
          </w:tcPr>
          <w:p w14:paraId="0AC7B7CC" w14:textId="56699D44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7E0314">
              <w:rPr>
                <w:color w:val="000000"/>
              </w:rPr>
              <w:t xml:space="preserve">3 </w:t>
            </w:r>
          </w:p>
        </w:tc>
      </w:tr>
      <w:tr w:rsidR="00650444" w14:paraId="5F40070F" w14:textId="77777777" w:rsidTr="006B5033">
        <w:trPr>
          <w:trHeight w:val="142"/>
        </w:trPr>
        <w:tc>
          <w:tcPr>
            <w:tcW w:w="1719" w:type="dxa"/>
            <w:vMerge/>
          </w:tcPr>
          <w:p w14:paraId="56178247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607" w:type="dxa"/>
            <w:vMerge/>
          </w:tcPr>
          <w:p w14:paraId="5EEDC558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67" w:type="dxa"/>
          </w:tcPr>
          <w:p w14:paraId="62B89BDB" w14:textId="2CC32A8C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7E0314">
              <w:rPr>
                <w:color w:val="000000"/>
              </w:rPr>
              <w:t xml:space="preserve">4-5 </w:t>
            </w:r>
          </w:p>
        </w:tc>
      </w:tr>
      <w:tr w:rsidR="00650444" w14:paraId="113CF369" w14:textId="77777777" w:rsidTr="006B5033">
        <w:trPr>
          <w:trHeight w:val="142"/>
        </w:trPr>
        <w:tc>
          <w:tcPr>
            <w:tcW w:w="1719" w:type="dxa"/>
            <w:vMerge/>
          </w:tcPr>
          <w:p w14:paraId="365BB6DF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607" w:type="dxa"/>
            <w:vMerge/>
          </w:tcPr>
          <w:p w14:paraId="77835C7B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67" w:type="dxa"/>
          </w:tcPr>
          <w:p w14:paraId="057FC1DD" w14:textId="564405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7E0314">
              <w:rPr>
                <w:color w:val="000000"/>
              </w:rPr>
              <w:t>6-9</w:t>
            </w:r>
          </w:p>
        </w:tc>
      </w:tr>
      <w:tr w:rsidR="00650444" w14:paraId="53F7D9C7" w14:textId="77777777" w:rsidTr="006B5033">
        <w:trPr>
          <w:trHeight w:val="366"/>
        </w:trPr>
        <w:tc>
          <w:tcPr>
            <w:tcW w:w="1719" w:type="dxa"/>
            <w:vMerge w:val="restart"/>
          </w:tcPr>
          <w:p w14:paraId="6A52B87E" w14:textId="301423F6" w:rsidR="00650444" w:rsidRPr="00650444" w:rsidRDefault="00650444" w:rsidP="00436664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7607" w:type="dxa"/>
            <w:vMerge w:val="restart"/>
          </w:tcPr>
          <w:p w14:paraId="6A351F2C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PROPOSED SYSTEM </w:t>
            </w:r>
          </w:p>
          <w:p w14:paraId="12F9D173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 Proposed System </w:t>
            </w:r>
          </w:p>
          <w:p w14:paraId="14E4E2ED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2.2 Objectives of System </w:t>
            </w:r>
          </w:p>
          <w:p w14:paraId="027CA034" w14:textId="2BE24FC7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 User Requirements</w:t>
            </w:r>
          </w:p>
        </w:tc>
        <w:tc>
          <w:tcPr>
            <w:tcW w:w="867" w:type="dxa"/>
          </w:tcPr>
          <w:p w14:paraId="021AA9FC" w14:textId="19A986AB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C5E56">
              <w:rPr>
                <w:color w:val="000000"/>
              </w:rPr>
              <w:t xml:space="preserve">10-12 </w:t>
            </w:r>
          </w:p>
        </w:tc>
      </w:tr>
      <w:tr w:rsidR="00650444" w14:paraId="2BBE51E9" w14:textId="77777777" w:rsidTr="006B5033">
        <w:trPr>
          <w:trHeight w:val="142"/>
        </w:trPr>
        <w:tc>
          <w:tcPr>
            <w:tcW w:w="1719" w:type="dxa"/>
            <w:vMerge/>
          </w:tcPr>
          <w:p w14:paraId="666A7EBA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607" w:type="dxa"/>
            <w:vMerge/>
            <w:vAlign w:val="center"/>
          </w:tcPr>
          <w:p w14:paraId="1E8C9D29" w14:textId="77777777" w:rsidR="00650444" w:rsidRDefault="00650444" w:rsidP="00436664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67" w:type="dxa"/>
          </w:tcPr>
          <w:p w14:paraId="1375DD7A" w14:textId="179FFE14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C5E56">
              <w:rPr>
                <w:color w:val="000000"/>
              </w:rPr>
              <w:t xml:space="preserve">10 </w:t>
            </w:r>
          </w:p>
        </w:tc>
      </w:tr>
      <w:tr w:rsidR="00650444" w14:paraId="0BCBC6D3" w14:textId="77777777" w:rsidTr="006B5033">
        <w:trPr>
          <w:trHeight w:val="142"/>
        </w:trPr>
        <w:tc>
          <w:tcPr>
            <w:tcW w:w="1719" w:type="dxa"/>
            <w:vMerge/>
          </w:tcPr>
          <w:p w14:paraId="3F592126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607" w:type="dxa"/>
            <w:vMerge/>
            <w:vAlign w:val="center"/>
          </w:tcPr>
          <w:p w14:paraId="59598FE9" w14:textId="77777777" w:rsidR="00650444" w:rsidRDefault="00650444" w:rsidP="00436664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67" w:type="dxa"/>
          </w:tcPr>
          <w:p w14:paraId="5BF2C711" w14:textId="6FE30254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C5E56">
              <w:rPr>
                <w:color w:val="000000"/>
              </w:rPr>
              <w:t xml:space="preserve">11 </w:t>
            </w:r>
          </w:p>
        </w:tc>
      </w:tr>
      <w:tr w:rsidR="00650444" w14:paraId="412D3F6B" w14:textId="77777777" w:rsidTr="006B5033">
        <w:trPr>
          <w:trHeight w:val="142"/>
        </w:trPr>
        <w:tc>
          <w:tcPr>
            <w:tcW w:w="1719" w:type="dxa"/>
            <w:vMerge/>
          </w:tcPr>
          <w:p w14:paraId="2397327E" w14:textId="77777777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607" w:type="dxa"/>
            <w:vMerge/>
            <w:vAlign w:val="center"/>
          </w:tcPr>
          <w:p w14:paraId="7A78DB32" w14:textId="77777777" w:rsidR="00650444" w:rsidRDefault="00650444" w:rsidP="00436664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867" w:type="dxa"/>
          </w:tcPr>
          <w:p w14:paraId="097DFBB0" w14:textId="72DD5224" w:rsidR="00650444" w:rsidRDefault="00650444" w:rsidP="00436664">
            <w:p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C5E56">
              <w:rPr>
                <w:color w:val="000000"/>
              </w:rPr>
              <w:t xml:space="preserve">12 </w:t>
            </w:r>
          </w:p>
        </w:tc>
      </w:tr>
      <w:tr w:rsidR="00650444" w14:paraId="75216658" w14:textId="77777777" w:rsidTr="006B5033">
        <w:trPr>
          <w:trHeight w:val="366"/>
        </w:trPr>
        <w:tc>
          <w:tcPr>
            <w:tcW w:w="1719" w:type="dxa"/>
            <w:vMerge w:val="restart"/>
          </w:tcPr>
          <w:p w14:paraId="7FE6B359" w14:textId="45178078" w:rsidR="00650444" w:rsidRPr="00650444" w:rsidRDefault="00650444" w:rsidP="00436664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7607" w:type="dxa"/>
            <w:vMerge w:val="restart"/>
          </w:tcPr>
          <w:p w14:paraId="2242F8C5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&amp; DESIGN </w:t>
            </w:r>
          </w:p>
          <w:p w14:paraId="7E4E67AB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3.1 DFD </w:t>
            </w:r>
          </w:p>
          <w:p w14:paraId="20EBFD9D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3.2 Table specifications (Database) </w:t>
            </w:r>
          </w:p>
          <w:p w14:paraId="186D387E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3.3 ERD </w:t>
            </w:r>
          </w:p>
          <w:p w14:paraId="311D060D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3.4 Object Diagram </w:t>
            </w:r>
          </w:p>
          <w:p w14:paraId="417DF71D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3.5 Class Diagram </w:t>
            </w:r>
          </w:p>
          <w:p w14:paraId="187DFDF0" w14:textId="77777777" w:rsidR="00650444" w:rsidRPr="00650444" w:rsidRDefault="0065044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3.6 Use Case Diagrams </w:t>
            </w:r>
          </w:p>
          <w:p w14:paraId="507B6879" w14:textId="348390F8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3.7 Web Site Map Diagram (if </w:t>
            </w:r>
            <w:proofErr w:type="gramStart"/>
            <w:r w:rsidRPr="006504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Website )</w:t>
            </w:r>
            <w:proofErr w:type="gramEnd"/>
          </w:p>
        </w:tc>
        <w:tc>
          <w:tcPr>
            <w:tcW w:w="867" w:type="dxa"/>
          </w:tcPr>
          <w:p w14:paraId="2963CFA3" w14:textId="5174AB39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cstheme="minorHAnsi"/>
                <w:color w:val="000000"/>
              </w:rPr>
              <w:t xml:space="preserve">13-27 </w:t>
            </w:r>
          </w:p>
        </w:tc>
      </w:tr>
      <w:tr w:rsidR="00650444" w14:paraId="708DBDF8" w14:textId="77777777" w:rsidTr="006B5033">
        <w:trPr>
          <w:trHeight w:val="142"/>
        </w:trPr>
        <w:tc>
          <w:tcPr>
            <w:tcW w:w="1719" w:type="dxa"/>
            <w:vMerge/>
          </w:tcPr>
          <w:p w14:paraId="1D603EC6" w14:textId="77777777" w:rsidR="00650444" w:rsidRPr="00650444" w:rsidRDefault="0065044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1054EEB3" w14:textId="77777777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2556086B" w14:textId="03D9941C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cstheme="minorHAnsi"/>
                <w:color w:val="000000"/>
              </w:rPr>
              <w:t xml:space="preserve">13-14 </w:t>
            </w:r>
          </w:p>
        </w:tc>
      </w:tr>
      <w:tr w:rsidR="00650444" w14:paraId="6B9702B4" w14:textId="77777777" w:rsidTr="006B5033">
        <w:trPr>
          <w:trHeight w:val="142"/>
        </w:trPr>
        <w:tc>
          <w:tcPr>
            <w:tcW w:w="1719" w:type="dxa"/>
            <w:vMerge/>
          </w:tcPr>
          <w:p w14:paraId="08BDCFC7" w14:textId="77777777" w:rsidR="00650444" w:rsidRPr="00650444" w:rsidRDefault="0065044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74D8C25B" w14:textId="77777777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3AA51EAF" w14:textId="4D13A6F3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cstheme="minorHAnsi"/>
                <w:color w:val="000000"/>
              </w:rPr>
              <w:t xml:space="preserve">15-22 </w:t>
            </w:r>
          </w:p>
        </w:tc>
      </w:tr>
      <w:tr w:rsidR="00650444" w14:paraId="19A4B9C7" w14:textId="77777777" w:rsidTr="006B5033">
        <w:trPr>
          <w:trHeight w:val="142"/>
        </w:trPr>
        <w:tc>
          <w:tcPr>
            <w:tcW w:w="1719" w:type="dxa"/>
            <w:vMerge/>
          </w:tcPr>
          <w:p w14:paraId="1B4F9925" w14:textId="77777777" w:rsidR="00650444" w:rsidRPr="00650444" w:rsidRDefault="0065044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57B2EDB1" w14:textId="77777777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0655838F" w14:textId="05F89BA3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cstheme="minorHAnsi"/>
                <w:color w:val="000000"/>
              </w:rPr>
              <w:t xml:space="preserve">23 </w:t>
            </w:r>
          </w:p>
        </w:tc>
      </w:tr>
      <w:tr w:rsidR="00650444" w14:paraId="4971DF54" w14:textId="77777777" w:rsidTr="006B5033">
        <w:trPr>
          <w:trHeight w:val="142"/>
        </w:trPr>
        <w:tc>
          <w:tcPr>
            <w:tcW w:w="1719" w:type="dxa"/>
            <w:vMerge/>
          </w:tcPr>
          <w:p w14:paraId="5F77BCF1" w14:textId="77777777" w:rsidR="00650444" w:rsidRPr="00650444" w:rsidRDefault="0065044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0F98457E" w14:textId="77777777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5FAEA161" w14:textId="2D776A26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cstheme="minorHAnsi"/>
                <w:color w:val="000000"/>
              </w:rPr>
              <w:t xml:space="preserve">24 </w:t>
            </w:r>
          </w:p>
        </w:tc>
      </w:tr>
      <w:tr w:rsidR="00650444" w14:paraId="11ABE157" w14:textId="77777777" w:rsidTr="006B5033">
        <w:trPr>
          <w:trHeight w:val="142"/>
        </w:trPr>
        <w:tc>
          <w:tcPr>
            <w:tcW w:w="1719" w:type="dxa"/>
            <w:vMerge/>
          </w:tcPr>
          <w:p w14:paraId="3091723B" w14:textId="77777777" w:rsidR="00650444" w:rsidRPr="00650444" w:rsidRDefault="0065044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56D81DAB" w14:textId="77777777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3BF719F7" w14:textId="592FF48B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cstheme="minorHAnsi"/>
                <w:color w:val="000000"/>
              </w:rPr>
              <w:t xml:space="preserve">25 </w:t>
            </w:r>
          </w:p>
        </w:tc>
      </w:tr>
      <w:tr w:rsidR="00650444" w14:paraId="130C9707" w14:textId="77777777" w:rsidTr="006B5033">
        <w:trPr>
          <w:trHeight w:val="142"/>
        </w:trPr>
        <w:tc>
          <w:tcPr>
            <w:tcW w:w="1719" w:type="dxa"/>
            <w:vMerge/>
          </w:tcPr>
          <w:p w14:paraId="09F07A76" w14:textId="77777777" w:rsidR="00650444" w:rsidRPr="00650444" w:rsidRDefault="0065044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6996A8A7" w14:textId="77777777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53D0F9D1" w14:textId="1FC54FF1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cstheme="minorHAnsi"/>
                <w:color w:val="000000"/>
              </w:rPr>
              <w:t xml:space="preserve">26 </w:t>
            </w:r>
          </w:p>
        </w:tc>
      </w:tr>
      <w:tr w:rsidR="00650444" w14:paraId="3F250CBF" w14:textId="77777777" w:rsidTr="006B5033">
        <w:trPr>
          <w:trHeight w:val="142"/>
        </w:trPr>
        <w:tc>
          <w:tcPr>
            <w:tcW w:w="1719" w:type="dxa"/>
            <w:vMerge/>
          </w:tcPr>
          <w:p w14:paraId="650AA1AF" w14:textId="77777777" w:rsidR="00650444" w:rsidRPr="00650444" w:rsidRDefault="0065044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63E9B4FA" w14:textId="77777777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17D0C512" w14:textId="6F98830D" w:rsidR="00650444" w:rsidRPr="00650444" w:rsidRDefault="00650444" w:rsidP="00436664">
            <w:pPr>
              <w:spacing w:line="360" w:lineRule="auto"/>
              <w:rPr>
                <w:rFonts w:cstheme="minorHAnsi"/>
              </w:rPr>
            </w:pPr>
            <w:r w:rsidRPr="00650444">
              <w:rPr>
                <w:rFonts w:cstheme="minorHAnsi"/>
                <w:color w:val="000000"/>
              </w:rPr>
              <w:t xml:space="preserve">27 </w:t>
            </w:r>
          </w:p>
        </w:tc>
      </w:tr>
      <w:tr w:rsidR="00436664" w14:paraId="51988E1F" w14:textId="77777777" w:rsidTr="006B5033">
        <w:trPr>
          <w:trHeight w:val="366"/>
        </w:trPr>
        <w:tc>
          <w:tcPr>
            <w:tcW w:w="1719" w:type="dxa"/>
            <w:vMerge w:val="restart"/>
          </w:tcPr>
          <w:p w14:paraId="0B66C0A0" w14:textId="6E265ACE" w:rsidR="00436664" w:rsidRPr="00650444" w:rsidRDefault="00436664" w:rsidP="00436664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4</w:t>
            </w:r>
          </w:p>
        </w:tc>
        <w:tc>
          <w:tcPr>
            <w:tcW w:w="7607" w:type="dxa"/>
            <w:vMerge w:val="restart"/>
          </w:tcPr>
          <w:p w14:paraId="6BC11F89" w14:textId="77777777" w:rsidR="00436664" w:rsidRPr="00436664" w:rsidRDefault="0043666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USER MANUAL </w:t>
            </w:r>
          </w:p>
          <w:p w14:paraId="6AE3BFA8" w14:textId="77777777" w:rsidR="00436664" w:rsidRPr="00436664" w:rsidRDefault="0043666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User Interface Design (Screens etc.) </w:t>
            </w:r>
          </w:p>
          <w:p w14:paraId="3E3C77A8" w14:textId="77777777" w:rsidR="00436664" w:rsidRPr="00436664" w:rsidRDefault="0043666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4.2 Limitations </w:t>
            </w:r>
          </w:p>
          <w:p w14:paraId="7FF8674E" w14:textId="30C749F7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4366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 Future enhancement</w:t>
            </w:r>
          </w:p>
        </w:tc>
        <w:tc>
          <w:tcPr>
            <w:tcW w:w="867" w:type="dxa"/>
          </w:tcPr>
          <w:p w14:paraId="77A0097A" w14:textId="125D6111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D75CF3">
              <w:rPr>
                <w:color w:val="000000"/>
              </w:rPr>
              <w:t xml:space="preserve">28-41 </w:t>
            </w:r>
          </w:p>
        </w:tc>
      </w:tr>
      <w:tr w:rsidR="00436664" w14:paraId="5AE3CE40" w14:textId="77777777" w:rsidTr="006B5033">
        <w:trPr>
          <w:trHeight w:val="142"/>
        </w:trPr>
        <w:tc>
          <w:tcPr>
            <w:tcW w:w="1719" w:type="dxa"/>
            <w:vMerge/>
          </w:tcPr>
          <w:p w14:paraId="64911E64" w14:textId="77777777" w:rsidR="00436664" w:rsidRPr="00650444" w:rsidRDefault="0043666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2E47C815" w14:textId="77777777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12D39ABC" w14:textId="23618A4B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D75CF3">
              <w:rPr>
                <w:color w:val="000000"/>
              </w:rPr>
              <w:t xml:space="preserve">28-40 </w:t>
            </w:r>
          </w:p>
        </w:tc>
      </w:tr>
      <w:tr w:rsidR="00436664" w14:paraId="71F770BE" w14:textId="77777777" w:rsidTr="006B5033">
        <w:trPr>
          <w:trHeight w:val="142"/>
        </w:trPr>
        <w:tc>
          <w:tcPr>
            <w:tcW w:w="1719" w:type="dxa"/>
            <w:vMerge/>
          </w:tcPr>
          <w:p w14:paraId="706C50AD" w14:textId="77777777" w:rsidR="00436664" w:rsidRPr="00650444" w:rsidRDefault="0043666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065FFE7A" w14:textId="77777777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2BB24B17" w14:textId="7003184D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D75CF3">
              <w:rPr>
                <w:color w:val="000000"/>
              </w:rPr>
              <w:t xml:space="preserve">41 </w:t>
            </w:r>
          </w:p>
        </w:tc>
      </w:tr>
      <w:tr w:rsidR="00436664" w14:paraId="3E2B8127" w14:textId="77777777" w:rsidTr="006B5033">
        <w:trPr>
          <w:trHeight w:val="142"/>
        </w:trPr>
        <w:tc>
          <w:tcPr>
            <w:tcW w:w="1719" w:type="dxa"/>
            <w:vMerge/>
          </w:tcPr>
          <w:p w14:paraId="3CAD1C7D" w14:textId="77777777" w:rsidR="00436664" w:rsidRPr="00650444" w:rsidRDefault="0043666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582ABDCD" w14:textId="77777777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7AC04BDE" w14:textId="41C83B3F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D75CF3">
              <w:rPr>
                <w:color w:val="000000"/>
              </w:rPr>
              <w:t>41</w:t>
            </w:r>
          </w:p>
        </w:tc>
      </w:tr>
      <w:tr w:rsidR="00436664" w14:paraId="50D5B098" w14:textId="77777777" w:rsidTr="006B5033">
        <w:trPr>
          <w:trHeight w:val="366"/>
        </w:trPr>
        <w:tc>
          <w:tcPr>
            <w:tcW w:w="1719" w:type="dxa"/>
            <w:vMerge w:val="restart"/>
          </w:tcPr>
          <w:p w14:paraId="2606989A" w14:textId="77777777" w:rsidR="00436664" w:rsidRPr="00650444" w:rsidRDefault="0043666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 w:val="restart"/>
          </w:tcPr>
          <w:p w14:paraId="528F22E3" w14:textId="77777777" w:rsidR="00436664" w:rsidRPr="00436664" w:rsidRDefault="0043666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BIBLIOGRAPHY </w:t>
            </w:r>
          </w:p>
          <w:p w14:paraId="583A4650" w14:textId="77777777" w:rsidR="00436664" w:rsidRPr="00436664" w:rsidRDefault="0043666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ANNEXURE: SAMPLE PROGRAM CODE </w:t>
            </w:r>
          </w:p>
          <w:p w14:paraId="4EA861D3" w14:textId="77777777" w:rsidR="00436664" w:rsidRPr="00436664" w:rsidRDefault="00436664" w:rsidP="0043666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Synopsis </w:t>
            </w:r>
          </w:p>
          <w:p w14:paraId="661900D8" w14:textId="2CBDB1AC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4366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Progress Report</w:t>
            </w:r>
          </w:p>
        </w:tc>
        <w:tc>
          <w:tcPr>
            <w:tcW w:w="867" w:type="dxa"/>
          </w:tcPr>
          <w:p w14:paraId="68424172" w14:textId="6911828E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54501A">
              <w:rPr>
                <w:color w:val="000000"/>
              </w:rPr>
              <w:t xml:space="preserve">42-45 </w:t>
            </w:r>
          </w:p>
        </w:tc>
      </w:tr>
      <w:tr w:rsidR="00436664" w14:paraId="5971FCBA" w14:textId="77777777" w:rsidTr="006B5033">
        <w:trPr>
          <w:trHeight w:val="142"/>
        </w:trPr>
        <w:tc>
          <w:tcPr>
            <w:tcW w:w="1719" w:type="dxa"/>
            <w:vMerge/>
          </w:tcPr>
          <w:p w14:paraId="30E48C90" w14:textId="77777777" w:rsidR="00436664" w:rsidRPr="00650444" w:rsidRDefault="0043666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4AF145E1" w14:textId="77777777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2512B337" w14:textId="5FCA7307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54501A">
              <w:rPr>
                <w:color w:val="000000"/>
              </w:rPr>
              <w:t xml:space="preserve">42-45 </w:t>
            </w:r>
          </w:p>
        </w:tc>
      </w:tr>
      <w:tr w:rsidR="00436664" w14:paraId="3C472D40" w14:textId="77777777" w:rsidTr="006B5033">
        <w:trPr>
          <w:trHeight w:val="142"/>
        </w:trPr>
        <w:tc>
          <w:tcPr>
            <w:tcW w:w="1719" w:type="dxa"/>
            <w:vMerge/>
          </w:tcPr>
          <w:p w14:paraId="04F94ACF" w14:textId="77777777" w:rsidR="00436664" w:rsidRPr="00650444" w:rsidRDefault="0043666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6AB79581" w14:textId="77777777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1FEF5972" w14:textId="74ABAD87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54501A">
              <w:rPr>
                <w:color w:val="000000"/>
              </w:rPr>
              <w:t xml:space="preserve">46 </w:t>
            </w:r>
          </w:p>
        </w:tc>
      </w:tr>
      <w:tr w:rsidR="00436664" w14:paraId="50B6E87B" w14:textId="77777777" w:rsidTr="006B5033">
        <w:trPr>
          <w:trHeight w:val="142"/>
        </w:trPr>
        <w:tc>
          <w:tcPr>
            <w:tcW w:w="1719" w:type="dxa"/>
            <w:vMerge/>
          </w:tcPr>
          <w:p w14:paraId="119FCAFE" w14:textId="77777777" w:rsidR="00436664" w:rsidRPr="00650444" w:rsidRDefault="00436664" w:rsidP="00436664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607" w:type="dxa"/>
            <w:vMerge/>
          </w:tcPr>
          <w:p w14:paraId="3A3B247A" w14:textId="77777777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867" w:type="dxa"/>
          </w:tcPr>
          <w:p w14:paraId="09F32AA0" w14:textId="792D1A03" w:rsidR="00436664" w:rsidRPr="00650444" w:rsidRDefault="00436664" w:rsidP="00436664">
            <w:pPr>
              <w:spacing w:line="360" w:lineRule="auto"/>
              <w:rPr>
                <w:rFonts w:cstheme="minorHAnsi"/>
              </w:rPr>
            </w:pPr>
            <w:r w:rsidRPr="0054501A">
              <w:rPr>
                <w:color w:val="000000"/>
              </w:rPr>
              <w:t>49</w:t>
            </w:r>
          </w:p>
        </w:tc>
      </w:tr>
    </w:tbl>
    <w:p w14:paraId="6CB679B2" w14:textId="77777777" w:rsidR="00A122FB" w:rsidRDefault="00A122FB" w:rsidP="00A122FB">
      <w:pPr>
        <w:rPr>
          <w:rFonts w:ascii="Times New Roman" w:hAnsi="Times New Roman" w:cs="Times New Roman"/>
          <w:sz w:val="36"/>
          <w:szCs w:val="36"/>
        </w:rPr>
      </w:pPr>
    </w:p>
    <w:p w14:paraId="7B913CB7" w14:textId="77777777" w:rsidR="006B5033" w:rsidRDefault="006B5033" w:rsidP="00436664">
      <w:pPr>
        <w:rPr>
          <w:rFonts w:cstheme="minorHAnsi"/>
          <w:b/>
          <w:bCs/>
        </w:rPr>
      </w:pPr>
    </w:p>
    <w:p w14:paraId="7780ADF1" w14:textId="77777777" w:rsidR="006B5033" w:rsidRDefault="006B5033" w:rsidP="00436664">
      <w:pPr>
        <w:rPr>
          <w:rFonts w:cstheme="minorHAnsi"/>
          <w:b/>
          <w:bCs/>
        </w:rPr>
      </w:pPr>
    </w:p>
    <w:p w14:paraId="2B4CD03E" w14:textId="77777777" w:rsidR="006B5033" w:rsidRDefault="006B5033" w:rsidP="00436664">
      <w:pPr>
        <w:rPr>
          <w:rFonts w:cstheme="minorHAnsi"/>
          <w:b/>
          <w:bCs/>
        </w:rPr>
      </w:pPr>
    </w:p>
    <w:p w14:paraId="1BDC7952" w14:textId="77777777" w:rsidR="006B5033" w:rsidRDefault="006B5033" w:rsidP="00436664">
      <w:pPr>
        <w:rPr>
          <w:rFonts w:cstheme="minorHAnsi"/>
          <w:b/>
          <w:bCs/>
        </w:rPr>
      </w:pPr>
    </w:p>
    <w:p w14:paraId="1587C81C" w14:textId="77777777" w:rsidR="006B5033" w:rsidRDefault="006B5033" w:rsidP="00436664">
      <w:pPr>
        <w:rPr>
          <w:rFonts w:cstheme="minorHAnsi"/>
          <w:b/>
          <w:bCs/>
        </w:rPr>
      </w:pPr>
    </w:p>
    <w:p w14:paraId="531A4D7D" w14:textId="77777777" w:rsidR="006B5033" w:rsidRDefault="006B5033" w:rsidP="00436664">
      <w:pPr>
        <w:rPr>
          <w:rFonts w:cstheme="minorHAnsi"/>
          <w:b/>
          <w:bCs/>
        </w:rPr>
      </w:pPr>
    </w:p>
    <w:p w14:paraId="46071E13" w14:textId="77777777" w:rsidR="006B5033" w:rsidRDefault="006B5033" w:rsidP="00436664">
      <w:pPr>
        <w:rPr>
          <w:rFonts w:cstheme="minorHAnsi"/>
          <w:b/>
          <w:bCs/>
        </w:rPr>
      </w:pPr>
    </w:p>
    <w:p w14:paraId="6150965A" w14:textId="77777777" w:rsidR="006B5033" w:rsidRDefault="006B5033" w:rsidP="00436664">
      <w:pPr>
        <w:rPr>
          <w:rFonts w:cstheme="minorHAnsi"/>
          <w:b/>
          <w:bCs/>
        </w:rPr>
      </w:pPr>
    </w:p>
    <w:p w14:paraId="2F4C087E" w14:textId="77777777" w:rsidR="006B5033" w:rsidRDefault="006B5033" w:rsidP="00436664">
      <w:pPr>
        <w:rPr>
          <w:rFonts w:cstheme="minorHAnsi"/>
          <w:b/>
          <w:bCs/>
        </w:rPr>
      </w:pPr>
    </w:p>
    <w:p w14:paraId="65A62B1F" w14:textId="77777777" w:rsidR="006B5033" w:rsidRDefault="006B5033" w:rsidP="00436664">
      <w:pPr>
        <w:rPr>
          <w:rFonts w:cstheme="minorHAnsi"/>
          <w:b/>
          <w:bCs/>
        </w:rPr>
      </w:pPr>
    </w:p>
    <w:p w14:paraId="1FDDAAAF" w14:textId="77777777" w:rsidR="006B5033" w:rsidRDefault="006B5033" w:rsidP="00436664">
      <w:pPr>
        <w:rPr>
          <w:rFonts w:cstheme="minorHAnsi"/>
          <w:b/>
          <w:bCs/>
        </w:rPr>
      </w:pPr>
    </w:p>
    <w:p w14:paraId="41775130" w14:textId="77777777" w:rsidR="006B5033" w:rsidRDefault="006B5033" w:rsidP="00436664">
      <w:pPr>
        <w:rPr>
          <w:rFonts w:cstheme="minorHAnsi"/>
          <w:b/>
          <w:bCs/>
        </w:rPr>
      </w:pPr>
    </w:p>
    <w:p w14:paraId="5685D896" w14:textId="77777777" w:rsidR="006B5033" w:rsidRDefault="006B5033" w:rsidP="00436664">
      <w:pPr>
        <w:rPr>
          <w:rFonts w:cstheme="minorHAnsi"/>
          <w:b/>
          <w:bCs/>
        </w:rPr>
      </w:pPr>
    </w:p>
    <w:p w14:paraId="1E431B8D" w14:textId="77777777" w:rsidR="006B5033" w:rsidRDefault="006B5033" w:rsidP="00436664">
      <w:pPr>
        <w:rPr>
          <w:rFonts w:cstheme="minorHAnsi"/>
          <w:b/>
          <w:bCs/>
        </w:rPr>
      </w:pPr>
    </w:p>
    <w:p w14:paraId="7190F8C7" w14:textId="77777777" w:rsidR="006B5033" w:rsidRDefault="006B5033" w:rsidP="00436664">
      <w:pPr>
        <w:rPr>
          <w:rFonts w:cstheme="minorHAnsi"/>
          <w:b/>
          <w:bCs/>
        </w:rPr>
      </w:pPr>
    </w:p>
    <w:p w14:paraId="0EADDCEC" w14:textId="77777777" w:rsidR="006B5033" w:rsidRDefault="006B5033" w:rsidP="00436664">
      <w:pPr>
        <w:rPr>
          <w:rFonts w:cstheme="minorHAnsi"/>
          <w:b/>
          <w:bCs/>
        </w:rPr>
      </w:pPr>
    </w:p>
    <w:p w14:paraId="2429F05A" w14:textId="77777777" w:rsidR="006B5033" w:rsidRDefault="006B5033" w:rsidP="00436664">
      <w:pPr>
        <w:rPr>
          <w:rFonts w:cstheme="minorHAnsi"/>
          <w:b/>
          <w:bCs/>
        </w:rPr>
      </w:pPr>
    </w:p>
    <w:p w14:paraId="43FF10B2" w14:textId="77777777" w:rsidR="006B5033" w:rsidRDefault="006B5033" w:rsidP="00436664">
      <w:pPr>
        <w:rPr>
          <w:rFonts w:cstheme="minorHAnsi"/>
          <w:b/>
          <w:bCs/>
        </w:rPr>
      </w:pPr>
    </w:p>
    <w:p w14:paraId="79EED376" w14:textId="77777777" w:rsidR="006B5033" w:rsidRDefault="006B5033" w:rsidP="00436664">
      <w:pPr>
        <w:rPr>
          <w:rFonts w:cstheme="minorHAnsi"/>
          <w:b/>
          <w:bCs/>
        </w:rPr>
      </w:pPr>
    </w:p>
    <w:p w14:paraId="7D600EF5" w14:textId="77777777" w:rsidR="006B5033" w:rsidRDefault="006B5033" w:rsidP="00436664">
      <w:pPr>
        <w:rPr>
          <w:rFonts w:cstheme="minorHAnsi"/>
          <w:b/>
          <w:bCs/>
        </w:rPr>
      </w:pPr>
    </w:p>
    <w:p w14:paraId="1169AF81" w14:textId="6A93C3C5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lastRenderedPageBreak/>
        <w:t xml:space="preserve">CHAPTER 1: </w:t>
      </w:r>
    </w:p>
    <w:p w14:paraId="1E7E9592" w14:textId="77777777" w:rsidR="00436664" w:rsidRPr="00436664" w:rsidRDefault="00436664" w:rsidP="00436664">
      <w:pPr>
        <w:rPr>
          <w:rFonts w:cstheme="minorHAnsi"/>
        </w:rPr>
      </w:pPr>
      <w:proofErr w:type="gramStart"/>
      <w:r w:rsidRPr="00436664">
        <w:rPr>
          <w:rFonts w:cstheme="minorHAnsi"/>
          <w:b/>
          <w:bCs/>
        </w:rPr>
        <w:t>Introduction :</w:t>
      </w:r>
      <w:proofErr w:type="gramEnd"/>
      <w:r w:rsidRPr="00436664">
        <w:rPr>
          <w:rFonts w:cstheme="minorHAnsi"/>
          <w:b/>
          <w:bCs/>
        </w:rPr>
        <w:t xml:space="preserve"> </w:t>
      </w:r>
    </w:p>
    <w:p w14:paraId="793CD43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1.1 Client/Organization profile: </w:t>
      </w:r>
    </w:p>
    <w:p w14:paraId="2DA6E59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Organization/Client Name: Vardhaman Om Paper Product </w:t>
      </w:r>
    </w:p>
    <w:p w14:paraId="76C31CA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Location: Gate no-1010, </w:t>
      </w:r>
      <w:proofErr w:type="spellStart"/>
      <w:r w:rsidRPr="00436664">
        <w:rPr>
          <w:rFonts w:cstheme="minorHAnsi"/>
        </w:rPr>
        <w:t>opp</w:t>
      </w:r>
      <w:proofErr w:type="spellEnd"/>
      <w:r w:rsidRPr="00436664">
        <w:rPr>
          <w:rFonts w:cstheme="minorHAnsi"/>
        </w:rPr>
        <w:t xml:space="preserve"> </w:t>
      </w:r>
      <w:proofErr w:type="spellStart"/>
      <w:r w:rsidRPr="00436664">
        <w:rPr>
          <w:rFonts w:cstheme="minorHAnsi"/>
        </w:rPr>
        <w:t>nisarg</w:t>
      </w:r>
      <w:proofErr w:type="spellEnd"/>
      <w:r w:rsidRPr="00436664">
        <w:rPr>
          <w:rFonts w:cstheme="minorHAnsi"/>
        </w:rPr>
        <w:t xml:space="preserve"> hotel, </w:t>
      </w:r>
      <w:proofErr w:type="spellStart"/>
      <w:proofErr w:type="gramStart"/>
      <w:r w:rsidRPr="00436664">
        <w:rPr>
          <w:rFonts w:cstheme="minorHAnsi"/>
        </w:rPr>
        <w:t>mangdewadi</w:t>
      </w:r>
      <w:proofErr w:type="spellEnd"/>
      <w:r w:rsidRPr="00436664">
        <w:rPr>
          <w:rFonts w:cstheme="minorHAnsi"/>
        </w:rPr>
        <w:t xml:space="preserve"> ,</w:t>
      </w:r>
      <w:proofErr w:type="gramEnd"/>
      <w:r w:rsidRPr="00436664">
        <w:rPr>
          <w:rFonts w:cstheme="minorHAnsi"/>
        </w:rPr>
        <w:t xml:space="preserve"> </w:t>
      </w:r>
      <w:proofErr w:type="spellStart"/>
      <w:r w:rsidRPr="00436664">
        <w:rPr>
          <w:rFonts w:cstheme="minorHAnsi"/>
        </w:rPr>
        <w:t>katraj</w:t>
      </w:r>
      <w:proofErr w:type="spellEnd"/>
      <w:r w:rsidRPr="00436664">
        <w:rPr>
          <w:rFonts w:cstheme="minorHAnsi"/>
        </w:rPr>
        <w:t xml:space="preserve"> </w:t>
      </w:r>
      <w:proofErr w:type="spellStart"/>
      <w:r w:rsidRPr="00436664">
        <w:rPr>
          <w:rFonts w:cstheme="minorHAnsi"/>
        </w:rPr>
        <w:t>pune</w:t>
      </w:r>
      <w:proofErr w:type="spellEnd"/>
      <w:r w:rsidRPr="00436664">
        <w:rPr>
          <w:rFonts w:cstheme="minorHAnsi"/>
        </w:rPr>
        <w:t xml:space="preserve">- </w:t>
      </w:r>
    </w:p>
    <w:p w14:paraId="36305A5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411046, </w:t>
      </w:r>
      <w:proofErr w:type="spellStart"/>
      <w:r w:rsidRPr="00436664">
        <w:rPr>
          <w:rFonts w:cstheme="minorHAnsi"/>
        </w:rPr>
        <w:t>Maharastra</w:t>
      </w:r>
      <w:proofErr w:type="spellEnd"/>
      <w:r w:rsidRPr="00436664">
        <w:rPr>
          <w:rFonts w:cstheme="minorHAnsi"/>
        </w:rPr>
        <w:t xml:space="preserve">, India </w:t>
      </w:r>
    </w:p>
    <w:p w14:paraId="780588E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Email: ompaperproduct@gmail.com </w:t>
      </w:r>
    </w:p>
    <w:p w14:paraId="0761D79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About Organization: </w:t>
      </w:r>
    </w:p>
    <w:p w14:paraId="4F98956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Om Paper Products is one of the leading manufacturers of </w:t>
      </w:r>
      <w:proofErr w:type="spellStart"/>
      <w:r w:rsidRPr="00436664">
        <w:rPr>
          <w:rFonts w:cstheme="minorHAnsi"/>
        </w:rPr>
        <w:t>Aluminium</w:t>
      </w:r>
      <w:proofErr w:type="spellEnd"/>
      <w:r w:rsidRPr="00436664">
        <w:rPr>
          <w:rFonts w:cstheme="minorHAnsi"/>
        </w:rPr>
        <w:t xml:space="preserve"> Foil </w:t>
      </w:r>
    </w:p>
    <w:p w14:paraId="2BA81FD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Containers, Printed Paper Cup, Plastic Disposable Trays etc. We direct all </w:t>
      </w:r>
      <w:proofErr w:type="gramStart"/>
      <w:r w:rsidRPr="00436664">
        <w:rPr>
          <w:rFonts w:cstheme="minorHAnsi"/>
        </w:rPr>
        <w:t>our</w:t>
      </w:r>
      <w:proofErr w:type="gramEnd"/>
      <w:r w:rsidRPr="00436664">
        <w:rPr>
          <w:rFonts w:cstheme="minorHAnsi"/>
        </w:rPr>
        <w:t xml:space="preserve"> </w:t>
      </w:r>
    </w:p>
    <w:p w14:paraId="6BDAD81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activities to cater the expectations of customers by providing them excellent </w:t>
      </w:r>
    </w:p>
    <w:p w14:paraId="459FF74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quality products as per their gratifications. Moreover, we follow moral </w:t>
      </w:r>
    </w:p>
    <w:p w14:paraId="24DDC58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business policies and crystal pure transparency in all our transactions to keep </w:t>
      </w:r>
    </w:p>
    <w:p w14:paraId="6AF0372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healthy relations with the customers. </w:t>
      </w:r>
    </w:p>
    <w:p w14:paraId="1C81460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For our accomplishment story, we are grateful to our owner, “Aditya </w:t>
      </w:r>
    </w:p>
    <w:p w14:paraId="2667AF6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(Owner)”, whose continual backing and direction have been useful to us for </w:t>
      </w:r>
    </w:p>
    <w:p w14:paraId="72C0620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attaining exponential development in the current market. </w:t>
      </w:r>
    </w:p>
    <w:p w14:paraId="597E549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1.2 Need for System: </w:t>
      </w:r>
    </w:p>
    <w:p w14:paraId="5E7F931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Organization currently doing business without any publicity on online platform. </w:t>
      </w:r>
    </w:p>
    <w:p w14:paraId="5F3AFE0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client </w:t>
      </w:r>
      <w:proofErr w:type="gramStart"/>
      <w:r w:rsidRPr="00436664">
        <w:rPr>
          <w:rFonts w:cstheme="minorHAnsi"/>
        </w:rPr>
        <w:t>need</w:t>
      </w:r>
      <w:proofErr w:type="gramEnd"/>
      <w:r w:rsidRPr="00436664">
        <w:rPr>
          <w:rFonts w:cstheme="minorHAnsi"/>
        </w:rPr>
        <w:t xml:space="preserve"> to develop website for their organization for selling products. </w:t>
      </w:r>
    </w:p>
    <w:p w14:paraId="7530F5A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requirement about this website is mainly selling their product online. </w:t>
      </w:r>
    </w:p>
    <w:p w14:paraId="748CD88B" w14:textId="724C61E7" w:rsid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- </w:t>
      </w:r>
      <w:proofErr w:type="spellStart"/>
      <w:r w:rsidRPr="00436664">
        <w:rPr>
          <w:rFonts w:cstheme="minorHAnsi"/>
        </w:rPr>
        <w:t>Seurity</w:t>
      </w:r>
      <w:proofErr w:type="spellEnd"/>
      <w:r w:rsidRPr="00436664">
        <w:rPr>
          <w:rFonts w:cstheme="minorHAnsi"/>
        </w:rPr>
        <w:t xml:space="preserve"> – User’s data will be secured with username and password</w:t>
      </w:r>
    </w:p>
    <w:p w14:paraId="249BF13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1.3Scope &amp; Feasibility of Work: </w:t>
      </w:r>
    </w:p>
    <w:p w14:paraId="0D80BBC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System “Ecommerce website” will be a website where manufacturers who are </w:t>
      </w:r>
    </w:p>
    <w:p w14:paraId="1EB1302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willing to sell product/goods online and similarly customer who wants to purchase </w:t>
      </w:r>
    </w:p>
    <w:p w14:paraId="0E9197C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products online. Website will be available for 24/7. User will be able to run any kind </w:t>
      </w:r>
    </w:p>
    <w:p w14:paraId="02792D1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of business using website. Customers can purchase product very easily. </w:t>
      </w:r>
    </w:p>
    <w:p w14:paraId="7DC3F69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Feasibility of </w:t>
      </w:r>
      <w:proofErr w:type="gramStart"/>
      <w:r w:rsidRPr="00436664">
        <w:rPr>
          <w:rFonts w:cstheme="minorHAnsi"/>
          <w:b/>
          <w:bCs/>
        </w:rPr>
        <w:t>Work :</w:t>
      </w:r>
      <w:proofErr w:type="gramEnd"/>
      <w:r w:rsidRPr="00436664">
        <w:rPr>
          <w:rFonts w:cstheme="minorHAnsi"/>
          <w:b/>
          <w:bCs/>
        </w:rPr>
        <w:t xml:space="preserve"> </w:t>
      </w:r>
    </w:p>
    <w:p w14:paraId="61D6F46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lastRenderedPageBreak/>
        <w:t xml:space="preserve">Feasibility is the determination of whether or not a project is worth doing the process </w:t>
      </w:r>
    </w:p>
    <w:p w14:paraId="0E6A777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followed by making this determination is called a feasibility study. This of determine </w:t>
      </w:r>
    </w:p>
    <w:p w14:paraId="257619F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if a project can and should be taken. Once it has been determined that a project is </w:t>
      </w:r>
    </w:p>
    <w:p w14:paraId="3ECE5392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feasible, the analyst can go ahead and prepare the project specification which finalizes </w:t>
      </w:r>
    </w:p>
    <w:p w14:paraId="0C68EF2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project requirements. Generally, feasibility studies are undertaken within right time </w:t>
      </w:r>
    </w:p>
    <w:p w14:paraId="30AB0F8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constraints and normally culminate in a written and oral feasibility report. </w:t>
      </w:r>
    </w:p>
    <w:p w14:paraId="2D7F3A2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1. Technical feasibility: </w:t>
      </w:r>
    </w:p>
    <w:p w14:paraId="04E7E0E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technical issue usually raised during the feasibility stage of the investigation </w:t>
      </w:r>
    </w:p>
    <w:p w14:paraId="4EAB26B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includes the following: </w:t>
      </w:r>
    </w:p>
    <w:p w14:paraId="16F890C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Does the necessary technology exist to do what is suggested </w:t>
      </w:r>
    </w:p>
    <w:p w14:paraId="58D5C28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Do the proposed equipment’s have the technical capacity to hold the data </w:t>
      </w:r>
    </w:p>
    <w:p w14:paraId="1B95B34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required to use the new system? </w:t>
      </w:r>
    </w:p>
    <w:p w14:paraId="590A8D2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Will the proposed system provide adequate response to inquiries, regardless </w:t>
      </w:r>
    </w:p>
    <w:p w14:paraId="04D597B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of the number or location of users? </w:t>
      </w:r>
    </w:p>
    <w:p w14:paraId="11290D3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Can the system be upgraded if developed? </w:t>
      </w:r>
    </w:p>
    <w:p w14:paraId="6EEC950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Are there technical guarantees of accuracy, reliability, ease of access </w:t>
      </w:r>
    </w:p>
    <w:p w14:paraId="051E012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and data security? </w:t>
      </w:r>
    </w:p>
    <w:p w14:paraId="6B1F770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2. Operational feasibility: </w:t>
      </w:r>
    </w:p>
    <w:p w14:paraId="31255DE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Proposed projects are beneficial only </w:t>
      </w:r>
      <w:proofErr w:type="spellStart"/>
      <w:r w:rsidRPr="00436664">
        <w:rPr>
          <w:rFonts w:cstheme="minorHAnsi"/>
        </w:rPr>
        <w:t>ifthey</w:t>
      </w:r>
      <w:proofErr w:type="spellEnd"/>
      <w:r w:rsidRPr="00436664">
        <w:rPr>
          <w:rFonts w:cstheme="minorHAnsi"/>
        </w:rPr>
        <w:t xml:space="preserve"> can be turned out into information systems, </w:t>
      </w:r>
    </w:p>
    <w:p w14:paraId="018FEFD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which will meet the organization’s operating requirements. Operational feasibility </w:t>
      </w:r>
    </w:p>
    <w:p w14:paraId="3683253B" w14:textId="09F0AFD3" w:rsid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>aspects of the project are to be taken as an important part of the project implementation.</w:t>
      </w:r>
    </w:p>
    <w:p w14:paraId="3B1FCB1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Some of the important issues raised are to test the operational feasibility of a project </w:t>
      </w:r>
    </w:p>
    <w:p w14:paraId="4DBEDB3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includes the following: </w:t>
      </w:r>
    </w:p>
    <w:p w14:paraId="2DEDA19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Is there sufficient support for the management from the users? </w:t>
      </w:r>
    </w:p>
    <w:p w14:paraId="105D871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Will the system be used and work properly if it is being developed and </w:t>
      </w:r>
    </w:p>
    <w:p w14:paraId="6F1501C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implemented? </w:t>
      </w:r>
    </w:p>
    <w:p w14:paraId="13F3245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Will there be any resistance from the user that will undermine the possible </w:t>
      </w:r>
    </w:p>
    <w:p w14:paraId="71C6C63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application benefits? </w:t>
      </w:r>
    </w:p>
    <w:p w14:paraId="71B03D2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lastRenderedPageBreak/>
        <w:t xml:space="preserve">This system is targeted to be in accordance with the </w:t>
      </w:r>
      <w:proofErr w:type="gramStart"/>
      <w:r w:rsidRPr="00436664">
        <w:rPr>
          <w:rFonts w:cstheme="minorHAnsi"/>
        </w:rPr>
        <w:t>above mentioned</w:t>
      </w:r>
      <w:proofErr w:type="gramEnd"/>
      <w:r w:rsidRPr="00436664">
        <w:rPr>
          <w:rFonts w:cstheme="minorHAnsi"/>
        </w:rPr>
        <w:t xml:space="preserve"> issues. </w:t>
      </w:r>
    </w:p>
    <w:p w14:paraId="1126A1C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Beforehand, the management issues and user requirements have been taken into </w:t>
      </w:r>
    </w:p>
    <w:p w14:paraId="1218904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consideration. </w:t>
      </w:r>
      <w:proofErr w:type="gramStart"/>
      <w:r w:rsidRPr="00436664">
        <w:rPr>
          <w:rFonts w:cstheme="minorHAnsi"/>
        </w:rPr>
        <w:t>So</w:t>
      </w:r>
      <w:proofErr w:type="gramEnd"/>
      <w:r w:rsidRPr="00436664">
        <w:rPr>
          <w:rFonts w:cstheme="minorHAnsi"/>
        </w:rPr>
        <w:t xml:space="preserve"> there is no question of resistance from the users that can undermine </w:t>
      </w:r>
    </w:p>
    <w:p w14:paraId="5363D6D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possible application benefits. The </w:t>
      </w:r>
      <w:proofErr w:type="gramStart"/>
      <w:r w:rsidRPr="00436664">
        <w:rPr>
          <w:rFonts w:cstheme="minorHAnsi"/>
        </w:rPr>
        <w:t>well planned</w:t>
      </w:r>
      <w:proofErr w:type="gramEnd"/>
      <w:r w:rsidRPr="00436664">
        <w:rPr>
          <w:rFonts w:cstheme="minorHAnsi"/>
        </w:rPr>
        <w:t xml:space="preserve"> design would ensure the optimal </w:t>
      </w:r>
    </w:p>
    <w:p w14:paraId="3836219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utilization of the computer resources and would help in the improvement of </w:t>
      </w:r>
    </w:p>
    <w:p w14:paraId="0FB47BA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performance status. </w:t>
      </w:r>
    </w:p>
    <w:p w14:paraId="19F758B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3. Economic feasibility: </w:t>
      </w:r>
    </w:p>
    <w:p w14:paraId="4112D85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 system that can be developed technically and that will be used if installed must still </w:t>
      </w:r>
    </w:p>
    <w:p w14:paraId="0B02717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be a good investment for the organization. In the economic feasibility, the development </w:t>
      </w:r>
    </w:p>
    <w:p w14:paraId="77C8101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cost in creating the system is evaluated against the ultimate benefit derived from the </w:t>
      </w:r>
    </w:p>
    <w:p w14:paraId="511D1F3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new systems. Financial benefits must equal or exceed the costs. The system is </w:t>
      </w:r>
    </w:p>
    <w:p w14:paraId="6544308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economically feasible. It does not require any additional hardware or software. </w:t>
      </w:r>
    </w:p>
    <w:p w14:paraId="04060B2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1.4 Operating Environment – </w:t>
      </w:r>
    </w:p>
    <w:p w14:paraId="76E595E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H/w &amp; S/w Hardware </w:t>
      </w:r>
    </w:p>
    <w:p w14:paraId="60B593F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required: </w:t>
      </w:r>
    </w:p>
    <w:p w14:paraId="30FB4A8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</w:t>
      </w:r>
      <w:proofErr w:type="gramStart"/>
      <w:r w:rsidRPr="00436664">
        <w:rPr>
          <w:rFonts w:cstheme="minorHAnsi"/>
        </w:rPr>
        <w:t>RAM :</w:t>
      </w:r>
      <w:proofErr w:type="gramEnd"/>
      <w:r w:rsidRPr="00436664">
        <w:rPr>
          <w:rFonts w:cstheme="minorHAnsi"/>
        </w:rPr>
        <w:t xml:space="preserve"> 2 GB </w:t>
      </w:r>
    </w:p>
    <w:p w14:paraId="3366A29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CPU </w:t>
      </w:r>
      <w:proofErr w:type="gramStart"/>
      <w:r w:rsidRPr="00436664">
        <w:rPr>
          <w:rFonts w:cstheme="minorHAnsi"/>
        </w:rPr>
        <w:t>Speed :</w:t>
      </w:r>
      <w:proofErr w:type="gramEnd"/>
      <w:r w:rsidRPr="00436664">
        <w:rPr>
          <w:rFonts w:cstheme="minorHAnsi"/>
        </w:rPr>
        <w:t xml:space="preserve"> 2.0 GHZ </w:t>
      </w:r>
    </w:p>
    <w:p w14:paraId="62AC06C1" w14:textId="2C7D17D1" w:rsid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Hard </w:t>
      </w:r>
      <w:proofErr w:type="gramStart"/>
      <w:r w:rsidRPr="00436664">
        <w:rPr>
          <w:rFonts w:cstheme="minorHAnsi"/>
        </w:rPr>
        <w:t>Disk :</w:t>
      </w:r>
      <w:proofErr w:type="gramEnd"/>
      <w:r w:rsidRPr="00436664">
        <w:rPr>
          <w:rFonts w:cstheme="minorHAnsi"/>
        </w:rPr>
        <w:t xml:space="preserve"> 250 GB</w:t>
      </w:r>
    </w:p>
    <w:p w14:paraId="0EB69592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Software required: </w:t>
      </w:r>
    </w:p>
    <w:p w14:paraId="0D94C68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ascii="Segoe UI Symbol" w:hAnsi="Segoe UI Symbol" w:cs="Segoe UI Symbol"/>
        </w:rPr>
        <w:t>➢</w:t>
      </w:r>
      <w:r w:rsidRPr="00436664">
        <w:rPr>
          <w:rFonts w:cstheme="minorHAnsi"/>
        </w:rPr>
        <w:t xml:space="preserve"> </w:t>
      </w:r>
      <w:r w:rsidRPr="00436664">
        <w:rPr>
          <w:rFonts w:cstheme="minorHAnsi"/>
          <w:b/>
          <w:bCs/>
        </w:rPr>
        <w:t xml:space="preserve">User side Software: </w:t>
      </w:r>
    </w:p>
    <w:p w14:paraId="1F90DD4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Windows </w:t>
      </w:r>
    </w:p>
    <w:p w14:paraId="13856AB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Linux </w:t>
      </w:r>
    </w:p>
    <w:p w14:paraId="005B053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Technology: JAVA, SPRINGBOOT </w:t>
      </w:r>
    </w:p>
    <w:p w14:paraId="3EE3943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</w:t>
      </w:r>
      <w:proofErr w:type="gramStart"/>
      <w:r w:rsidRPr="00436664">
        <w:rPr>
          <w:rFonts w:cstheme="minorHAnsi"/>
        </w:rPr>
        <w:t>IDE :</w:t>
      </w:r>
      <w:proofErr w:type="gramEnd"/>
      <w:r w:rsidRPr="00436664">
        <w:rPr>
          <w:rFonts w:cstheme="minorHAnsi"/>
        </w:rPr>
        <w:t xml:space="preserve"> Spring Tool Suite </w:t>
      </w:r>
    </w:p>
    <w:p w14:paraId="3BBA43F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Client Side Technologies: HTML, CSS, </w:t>
      </w:r>
      <w:proofErr w:type="gramStart"/>
      <w:r w:rsidRPr="00436664">
        <w:rPr>
          <w:rFonts w:cstheme="minorHAnsi"/>
        </w:rPr>
        <w:t>JavaScript ,</w:t>
      </w:r>
      <w:proofErr w:type="gramEnd"/>
      <w:r w:rsidRPr="00436664">
        <w:rPr>
          <w:rFonts w:cstheme="minorHAnsi"/>
        </w:rPr>
        <w:t xml:space="preserve"> Bootstrap </w:t>
      </w:r>
    </w:p>
    <w:p w14:paraId="73CE739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</w:t>
      </w:r>
      <w:proofErr w:type="gramStart"/>
      <w:r w:rsidRPr="00436664">
        <w:rPr>
          <w:rFonts w:cstheme="minorHAnsi"/>
        </w:rPr>
        <w:t>Server Side</w:t>
      </w:r>
      <w:proofErr w:type="gramEnd"/>
      <w:r w:rsidRPr="00436664">
        <w:rPr>
          <w:rFonts w:cstheme="minorHAnsi"/>
        </w:rPr>
        <w:t xml:space="preserve"> Technologies: Java </w:t>
      </w:r>
    </w:p>
    <w:p w14:paraId="523509F2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• Data Base Server: </w:t>
      </w:r>
      <w:proofErr w:type="spellStart"/>
      <w:r w:rsidRPr="00436664">
        <w:rPr>
          <w:rFonts w:cstheme="minorHAnsi"/>
        </w:rPr>
        <w:t>Sql</w:t>
      </w:r>
      <w:proofErr w:type="spellEnd"/>
      <w:r w:rsidRPr="00436664">
        <w:rPr>
          <w:rFonts w:cstheme="minorHAnsi"/>
        </w:rPr>
        <w:t xml:space="preserve"> </w:t>
      </w:r>
    </w:p>
    <w:p w14:paraId="2516EFE5" w14:textId="57CB7BA1" w:rsid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>Operating System: Microsoft Windows/Linux</w:t>
      </w:r>
    </w:p>
    <w:p w14:paraId="7568D14F" w14:textId="51D7E81B" w:rsidR="00436664" w:rsidRDefault="00436664" w:rsidP="00436664">
      <w:pPr>
        <w:rPr>
          <w:rFonts w:cstheme="minorHAnsi"/>
          <w:b/>
          <w:bCs/>
        </w:rPr>
      </w:pPr>
      <w:r w:rsidRPr="00436664">
        <w:rPr>
          <w:rFonts w:cstheme="minorHAnsi"/>
          <w:b/>
          <w:bCs/>
        </w:rPr>
        <w:lastRenderedPageBreak/>
        <w:t>1.5Architectute Of System</w:t>
      </w:r>
    </w:p>
    <w:p w14:paraId="45E898FD" w14:textId="16A13F3B" w:rsidR="00436664" w:rsidRDefault="00436664" w:rsidP="00436664">
      <w:pPr>
        <w:rPr>
          <w:rFonts w:cstheme="minorHAnsi"/>
        </w:rPr>
      </w:pPr>
      <w:r>
        <w:rPr>
          <w:noProof/>
        </w:rPr>
        <w:drawing>
          <wp:inline distT="0" distB="0" distL="0" distR="0" wp14:anchorId="43037E8B" wp14:editId="5C84CBCD">
            <wp:extent cx="4968240" cy="3638550"/>
            <wp:effectExtent l="0" t="0" r="3810" b="0"/>
            <wp:docPr id="1604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4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8C1A" w14:textId="77777777" w:rsidR="00436664" w:rsidRDefault="00436664" w:rsidP="00436664">
      <w:pPr>
        <w:rPr>
          <w:rFonts w:cstheme="minorHAnsi"/>
        </w:rPr>
      </w:pPr>
    </w:p>
    <w:p w14:paraId="145C6001" w14:textId="77777777" w:rsidR="00436664" w:rsidRDefault="00436664" w:rsidP="00436664">
      <w:pPr>
        <w:rPr>
          <w:rFonts w:cstheme="minorHAnsi"/>
        </w:rPr>
      </w:pPr>
    </w:p>
    <w:p w14:paraId="2988DB58" w14:textId="77777777" w:rsidR="00436664" w:rsidRDefault="00436664" w:rsidP="00436664">
      <w:pPr>
        <w:rPr>
          <w:rFonts w:cstheme="minorHAnsi"/>
        </w:rPr>
      </w:pPr>
    </w:p>
    <w:p w14:paraId="598AAC5B" w14:textId="77777777" w:rsidR="00436664" w:rsidRDefault="00436664" w:rsidP="00436664">
      <w:pPr>
        <w:rPr>
          <w:rFonts w:cstheme="minorHAnsi"/>
        </w:rPr>
      </w:pPr>
    </w:p>
    <w:p w14:paraId="67D6986A" w14:textId="77777777" w:rsidR="00436664" w:rsidRDefault="00436664" w:rsidP="00436664">
      <w:pPr>
        <w:rPr>
          <w:rFonts w:cstheme="minorHAnsi"/>
        </w:rPr>
      </w:pPr>
    </w:p>
    <w:p w14:paraId="1807D669" w14:textId="77777777" w:rsidR="00436664" w:rsidRDefault="00436664" w:rsidP="00436664">
      <w:pPr>
        <w:rPr>
          <w:rFonts w:cstheme="minorHAnsi"/>
        </w:rPr>
      </w:pPr>
    </w:p>
    <w:p w14:paraId="7E5FDB32" w14:textId="77777777" w:rsidR="00436664" w:rsidRDefault="00436664" w:rsidP="00436664">
      <w:pPr>
        <w:rPr>
          <w:rFonts w:cstheme="minorHAnsi"/>
        </w:rPr>
      </w:pPr>
    </w:p>
    <w:p w14:paraId="60F30CB8" w14:textId="77777777" w:rsidR="00436664" w:rsidRDefault="00436664" w:rsidP="00436664">
      <w:pPr>
        <w:rPr>
          <w:rFonts w:cstheme="minorHAnsi"/>
        </w:rPr>
      </w:pPr>
    </w:p>
    <w:p w14:paraId="7DED37F4" w14:textId="77777777" w:rsidR="00436664" w:rsidRDefault="00436664" w:rsidP="00436664">
      <w:pPr>
        <w:rPr>
          <w:rFonts w:cstheme="minorHAnsi"/>
        </w:rPr>
      </w:pPr>
    </w:p>
    <w:p w14:paraId="6343F9CD" w14:textId="77777777" w:rsidR="00436664" w:rsidRDefault="00436664" w:rsidP="00436664">
      <w:pPr>
        <w:rPr>
          <w:rFonts w:cstheme="minorHAnsi"/>
        </w:rPr>
      </w:pPr>
    </w:p>
    <w:p w14:paraId="59506846" w14:textId="77777777" w:rsidR="00436664" w:rsidRDefault="00436664" w:rsidP="00436664">
      <w:pPr>
        <w:rPr>
          <w:rFonts w:cstheme="minorHAnsi"/>
        </w:rPr>
      </w:pPr>
    </w:p>
    <w:p w14:paraId="01312B8A" w14:textId="77777777" w:rsidR="00436664" w:rsidRDefault="00436664" w:rsidP="00436664">
      <w:pPr>
        <w:rPr>
          <w:rFonts w:cstheme="minorHAnsi"/>
        </w:rPr>
      </w:pPr>
    </w:p>
    <w:p w14:paraId="3D68A24F" w14:textId="77777777" w:rsidR="00436664" w:rsidRDefault="00436664" w:rsidP="00436664">
      <w:pPr>
        <w:rPr>
          <w:rFonts w:cstheme="minorHAnsi"/>
        </w:rPr>
      </w:pPr>
    </w:p>
    <w:p w14:paraId="71C9C400" w14:textId="77777777" w:rsidR="00436664" w:rsidRDefault="00436664" w:rsidP="00436664">
      <w:pPr>
        <w:rPr>
          <w:rFonts w:cstheme="minorHAnsi"/>
        </w:rPr>
      </w:pPr>
    </w:p>
    <w:p w14:paraId="64DE4CCB" w14:textId="77777777" w:rsidR="00436664" w:rsidRDefault="00436664" w:rsidP="00436664">
      <w:pPr>
        <w:rPr>
          <w:rFonts w:cstheme="minorHAnsi"/>
        </w:rPr>
      </w:pPr>
    </w:p>
    <w:p w14:paraId="03DEFC9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lastRenderedPageBreak/>
        <w:t xml:space="preserve">1.6 Detailed Description of Technology Used: </w:t>
      </w:r>
    </w:p>
    <w:p w14:paraId="1C8C539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Html5 </w:t>
      </w:r>
    </w:p>
    <w:p w14:paraId="4E70A16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Introduction: HTML stands for Hyper Text Markup Language. It is used to design web </w:t>
      </w:r>
    </w:p>
    <w:p w14:paraId="51EDA1F2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pages using a markup language. HTML is an abbreviation of Hypertext and Markup </w:t>
      </w:r>
    </w:p>
    <w:p w14:paraId="246AA87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language. Hypertext defines the link between the web pages. The markup language is </w:t>
      </w:r>
    </w:p>
    <w:p w14:paraId="2ACDB81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used to define the text document within the tag which defines the structure of web </w:t>
      </w:r>
    </w:p>
    <w:p w14:paraId="311D3D6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pages. HTML 5 is the fifth and current version of HTML. It has improved the markup </w:t>
      </w:r>
    </w:p>
    <w:p w14:paraId="49C95E7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available for documents and has introduced application programming </w:t>
      </w:r>
      <w:proofErr w:type="gramStart"/>
      <w:r w:rsidRPr="00436664">
        <w:rPr>
          <w:rFonts w:cstheme="minorHAnsi"/>
        </w:rPr>
        <w:t>interfaces(</w:t>
      </w:r>
      <w:proofErr w:type="gramEnd"/>
      <w:r w:rsidRPr="00436664">
        <w:rPr>
          <w:rFonts w:cstheme="minorHAnsi"/>
        </w:rPr>
        <w:t xml:space="preserve">API) </w:t>
      </w:r>
    </w:p>
    <w:p w14:paraId="4D3A41C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and Document Object </w:t>
      </w:r>
      <w:proofErr w:type="gramStart"/>
      <w:r w:rsidRPr="00436664">
        <w:rPr>
          <w:rFonts w:cstheme="minorHAnsi"/>
        </w:rPr>
        <w:t>Model(</w:t>
      </w:r>
      <w:proofErr w:type="gramEnd"/>
      <w:r w:rsidRPr="00436664">
        <w:rPr>
          <w:rFonts w:cstheme="minorHAnsi"/>
        </w:rPr>
        <w:t xml:space="preserve">DOM). </w:t>
      </w:r>
    </w:p>
    <w:p w14:paraId="4EFAC98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Features: </w:t>
      </w:r>
    </w:p>
    <w:p w14:paraId="0613515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It has introduced new multimedia features which support audio and video controls by </w:t>
      </w:r>
    </w:p>
    <w:p w14:paraId="2E250B2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using &lt;audio&gt; and &lt;video&gt; tags. </w:t>
      </w:r>
    </w:p>
    <w:p w14:paraId="5E2A34C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There are new graphics elements including vector graphics and tags. </w:t>
      </w:r>
    </w:p>
    <w:p w14:paraId="1438A7E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Enrich semantic content by including &lt;header&gt; &lt;footer&gt;, &lt;article&gt;, &lt;section&gt; and </w:t>
      </w:r>
    </w:p>
    <w:p w14:paraId="5C8E971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&lt;figure&gt; are added. </w:t>
      </w:r>
    </w:p>
    <w:p w14:paraId="6548554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Drag and Drop- The user can grab an object and drag it further dropping it to a new </w:t>
      </w:r>
    </w:p>
    <w:p w14:paraId="22FD716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location. </w:t>
      </w:r>
    </w:p>
    <w:p w14:paraId="6FF4044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Geo-location services- It helps to locate the geographical location of a client. </w:t>
      </w:r>
    </w:p>
    <w:p w14:paraId="7F55412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Web storage facility which provides web application methods to store data on the web </w:t>
      </w:r>
    </w:p>
    <w:p w14:paraId="04B07C5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browser. </w:t>
      </w:r>
    </w:p>
    <w:p w14:paraId="019DBD2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Bootstrap4 </w:t>
      </w:r>
    </w:p>
    <w:p w14:paraId="1B6DCAC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Bootstrap 4 is the newest version of Bootstrap. Bootstrap can be defined as a free and </w:t>
      </w:r>
    </w:p>
    <w:p w14:paraId="5E08C65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open-source framework that can be used to create responsive, mobile-first, front-end </w:t>
      </w:r>
    </w:p>
    <w:p w14:paraId="6C48D772" w14:textId="11AE476C" w:rsid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>web pages</w:t>
      </w:r>
    </w:p>
    <w:p w14:paraId="029D5F85" w14:textId="77777777" w:rsidR="00436664" w:rsidRDefault="00436664" w:rsidP="00436664">
      <w:pPr>
        <w:rPr>
          <w:rFonts w:cstheme="minorHAnsi"/>
        </w:rPr>
      </w:pPr>
    </w:p>
    <w:p w14:paraId="6A0343E9" w14:textId="77777777" w:rsidR="00436664" w:rsidRDefault="00436664" w:rsidP="00436664">
      <w:pPr>
        <w:rPr>
          <w:rFonts w:cstheme="minorHAnsi"/>
        </w:rPr>
      </w:pPr>
    </w:p>
    <w:p w14:paraId="3A0D36DE" w14:textId="77777777" w:rsidR="00436664" w:rsidRDefault="00436664" w:rsidP="00436664">
      <w:pPr>
        <w:rPr>
          <w:rFonts w:cstheme="minorHAnsi"/>
        </w:rPr>
      </w:pPr>
    </w:p>
    <w:p w14:paraId="714FE790" w14:textId="77777777" w:rsidR="00436664" w:rsidRDefault="00436664" w:rsidP="00436664">
      <w:pPr>
        <w:rPr>
          <w:rFonts w:cstheme="minorHAnsi"/>
        </w:rPr>
      </w:pPr>
    </w:p>
    <w:p w14:paraId="06A7FED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lastRenderedPageBreak/>
        <w:t xml:space="preserve">Advantages of Bootstrap: </w:t>
      </w:r>
    </w:p>
    <w:p w14:paraId="75E72F2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There are various different advantages of Bootstrap, a few of them are given below: </w:t>
      </w:r>
    </w:p>
    <w:p w14:paraId="4108D0D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first and foremost advantage of using Bootstrap is that it is very easy to use and </w:t>
      </w:r>
    </w:p>
    <w:p w14:paraId="0A40DB0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implement. If a person has some basic knowledge of HTML and CSS, that user can </w:t>
      </w:r>
    </w:p>
    <w:p w14:paraId="751FF00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easily use Bootstrap. </w:t>
      </w:r>
    </w:p>
    <w:p w14:paraId="65488E9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fact that Bootstrap can adapt to the size of any phone, tablet, desktop and so on is </w:t>
      </w:r>
    </w:p>
    <w:p w14:paraId="2B922FE9" w14:textId="77777777" w:rsidR="00436664" w:rsidRPr="00436664" w:rsidRDefault="00436664" w:rsidP="00436664">
      <w:pPr>
        <w:rPr>
          <w:rFonts w:cstheme="minorHAnsi"/>
        </w:rPr>
      </w:pPr>
      <w:proofErr w:type="gramStart"/>
      <w:r w:rsidRPr="00436664">
        <w:rPr>
          <w:rFonts w:cstheme="minorHAnsi"/>
        </w:rPr>
        <w:t>also</w:t>
      </w:r>
      <w:proofErr w:type="gramEnd"/>
      <w:r w:rsidRPr="00436664">
        <w:rPr>
          <w:rFonts w:cstheme="minorHAnsi"/>
        </w:rPr>
        <w:t xml:space="preserve"> very interesting feature. </w:t>
      </w:r>
    </w:p>
    <w:p w14:paraId="2244D25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Bootstrap 4 is also useful because it is compatible with all modern browsers which </w:t>
      </w:r>
    </w:p>
    <w:p w14:paraId="45452AA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include Google Chrome, Firefox, Internet Explorer 10+, Edge, Safari, and Opera. </w:t>
      </w:r>
    </w:p>
    <w:p w14:paraId="0981BEC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It also produces less cross-browser bugs. </w:t>
      </w:r>
    </w:p>
    <w:p w14:paraId="5180B30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It is light weighted and consequently it can be widely used as a framework for creating </w:t>
      </w:r>
    </w:p>
    <w:p w14:paraId="5161127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responsive sites. </w:t>
      </w:r>
    </w:p>
    <w:p w14:paraId="140E7A4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Lastly, </w:t>
      </w:r>
      <w:proofErr w:type="gramStart"/>
      <w:r w:rsidRPr="00436664">
        <w:rPr>
          <w:rFonts w:cstheme="minorHAnsi"/>
        </w:rPr>
        <w:t>Bootstrap</w:t>
      </w:r>
      <w:proofErr w:type="gramEnd"/>
      <w:r w:rsidRPr="00436664">
        <w:rPr>
          <w:rFonts w:cstheme="minorHAnsi"/>
        </w:rPr>
        <w:t xml:space="preserve"> 4 is a very simple and yet very effective grid system. </w:t>
      </w:r>
    </w:p>
    <w:p w14:paraId="0A7508B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Why should one use Bootstrap? </w:t>
      </w:r>
    </w:p>
    <w:p w14:paraId="46DB82E2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There are multiple reasons for that, such as: </w:t>
      </w:r>
    </w:p>
    <w:p w14:paraId="6E38F95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It is a way more fast and simpler way to develop websites. </w:t>
      </w:r>
    </w:p>
    <w:p w14:paraId="1AC30F6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It can create platform-independent web pages. </w:t>
      </w:r>
    </w:p>
    <w:p w14:paraId="4833635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It can also create responsive web pages. </w:t>
      </w:r>
    </w:p>
    <w:p w14:paraId="7677214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web pages created by using Bootstrap 4 can be easily made responsive. </w:t>
      </w:r>
    </w:p>
    <w:p w14:paraId="53437EDF" w14:textId="77777777" w:rsidR="00436664" w:rsidRPr="00436664" w:rsidRDefault="00436664" w:rsidP="00436664">
      <w:pPr>
        <w:rPr>
          <w:rFonts w:cstheme="minorHAnsi"/>
        </w:rPr>
      </w:pPr>
      <w:proofErr w:type="spellStart"/>
      <w:r w:rsidRPr="00436664">
        <w:rPr>
          <w:rFonts w:cstheme="minorHAnsi"/>
          <w:b/>
          <w:bCs/>
        </w:rPr>
        <w:t>Javascript</w:t>
      </w:r>
      <w:proofErr w:type="spellEnd"/>
      <w:r w:rsidRPr="00436664">
        <w:rPr>
          <w:rFonts w:cstheme="minorHAnsi"/>
          <w:b/>
          <w:bCs/>
        </w:rPr>
        <w:t xml:space="preserve"> </w:t>
      </w:r>
    </w:p>
    <w:p w14:paraId="670C7B68" w14:textId="5F671D22" w:rsidR="00436664" w:rsidRDefault="00436664" w:rsidP="00436664">
      <w:pPr>
        <w:rPr>
          <w:rFonts w:cstheme="minorHAnsi"/>
          <w:b/>
          <w:bCs/>
        </w:rPr>
      </w:pPr>
      <w:r w:rsidRPr="00436664">
        <w:rPr>
          <w:rFonts w:cstheme="minorHAnsi"/>
          <w:b/>
          <w:bCs/>
        </w:rPr>
        <w:t xml:space="preserve">What is </w:t>
      </w:r>
      <w:proofErr w:type="gramStart"/>
      <w:r w:rsidRPr="00436664">
        <w:rPr>
          <w:rFonts w:cstheme="minorHAnsi"/>
          <w:b/>
          <w:bCs/>
        </w:rPr>
        <w:t>JavaScript ?</w:t>
      </w:r>
      <w:proofErr w:type="gramEnd"/>
    </w:p>
    <w:p w14:paraId="1AE2FD6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JavaScript is a dynamic computer programming language. It is lightweight and most </w:t>
      </w:r>
    </w:p>
    <w:p w14:paraId="112066E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commonly used as a part of web pages, whose implementations allow client-side script </w:t>
      </w:r>
    </w:p>
    <w:p w14:paraId="2319A4B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to interact with the user and make dynamic pages. It is an interpreted programming </w:t>
      </w:r>
    </w:p>
    <w:p w14:paraId="29D185D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language with object-oriented capabilities. </w:t>
      </w:r>
    </w:p>
    <w:p w14:paraId="6608056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JavaScript was first known as </w:t>
      </w:r>
      <w:proofErr w:type="spellStart"/>
      <w:r w:rsidRPr="00436664">
        <w:rPr>
          <w:rFonts w:cstheme="minorHAnsi"/>
        </w:rPr>
        <w:t>LiveScript</w:t>
      </w:r>
      <w:proofErr w:type="spellEnd"/>
      <w:r w:rsidRPr="00436664">
        <w:rPr>
          <w:rFonts w:cstheme="minorHAnsi"/>
        </w:rPr>
        <w:t xml:space="preserve">, but Netscape changed its name to JavaScript, </w:t>
      </w:r>
    </w:p>
    <w:p w14:paraId="5CC550F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possibly because of the excitement being generated by Java. JavaScript made its first </w:t>
      </w:r>
    </w:p>
    <w:p w14:paraId="18C0AF5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appearance in Netscape 2.0 in 1995 with the name </w:t>
      </w:r>
      <w:proofErr w:type="spellStart"/>
      <w:r w:rsidRPr="00436664">
        <w:rPr>
          <w:rFonts w:cstheme="minorHAnsi"/>
        </w:rPr>
        <w:t>LiveScript</w:t>
      </w:r>
      <w:proofErr w:type="spellEnd"/>
      <w:r w:rsidRPr="00436664">
        <w:rPr>
          <w:rFonts w:cstheme="minorHAnsi"/>
        </w:rPr>
        <w:t xml:space="preserve">. The general-purpose </w:t>
      </w:r>
    </w:p>
    <w:p w14:paraId="33133D4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lastRenderedPageBreak/>
        <w:t xml:space="preserve">core of the language has been embedded in Netscape, Internet Explorer, and </w:t>
      </w:r>
      <w:proofErr w:type="gramStart"/>
      <w:r w:rsidRPr="00436664">
        <w:rPr>
          <w:rFonts w:cstheme="minorHAnsi"/>
        </w:rPr>
        <w:t>other</w:t>
      </w:r>
      <w:proofErr w:type="gramEnd"/>
      <w:r w:rsidRPr="00436664">
        <w:rPr>
          <w:rFonts w:cstheme="minorHAnsi"/>
        </w:rPr>
        <w:t xml:space="preserve"> web </w:t>
      </w:r>
    </w:p>
    <w:p w14:paraId="042287C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browsers. </w:t>
      </w:r>
    </w:p>
    <w:p w14:paraId="3BBF1BC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Advantages of JavaScript </w:t>
      </w:r>
    </w:p>
    <w:p w14:paraId="2D9A911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The merits of using JavaScript are − </w:t>
      </w:r>
    </w:p>
    <w:p w14:paraId="1DBDF93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Less server interaction − You can validate user input before sending the page off to the </w:t>
      </w:r>
    </w:p>
    <w:p w14:paraId="1C0EEAE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server. This saves server traffic, which means less load on your server. </w:t>
      </w:r>
    </w:p>
    <w:p w14:paraId="0357838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Immediate feedback to the visitors − They don't have to wait for a page reload to see if </w:t>
      </w:r>
    </w:p>
    <w:p w14:paraId="4F5DAE6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they have forgotten to enter something. </w:t>
      </w:r>
    </w:p>
    <w:p w14:paraId="57F98A6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Increased interactivity − You can create interfaces that react when the user hovers over </w:t>
      </w:r>
    </w:p>
    <w:p w14:paraId="1B3E6B9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them with a mouse or activates them via the keyboard. </w:t>
      </w:r>
    </w:p>
    <w:p w14:paraId="44B2CDE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Richer interfaces − You can use JavaScript to include such items as drag-and-drop </w:t>
      </w:r>
    </w:p>
    <w:p w14:paraId="1A922AC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components and sliders to give a Rich Interface to your site visitors. </w:t>
      </w:r>
    </w:p>
    <w:p w14:paraId="747EF00C" w14:textId="77777777" w:rsidR="00436664" w:rsidRPr="00436664" w:rsidRDefault="00436664" w:rsidP="00436664">
      <w:pPr>
        <w:rPr>
          <w:rFonts w:cstheme="minorHAnsi"/>
        </w:rPr>
      </w:pPr>
      <w:proofErr w:type="spellStart"/>
      <w:r w:rsidRPr="00436664">
        <w:rPr>
          <w:rFonts w:cstheme="minorHAnsi"/>
          <w:b/>
          <w:bCs/>
        </w:rPr>
        <w:t>Jquery</w:t>
      </w:r>
      <w:proofErr w:type="spellEnd"/>
      <w:r w:rsidRPr="00436664">
        <w:rPr>
          <w:rFonts w:cstheme="minorHAnsi"/>
          <w:b/>
          <w:bCs/>
        </w:rPr>
        <w:t xml:space="preserve"> </w:t>
      </w:r>
    </w:p>
    <w:p w14:paraId="44CBF69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jQuery is a fast, small, cross-platform and feature-rich JavaScript library. It is designed </w:t>
      </w:r>
    </w:p>
    <w:p w14:paraId="5FBEFC6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to simplify the client-side scripting of HTML. It makes things like HTML document </w:t>
      </w:r>
    </w:p>
    <w:p w14:paraId="3CE5F28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traversal and manipulation, animation, event handling, and AJAX very simple with an </w:t>
      </w:r>
    </w:p>
    <w:p w14:paraId="37B509B5" w14:textId="5C970415" w:rsid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>easy-to-use API that works on a lot of different type of browsers</w:t>
      </w:r>
    </w:p>
    <w:p w14:paraId="00C6A75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main purpose of jQuery is to provide an easy way to use JavaScript on your website </w:t>
      </w:r>
    </w:p>
    <w:p w14:paraId="600F0CE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to make it more interactive and attractive. It is also used to add animation. </w:t>
      </w:r>
    </w:p>
    <w:p w14:paraId="3C6FA2C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What is jQuery </w:t>
      </w:r>
    </w:p>
    <w:p w14:paraId="21C4D14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jQuery is a small, light-weight and fast JavaScript library. It is cross-platform and </w:t>
      </w:r>
    </w:p>
    <w:p w14:paraId="169DB65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supports different types of browsers. It is also referred </w:t>
      </w:r>
      <w:proofErr w:type="gramStart"/>
      <w:r w:rsidRPr="00436664">
        <w:rPr>
          <w:rFonts w:cstheme="minorHAnsi"/>
        </w:rPr>
        <w:t>as ?write</w:t>
      </w:r>
      <w:proofErr w:type="gramEnd"/>
      <w:r w:rsidRPr="00436664">
        <w:rPr>
          <w:rFonts w:cstheme="minorHAnsi"/>
        </w:rPr>
        <w:t xml:space="preserve"> less do more? because </w:t>
      </w:r>
    </w:p>
    <w:p w14:paraId="3B67D7E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it takes a lot of common tasks that requires many lines of JavaScript code to accomplish, </w:t>
      </w:r>
    </w:p>
    <w:p w14:paraId="19D2A5A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and binds them into methods that can be called with a single line of code whenever </w:t>
      </w:r>
    </w:p>
    <w:p w14:paraId="41294D8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needed. It is also very useful to simplify a lot of the complicated things from JavaScript, </w:t>
      </w:r>
    </w:p>
    <w:p w14:paraId="68913DA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like AJAX calls and DOM manipulation. </w:t>
      </w:r>
    </w:p>
    <w:p w14:paraId="26F69C7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jQuery is a small, fast and lightweight JavaScript library. </w:t>
      </w:r>
    </w:p>
    <w:p w14:paraId="5DDE2E1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jQuery is platform-independent. </w:t>
      </w:r>
    </w:p>
    <w:p w14:paraId="2F9A270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lastRenderedPageBreak/>
        <w:t xml:space="preserve">jQuery means "write less do more". </w:t>
      </w:r>
    </w:p>
    <w:p w14:paraId="47D8241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jQuery simplifies AJAX call and DOM manipulation. </w:t>
      </w:r>
    </w:p>
    <w:p w14:paraId="49EE4DF1" w14:textId="77777777" w:rsidR="00436664" w:rsidRPr="00436664" w:rsidRDefault="00436664" w:rsidP="00436664">
      <w:pPr>
        <w:rPr>
          <w:rFonts w:cstheme="minorHAnsi"/>
        </w:rPr>
      </w:pPr>
      <w:proofErr w:type="spellStart"/>
      <w:r w:rsidRPr="00436664">
        <w:rPr>
          <w:rFonts w:cstheme="minorHAnsi"/>
          <w:b/>
          <w:bCs/>
        </w:rPr>
        <w:t>Thymeleaf</w:t>
      </w:r>
      <w:proofErr w:type="spellEnd"/>
      <w:r w:rsidRPr="00436664">
        <w:rPr>
          <w:rFonts w:cstheme="minorHAnsi"/>
          <w:b/>
          <w:bCs/>
        </w:rPr>
        <w:t xml:space="preserve"> </w:t>
      </w:r>
    </w:p>
    <w:p w14:paraId="5630F57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</w:t>
      </w:r>
      <w:proofErr w:type="spellStart"/>
      <w:r w:rsidRPr="00436664">
        <w:rPr>
          <w:rFonts w:cstheme="minorHAnsi"/>
        </w:rPr>
        <w:t>Thymeleaf</w:t>
      </w:r>
      <w:proofErr w:type="spellEnd"/>
      <w:r w:rsidRPr="00436664">
        <w:rPr>
          <w:rFonts w:cstheme="minorHAnsi"/>
        </w:rPr>
        <w:t xml:space="preserve"> is an open-source Java library that is licensed under the Apache License </w:t>
      </w:r>
    </w:p>
    <w:p w14:paraId="2F46753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2.0. It is a HTML5/XHTML/XML template engine. It is a server-side Java template </w:t>
      </w:r>
    </w:p>
    <w:p w14:paraId="3D0B3FF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engine for both web (servlet-based) and non-web (offline) environments. It is perfect </w:t>
      </w:r>
    </w:p>
    <w:p w14:paraId="73A15B5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for modern-day HTML5 JVM web development. It provides full integration with </w:t>
      </w:r>
    </w:p>
    <w:p w14:paraId="103A016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Spring Framework. </w:t>
      </w:r>
    </w:p>
    <w:p w14:paraId="1C55B74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It applies a set of transformations to template files in order to display data or text </w:t>
      </w:r>
    </w:p>
    <w:p w14:paraId="1F65AC6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produced by the application. It is appropriate for serving XHTML/HTML5 in web </w:t>
      </w:r>
    </w:p>
    <w:p w14:paraId="1A931A4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applications. </w:t>
      </w:r>
    </w:p>
    <w:p w14:paraId="1863ADC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goal of </w:t>
      </w:r>
      <w:proofErr w:type="spellStart"/>
      <w:r w:rsidRPr="00436664">
        <w:rPr>
          <w:rFonts w:cstheme="minorHAnsi"/>
        </w:rPr>
        <w:t>Thymeleaf</w:t>
      </w:r>
      <w:proofErr w:type="spellEnd"/>
      <w:r w:rsidRPr="00436664">
        <w:rPr>
          <w:rFonts w:cstheme="minorHAnsi"/>
        </w:rPr>
        <w:t xml:space="preserve"> is to provide a stylish and well-formed way of creating </w:t>
      </w:r>
    </w:p>
    <w:p w14:paraId="79A5BD56" w14:textId="430E3D33" w:rsid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>templates. It is based on XML tags and attributes. These XML tags define the execution</w:t>
      </w:r>
    </w:p>
    <w:p w14:paraId="6BE40A6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of predefined logic on the DOM (Document Object Model) instead of explicitly writing </w:t>
      </w:r>
    </w:p>
    <w:p w14:paraId="266F92C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that logic as code inside the template. It is a substitute for JSP. </w:t>
      </w:r>
    </w:p>
    <w:p w14:paraId="215E4D8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architecture of </w:t>
      </w:r>
      <w:proofErr w:type="spellStart"/>
      <w:r w:rsidRPr="00436664">
        <w:rPr>
          <w:rFonts w:cstheme="minorHAnsi"/>
        </w:rPr>
        <w:t>Thymeleaf</w:t>
      </w:r>
      <w:proofErr w:type="spellEnd"/>
      <w:r w:rsidRPr="00436664">
        <w:rPr>
          <w:rFonts w:cstheme="minorHAnsi"/>
        </w:rPr>
        <w:t xml:space="preserve"> allows the fast processing of templates that depends on </w:t>
      </w:r>
    </w:p>
    <w:p w14:paraId="39D13C9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caching of parsed files. It uses the least possible </w:t>
      </w:r>
      <w:proofErr w:type="gramStart"/>
      <w:r w:rsidRPr="00436664">
        <w:rPr>
          <w:rFonts w:cstheme="minorHAnsi"/>
        </w:rPr>
        <w:t>amount</w:t>
      </w:r>
      <w:proofErr w:type="gramEnd"/>
      <w:r w:rsidRPr="00436664">
        <w:rPr>
          <w:rFonts w:cstheme="minorHAnsi"/>
        </w:rPr>
        <w:t xml:space="preserve"> of I/O operations during </w:t>
      </w:r>
    </w:p>
    <w:p w14:paraId="2B0D383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execution. </w:t>
      </w:r>
    </w:p>
    <w:p w14:paraId="3531FF34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Why we use </w:t>
      </w:r>
      <w:proofErr w:type="spellStart"/>
      <w:r w:rsidRPr="00436664">
        <w:rPr>
          <w:rFonts w:cstheme="minorHAnsi"/>
          <w:b/>
          <w:bCs/>
        </w:rPr>
        <w:t>Thymeleaf</w:t>
      </w:r>
      <w:proofErr w:type="spellEnd"/>
      <w:r w:rsidRPr="00436664">
        <w:rPr>
          <w:rFonts w:cstheme="minorHAnsi"/>
          <w:b/>
          <w:bCs/>
        </w:rPr>
        <w:t xml:space="preserve">? </w:t>
      </w:r>
    </w:p>
    <w:p w14:paraId="5A183F5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JSP is more or less similar to HTML. But it is not completely compatible with HTML </w:t>
      </w:r>
    </w:p>
    <w:p w14:paraId="6F42B11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like </w:t>
      </w:r>
      <w:proofErr w:type="spellStart"/>
      <w:r w:rsidRPr="00436664">
        <w:rPr>
          <w:rFonts w:cstheme="minorHAnsi"/>
        </w:rPr>
        <w:t>Thymeleaf</w:t>
      </w:r>
      <w:proofErr w:type="spellEnd"/>
      <w:r w:rsidRPr="00436664">
        <w:rPr>
          <w:rFonts w:cstheme="minorHAnsi"/>
        </w:rPr>
        <w:t xml:space="preserve">. We can open and display a </w:t>
      </w:r>
      <w:proofErr w:type="spellStart"/>
      <w:r w:rsidRPr="00436664">
        <w:rPr>
          <w:rFonts w:cstheme="minorHAnsi"/>
        </w:rPr>
        <w:t>Thymeleaf</w:t>
      </w:r>
      <w:proofErr w:type="spellEnd"/>
      <w:r w:rsidRPr="00436664">
        <w:rPr>
          <w:rFonts w:cstheme="minorHAnsi"/>
        </w:rPr>
        <w:t xml:space="preserve"> template file normally in the </w:t>
      </w:r>
    </w:p>
    <w:p w14:paraId="6C9099F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browser while the JSP file does not. </w:t>
      </w:r>
    </w:p>
    <w:p w14:paraId="026EA39F" w14:textId="77777777" w:rsidR="00436664" w:rsidRPr="00436664" w:rsidRDefault="00436664" w:rsidP="00436664">
      <w:pPr>
        <w:rPr>
          <w:rFonts w:cstheme="minorHAnsi"/>
        </w:rPr>
      </w:pPr>
      <w:proofErr w:type="spellStart"/>
      <w:r w:rsidRPr="00436664">
        <w:rPr>
          <w:rFonts w:cstheme="minorHAnsi"/>
        </w:rPr>
        <w:t>Thymeleaf</w:t>
      </w:r>
      <w:proofErr w:type="spellEnd"/>
      <w:r w:rsidRPr="00436664">
        <w:rPr>
          <w:rFonts w:cstheme="minorHAnsi"/>
        </w:rPr>
        <w:t xml:space="preserve"> supports variable expressions (${...}) like Spring EL and executes on model </w:t>
      </w:r>
    </w:p>
    <w:p w14:paraId="6987C1FB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attributes, asterisk expressions (*{...}) execute on the form backing bean, hash </w:t>
      </w:r>
    </w:p>
    <w:p w14:paraId="1829B55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expressions (#{...}) are for internationalization, and link expressions (@{...}) rewrite </w:t>
      </w:r>
    </w:p>
    <w:p w14:paraId="131FB94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URLs. </w:t>
      </w:r>
    </w:p>
    <w:p w14:paraId="4314BD3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Like JSP, </w:t>
      </w:r>
      <w:proofErr w:type="spellStart"/>
      <w:r w:rsidRPr="00436664">
        <w:rPr>
          <w:rFonts w:cstheme="minorHAnsi"/>
        </w:rPr>
        <w:t>Thymeleaf</w:t>
      </w:r>
      <w:proofErr w:type="spellEnd"/>
      <w:r w:rsidRPr="00436664">
        <w:rPr>
          <w:rFonts w:cstheme="minorHAnsi"/>
        </w:rPr>
        <w:t xml:space="preserve"> works well for Rich HTML emails. </w:t>
      </w:r>
    </w:p>
    <w:p w14:paraId="0DAC3663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Spring framework </w:t>
      </w:r>
    </w:p>
    <w:p w14:paraId="22AF1F0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lastRenderedPageBreak/>
        <w:t xml:space="preserve">Spring is the most popular application development framework for enterprise Java. </w:t>
      </w:r>
    </w:p>
    <w:p w14:paraId="3346FA3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Millions of developers around the world use Spring Framework to create high </w:t>
      </w:r>
    </w:p>
    <w:p w14:paraId="44F99DD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performing, easily testable, and reusable code. </w:t>
      </w:r>
    </w:p>
    <w:p w14:paraId="3729321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Spring framework is an </w:t>
      </w:r>
      <w:proofErr w:type="gramStart"/>
      <w:r w:rsidRPr="00436664">
        <w:rPr>
          <w:rFonts w:cstheme="minorHAnsi"/>
        </w:rPr>
        <w:t>open source</w:t>
      </w:r>
      <w:proofErr w:type="gramEnd"/>
      <w:r w:rsidRPr="00436664">
        <w:rPr>
          <w:rFonts w:cstheme="minorHAnsi"/>
        </w:rPr>
        <w:t xml:space="preserve"> Java platform. It was initially written by Rod </w:t>
      </w:r>
    </w:p>
    <w:p w14:paraId="4273BFA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Johnson and was first released under the Apache 2.0 license in June 2003. </w:t>
      </w:r>
    </w:p>
    <w:p w14:paraId="6D8B2F1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Spring is lightweight when it comes to size and transparency. The basic version of </w:t>
      </w:r>
    </w:p>
    <w:p w14:paraId="0F9AA0F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Spring framework is around 2MB. </w:t>
      </w:r>
    </w:p>
    <w:p w14:paraId="3A1EA15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The core features of the Spring Framework can be used in developing any Java </w:t>
      </w:r>
    </w:p>
    <w:p w14:paraId="226288E3" w14:textId="44214101" w:rsid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>application, but there are extensions for building web applications on top of the Java</w:t>
      </w:r>
    </w:p>
    <w:p w14:paraId="3409E61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EE platform. Spring framework targets to make J2EE development easier to use and </w:t>
      </w:r>
    </w:p>
    <w:p w14:paraId="7ACD2C8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promotes good programming practices by enabling a POJO-based programming model. </w:t>
      </w:r>
    </w:p>
    <w:p w14:paraId="2C3293B5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  <w:b/>
          <w:bCs/>
        </w:rPr>
        <w:t xml:space="preserve">Benefits of Using the Spring Framework </w:t>
      </w:r>
    </w:p>
    <w:p w14:paraId="2B595E0C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Following is the list of few of the great benefits of using Spring Framework − </w:t>
      </w:r>
    </w:p>
    <w:p w14:paraId="1E79BD4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Spring enables developers to develop enterprise-class applications using POJOs. The </w:t>
      </w:r>
    </w:p>
    <w:p w14:paraId="3F5F8BE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benefit of using only POJOs is that you do not need an EJB container product such as </w:t>
      </w:r>
    </w:p>
    <w:p w14:paraId="4F8837A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an application server but you have the option of using only a robust servlet container </w:t>
      </w:r>
    </w:p>
    <w:p w14:paraId="37CCB83F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such as Tomcat or some commercial product. </w:t>
      </w:r>
    </w:p>
    <w:p w14:paraId="43C51EE8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Spring is organized in a modular fashion. Even though the number of packages and </w:t>
      </w:r>
    </w:p>
    <w:p w14:paraId="7C3F71D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classes are substantial, you have to worry only about the ones you need and ignore the </w:t>
      </w:r>
    </w:p>
    <w:p w14:paraId="28FF0A7E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rest. </w:t>
      </w:r>
    </w:p>
    <w:p w14:paraId="5B423F0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Spring does not reinvent the wheel, instead it truly makes use of some of the existing </w:t>
      </w:r>
    </w:p>
    <w:p w14:paraId="1779567A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technologies like several ORM frameworks, logging frameworks, JEE, Quartz and JDK </w:t>
      </w:r>
    </w:p>
    <w:p w14:paraId="24F732C1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timers, and other view technologies. </w:t>
      </w:r>
    </w:p>
    <w:p w14:paraId="3A62E4F0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Testing an application written with Spring is simple because environment-dependent </w:t>
      </w:r>
    </w:p>
    <w:p w14:paraId="7EF5A852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code is moved into this framework. Furthermore, by using </w:t>
      </w:r>
      <w:proofErr w:type="spellStart"/>
      <w:r w:rsidRPr="00436664">
        <w:rPr>
          <w:rFonts w:cstheme="minorHAnsi"/>
        </w:rPr>
        <w:t>JavaBeanstyle</w:t>
      </w:r>
      <w:proofErr w:type="spellEnd"/>
      <w:r w:rsidRPr="00436664">
        <w:rPr>
          <w:rFonts w:cstheme="minorHAnsi"/>
        </w:rPr>
        <w:t xml:space="preserve"> POJOs, it </w:t>
      </w:r>
    </w:p>
    <w:p w14:paraId="3147498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becomes easier to use dependency injection for injecting test data. </w:t>
      </w:r>
    </w:p>
    <w:p w14:paraId="16DC7DB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Spring's web framework is a well-designed web MVC framework, which provides a </w:t>
      </w:r>
    </w:p>
    <w:p w14:paraId="23CF756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great alternative to web frameworks such as Struts or other over-engineered or less </w:t>
      </w:r>
    </w:p>
    <w:p w14:paraId="68D7B26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lastRenderedPageBreak/>
        <w:t xml:space="preserve">popular web frameworks. </w:t>
      </w:r>
    </w:p>
    <w:p w14:paraId="35E500C6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Spring provides a convenient API to translate technology-specific exceptions (thrown </w:t>
      </w:r>
    </w:p>
    <w:p w14:paraId="2D5B8B77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by JDBC, Hibernate, or JDO, for example) into consistent, unchecked exceptions. </w:t>
      </w:r>
    </w:p>
    <w:p w14:paraId="2C021E69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Lightweight IoC containers tend to be lightweight, especially when compared to EJB </w:t>
      </w:r>
    </w:p>
    <w:p w14:paraId="6855753D" w14:textId="77777777" w:rsidR="00436664" w:rsidRP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 xml:space="preserve">containers, for example. This is beneficial for developing and deploying applications </w:t>
      </w:r>
    </w:p>
    <w:p w14:paraId="72C75F7A" w14:textId="317F8FDC" w:rsidR="00436664" w:rsidRDefault="00436664" w:rsidP="00436664">
      <w:pPr>
        <w:rPr>
          <w:rFonts w:cstheme="minorHAnsi"/>
        </w:rPr>
      </w:pPr>
      <w:r w:rsidRPr="00436664">
        <w:rPr>
          <w:rFonts w:cstheme="minorHAnsi"/>
        </w:rPr>
        <w:t>on computers with limited memory and CPU resources</w:t>
      </w:r>
    </w:p>
    <w:p w14:paraId="7E1ABDA0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Spring provides a consistent transaction management interface that can scale down to </w:t>
      </w:r>
    </w:p>
    <w:p w14:paraId="62E99F5B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a local transaction (using a single database, for example) and scale up to global </w:t>
      </w:r>
    </w:p>
    <w:p w14:paraId="37934631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transactions (using JTA, for example). </w:t>
      </w:r>
    </w:p>
    <w:p w14:paraId="27F8A15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Spring boot </w:t>
      </w:r>
    </w:p>
    <w:p w14:paraId="0853454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Spring Boot is an </w:t>
      </w:r>
      <w:proofErr w:type="gramStart"/>
      <w:r w:rsidRPr="006B0E4E">
        <w:rPr>
          <w:rFonts w:cstheme="minorHAnsi"/>
        </w:rPr>
        <w:t>open source</w:t>
      </w:r>
      <w:proofErr w:type="gramEnd"/>
      <w:r w:rsidRPr="006B0E4E">
        <w:rPr>
          <w:rFonts w:cstheme="minorHAnsi"/>
        </w:rPr>
        <w:t xml:space="preserve"> Java-based framework used to create a micro Service. It </w:t>
      </w:r>
    </w:p>
    <w:p w14:paraId="7D957C1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is developed by Pivotal Team and is used to build stand-alone and production ready </w:t>
      </w:r>
    </w:p>
    <w:p w14:paraId="6AC7AE7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spring applications. This chapter will give you an introduction to Spring Boot and </w:t>
      </w:r>
    </w:p>
    <w:p w14:paraId="097CF92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familiarizes you with its basic concepts. </w:t>
      </w:r>
    </w:p>
    <w:p w14:paraId="1A6F12A1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What is Micro Service? </w:t>
      </w:r>
    </w:p>
    <w:p w14:paraId="322A6C94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Micro Service is an architecture that allows the developers to develop and deploy </w:t>
      </w:r>
    </w:p>
    <w:p w14:paraId="20942530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services independently. Each service running has its own process and this achieves the </w:t>
      </w:r>
    </w:p>
    <w:p w14:paraId="6E63577C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lightweight model to support business applications. </w:t>
      </w:r>
    </w:p>
    <w:p w14:paraId="742020F6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Advantages </w:t>
      </w:r>
    </w:p>
    <w:p w14:paraId="0F9D7362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Micro services </w:t>
      </w:r>
      <w:proofErr w:type="gramStart"/>
      <w:r w:rsidRPr="006B0E4E">
        <w:rPr>
          <w:rFonts w:cstheme="minorHAnsi"/>
        </w:rPr>
        <w:t>offers</w:t>
      </w:r>
      <w:proofErr w:type="gramEnd"/>
      <w:r w:rsidRPr="006B0E4E">
        <w:rPr>
          <w:rFonts w:cstheme="minorHAnsi"/>
        </w:rPr>
        <w:t xml:space="preserve"> the following advantages to its developers − </w:t>
      </w:r>
    </w:p>
    <w:p w14:paraId="26602D60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Easy deployment </w:t>
      </w:r>
    </w:p>
    <w:p w14:paraId="52B98D3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Simple scalability </w:t>
      </w:r>
    </w:p>
    <w:p w14:paraId="336C8DC4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Compatible with Containers </w:t>
      </w:r>
    </w:p>
    <w:p w14:paraId="668776E9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Minimum configuration </w:t>
      </w:r>
    </w:p>
    <w:p w14:paraId="75E9B942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Lesser production time </w:t>
      </w:r>
    </w:p>
    <w:p w14:paraId="11138E45" w14:textId="22751968" w:rsidR="00436664" w:rsidRDefault="006B0E4E" w:rsidP="006B0E4E">
      <w:pPr>
        <w:rPr>
          <w:rFonts w:cstheme="minorHAnsi"/>
          <w:b/>
          <w:bCs/>
        </w:rPr>
      </w:pPr>
      <w:r w:rsidRPr="006B0E4E">
        <w:rPr>
          <w:rFonts w:cstheme="minorHAnsi"/>
          <w:b/>
          <w:bCs/>
        </w:rPr>
        <w:t>What is Spring Boot?</w:t>
      </w:r>
    </w:p>
    <w:p w14:paraId="79B25FC5" w14:textId="77777777" w:rsidR="006B0E4E" w:rsidRDefault="006B0E4E" w:rsidP="006B0E4E">
      <w:pPr>
        <w:rPr>
          <w:rFonts w:cstheme="minorHAnsi"/>
          <w:b/>
          <w:bCs/>
        </w:rPr>
      </w:pPr>
    </w:p>
    <w:p w14:paraId="68987328" w14:textId="77777777" w:rsidR="006B0E4E" w:rsidRDefault="006B0E4E" w:rsidP="006B0E4E">
      <w:pPr>
        <w:rPr>
          <w:rFonts w:cstheme="minorHAnsi"/>
          <w:b/>
          <w:bCs/>
        </w:rPr>
      </w:pPr>
    </w:p>
    <w:p w14:paraId="3B35F588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lastRenderedPageBreak/>
        <w:t xml:space="preserve">Spring Boot provides a good platform for Java developers to develop a stand-alone and </w:t>
      </w:r>
    </w:p>
    <w:p w14:paraId="20194324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production-grade spring application that you can just run. You can get started with </w:t>
      </w:r>
    </w:p>
    <w:p w14:paraId="043182AA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minimum configurations without the need for an entire Spring configuration setup. </w:t>
      </w:r>
    </w:p>
    <w:p w14:paraId="7A6E6B4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Advantages </w:t>
      </w:r>
    </w:p>
    <w:p w14:paraId="7916737B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Spring Boot offers the following advantages to its developers − </w:t>
      </w:r>
    </w:p>
    <w:p w14:paraId="6D593D14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Easy to understand and develop spring applications </w:t>
      </w:r>
    </w:p>
    <w:p w14:paraId="13890AC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Increases productivity </w:t>
      </w:r>
    </w:p>
    <w:p w14:paraId="0B70088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Reduces the development time </w:t>
      </w:r>
    </w:p>
    <w:p w14:paraId="6404FE42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Goals </w:t>
      </w:r>
    </w:p>
    <w:p w14:paraId="2E9B1F8A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Spring Boot is designed with the following goals − </w:t>
      </w:r>
    </w:p>
    <w:p w14:paraId="1015CAC0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To avoid complex XML configuration in Spring </w:t>
      </w:r>
    </w:p>
    <w:p w14:paraId="2F0FE485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To develop a production ready Spring applications in an easier way </w:t>
      </w:r>
    </w:p>
    <w:p w14:paraId="0FBE81B6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To reduce the development time and run the application independently </w:t>
      </w:r>
    </w:p>
    <w:p w14:paraId="1A82C9DC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Offer an easier way of getting started with the application </w:t>
      </w:r>
    </w:p>
    <w:p w14:paraId="2686ACE1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Spring security </w:t>
      </w:r>
    </w:p>
    <w:p w14:paraId="17A2F0C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Spring Security is a framework which provides various security features like: </w:t>
      </w:r>
    </w:p>
    <w:p w14:paraId="60FCEA19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authentication, authorization to create secure Java Enterprise Applications. </w:t>
      </w:r>
    </w:p>
    <w:p w14:paraId="61ADA410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It is a sub-project of Spring framework which was started in 2003 by Ben Alex. Later </w:t>
      </w:r>
    </w:p>
    <w:p w14:paraId="5D7BD1A1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on, in 2004, It was released under the Apache License as Spring Security 2.0.0. </w:t>
      </w:r>
    </w:p>
    <w:p w14:paraId="7225E2D4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It overcomes all the problems that come during creating non spring security </w:t>
      </w:r>
    </w:p>
    <w:p w14:paraId="37072C66" w14:textId="327BDAF3" w:rsid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>applications and manage new server environment for the application.</w:t>
      </w:r>
    </w:p>
    <w:p w14:paraId="1CF71E42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This framework targets two major areas of application are authentication and </w:t>
      </w:r>
    </w:p>
    <w:p w14:paraId="4F508AB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authorization. Authentication is the process of knowing and identifying the user that </w:t>
      </w:r>
    </w:p>
    <w:p w14:paraId="5FE665EC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wants to access. </w:t>
      </w:r>
    </w:p>
    <w:p w14:paraId="24E0E79A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Authorization is the process to allow authority to perform actions in the application. </w:t>
      </w:r>
    </w:p>
    <w:p w14:paraId="6321C2C1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We can apply authorization to authorize web request, methods and access to individual </w:t>
      </w:r>
    </w:p>
    <w:p w14:paraId="21394EB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domain. </w:t>
      </w:r>
    </w:p>
    <w:p w14:paraId="2E8D8BD6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Advantages </w:t>
      </w:r>
    </w:p>
    <w:p w14:paraId="073A63EB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lastRenderedPageBreak/>
        <w:t xml:space="preserve">Spring Security has numerous advantages. Some of that are given below. </w:t>
      </w:r>
    </w:p>
    <w:p w14:paraId="6617D34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Comprehensive support for authentication and authorization. </w:t>
      </w:r>
    </w:p>
    <w:p w14:paraId="3B126C98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Protection against common tasks </w:t>
      </w:r>
    </w:p>
    <w:p w14:paraId="4CDCD67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Servlet API integration </w:t>
      </w:r>
    </w:p>
    <w:p w14:paraId="4F1C6580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Integration with Spring MVC </w:t>
      </w:r>
    </w:p>
    <w:p w14:paraId="0F6ECA4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Portability </w:t>
      </w:r>
    </w:p>
    <w:p w14:paraId="2852B30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CSRF protection </w:t>
      </w:r>
    </w:p>
    <w:p w14:paraId="07ABC87A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Java Configuration support </w:t>
      </w:r>
    </w:p>
    <w:p w14:paraId="6436A01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Spring data </w:t>
      </w:r>
      <w:proofErr w:type="spellStart"/>
      <w:r w:rsidRPr="006B0E4E">
        <w:rPr>
          <w:rFonts w:cstheme="minorHAnsi"/>
          <w:b/>
          <w:bCs/>
        </w:rPr>
        <w:t>jpa</w:t>
      </w:r>
      <w:proofErr w:type="spellEnd"/>
      <w:r w:rsidRPr="006B0E4E">
        <w:rPr>
          <w:rFonts w:cstheme="minorHAnsi"/>
          <w:b/>
          <w:bCs/>
        </w:rPr>
        <w:t xml:space="preserve"> with hibernate </w:t>
      </w:r>
    </w:p>
    <w:p w14:paraId="1EA9C11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Hibernate is a Java framework that simplifies the development of Java application to </w:t>
      </w:r>
    </w:p>
    <w:p w14:paraId="71627F6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interact with the database. It is an open source, lightweight, ORM (Object Relational </w:t>
      </w:r>
    </w:p>
    <w:p w14:paraId="6ABE74A6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Mapping) tool. Hibernate implements the specifications of JPA (Java Persistence API) </w:t>
      </w:r>
    </w:p>
    <w:p w14:paraId="278DE33E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for data persistence. </w:t>
      </w:r>
    </w:p>
    <w:p w14:paraId="192958F0" w14:textId="09537A53" w:rsidR="006B0E4E" w:rsidRDefault="006B0E4E" w:rsidP="006B0E4E">
      <w:pPr>
        <w:rPr>
          <w:rFonts w:cstheme="minorHAnsi"/>
          <w:b/>
          <w:bCs/>
        </w:rPr>
      </w:pPr>
      <w:r w:rsidRPr="006B0E4E">
        <w:rPr>
          <w:rFonts w:cstheme="minorHAnsi"/>
          <w:b/>
          <w:bCs/>
        </w:rPr>
        <w:t>ORM Tool</w:t>
      </w:r>
    </w:p>
    <w:p w14:paraId="64DD94BC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An ORM tool simplifies the data creation, data manipulation and data access. It is a </w:t>
      </w:r>
    </w:p>
    <w:p w14:paraId="239FEDCE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programming technique that maps the object to the data stored in the database. </w:t>
      </w:r>
    </w:p>
    <w:p w14:paraId="4972B4D4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What is JPA? </w:t>
      </w:r>
    </w:p>
    <w:p w14:paraId="508FFD4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Java Persistence API (JPA) is a Java specification that provides certain functionality </w:t>
      </w:r>
    </w:p>
    <w:p w14:paraId="3EF5A6C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and standard to ORM tools. The </w:t>
      </w:r>
      <w:proofErr w:type="spellStart"/>
      <w:proofErr w:type="gramStart"/>
      <w:r w:rsidRPr="006B0E4E">
        <w:rPr>
          <w:rFonts w:cstheme="minorHAnsi"/>
        </w:rPr>
        <w:t>javax.persistence</w:t>
      </w:r>
      <w:proofErr w:type="spellEnd"/>
      <w:proofErr w:type="gramEnd"/>
      <w:r w:rsidRPr="006B0E4E">
        <w:rPr>
          <w:rFonts w:cstheme="minorHAnsi"/>
        </w:rPr>
        <w:t xml:space="preserve"> package contains the JPA classes </w:t>
      </w:r>
    </w:p>
    <w:p w14:paraId="710CDDE9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and interfaces. </w:t>
      </w:r>
    </w:p>
    <w:p w14:paraId="15AA32E0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Advantages of Hibernate Framework </w:t>
      </w:r>
    </w:p>
    <w:p w14:paraId="3D6E7F56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Following are the advantages of hibernate framework: </w:t>
      </w:r>
    </w:p>
    <w:p w14:paraId="5317D66A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1) Open Source and Lightweight </w:t>
      </w:r>
    </w:p>
    <w:p w14:paraId="548987FC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Hibernate framework is open source under the LGPL license and lightweight. </w:t>
      </w:r>
    </w:p>
    <w:p w14:paraId="3B32A278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2) Fast Performance </w:t>
      </w:r>
    </w:p>
    <w:p w14:paraId="208F99DB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The performance of hibernate framework is fast because cache is internally used in </w:t>
      </w:r>
    </w:p>
    <w:p w14:paraId="400E2C3E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hibernate framework. There are two types of cache in hibernate framework first level </w:t>
      </w:r>
    </w:p>
    <w:p w14:paraId="7AC41D83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cache and second level cache. First level cache is enabled by default. </w:t>
      </w:r>
    </w:p>
    <w:p w14:paraId="50AD265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lastRenderedPageBreak/>
        <w:t xml:space="preserve">3) Database Independent Query </w:t>
      </w:r>
    </w:p>
    <w:p w14:paraId="1DA5E70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HQL (Hibernate Query Language) is the object-oriented version of SQL. It generates </w:t>
      </w:r>
    </w:p>
    <w:p w14:paraId="009D9DB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the database independent queries. </w:t>
      </w:r>
      <w:proofErr w:type="gramStart"/>
      <w:r w:rsidRPr="006B0E4E">
        <w:rPr>
          <w:rFonts w:cstheme="minorHAnsi"/>
        </w:rPr>
        <w:t>So</w:t>
      </w:r>
      <w:proofErr w:type="gramEnd"/>
      <w:r w:rsidRPr="006B0E4E">
        <w:rPr>
          <w:rFonts w:cstheme="minorHAnsi"/>
        </w:rPr>
        <w:t xml:space="preserve"> you don't need to write database specific queries. </w:t>
      </w:r>
    </w:p>
    <w:p w14:paraId="39B82D9A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Before Hibernate, if database is changed for the project, we need to change the SQL </w:t>
      </w:r>
    </w:p>
    <w:p w14:paraId="69BA48A8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query as well that leads to the maintenance problem. </w:t>
      </w:r>
    </w:p>
    <w:p w14:paraId="2A8246E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4) Automatic Table Creation </w:t>
      </w:r>
    </w:p>
    <w:p w14:paraId="62E7A92B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Hibernate framework provides the facility to create the tables of the database </w:t>
      </w:r>
    </w:p>
    <w:p w14:paraId="6C51C3D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automatically. </w:t>
      </w:r>
      <w:proofErr w:type="gramStart"/>
      <w:r w:rsidRPr="006B0E4E">
        <w:rPr>
          <w:rFonts w:cstheme="minorHAnsi"/>
        </w:rPr>
        <w:t>So</w:t>
      </w:r>
      <w:proofErr w:type="gramEnd"/>
      <w:r w:rsidRPr="006B0E4E">
        <w:rPr>
          <w:rFonts w:cstheme="minorHAnsi"/>
        </w:rPr>
        <w:t xml:space="preserve"> there is no need to create tables in the database manually. </w:t>
      </w:r>
    </w:p>
    <w:p w14:paraId="0368E1F5" w14:textId="17D3EF0C" w:rsid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>5) Simplifies Complex Join</w:t>
      </w:r>
    </w:p>
    <w:p w14:paraId="59D34AC6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Fetching data from multiple tables is easy in hibernate framework. </w:t>
      </w:r>
    </w:p>
    <w:p w14:paraId="19E8629A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6) Provides Query Statistics and Database Status </w:t>
      </w:r>
    </w:p>
    <w:p w14:paraId="1EBFF8FC" w14:textId="031B6B2A" w:rsid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>Hibernate supports Query cache and provide statistics about query and database status.</w:t>
      </w:r>
    </w:p>
    <w:p w14:paraId="24F3F407" w14:textId="77777777" w:rsidR="006B0E4E" w:rsidRDefault="006B0E4E" w:rsidP="006B0E4E">
      <w:pPr>
        <w:rPr>
          <w:rFonts w:cstheme="minorHAnsi"/>
        </w:rPr>
      </w:pPr>
    </w:p>
    <w:p w14:paraId="29008E87" w14:textId="77777777" w:rsidR="006B0E4E" w:rsidRDefault="006B0E4E" w:rsidP="006B0E4E">
      <w:pPr>
        <w:rPr>
          <w:rFonts w:cstheme="minorHAnsi"/>
        </w:rPr>
      </w:pPr>
    </w:p>
    <w:p w14:paraId="679C3DDF" w14:textId="77777777" w:rsidR="006B0E4E" w:rsidRDefault="006B0E4E" w:rsidP="006B0E4E">
      <w:pPr>
        <w:rPr>
          <w:rFonts w:cstheme="minorHAnsi"/>
        </w:rPr>
      </w:pPr>
    </w:p>
    <w:p w14:paraId="12584CE0" w14:textId="77777777" w:rsidR="006B0E4E" w:rsidRDefault="006B0E4E" w:rsidP="006B0E4E">
      <w:pPr>
        <w:rPr>
          <w:rFonts w:cstheme="minorHAnsi"/>
        </w:rPr>
      </w:pPr>
    </w:p>
    <w:p w14:paraId="2427E102" w14:textId="77777777" w:rsidR="006B0E4E" w:rsidRDefault="006B0E4E" w:rsidP="006B0E4E">
      <w:pPr>
        <w:rPr>
          <w:rFonts w:cstheme="minorHAnsi"/>
        </w:rPr>
      </w:pPr>
    </w:p>
    <w:p w14:paraId="12ACE95F" w14:textId="77777777" w:rsidR="006B0E4E" w:rsidRDefault="006B0E4E" w:rsidP="006B0E4E">
      <w:pPr>
        <w:rPr>
          <w:rFonts w:cstheme="minorHAnsi"/>
        </w:rPr>
      </w:pPr>
    </w:p>
    <w:p w14:paraId="1F84D9D2" w14:textId="77777777" w:rsidR="006B0E4E" w:rsidRDefault="006B0E4E" w:rsidP="006B0E4E">
      <w:pPr>
        <w:rPr>
          <w:rFonts w:cstheme="minorHAnsi"/>
        </w:rPr>
      </w:pPr>
    </w:p>
    <w:p w14:paraId="46AD47C0" w14:textId="77777777" w:rsidR="006B0E4E" w:rsidRDefault="006B0E4E" w:rsidP="006B0E4E">
      <w:pPr>
        <w:rPr>
          <w:rFonts w:cstheme="minorHAnsi"/>
        </w:rPr>
      </w:pPr>
    </w:p>
    <w:p w14:paraId="0A56FFE9" w14:textId="77777777" w:rsidR="006B0E4E" w:rsidRDefault="006B0E4E" w:rsidP="006B0E4E">
      <w:pPr>
        <w:rPr>
          <w:rFonts w:cstheme="minorHAnsi"/>
        </w:rPr>
      </w:pPr>
    </w:p>
    <w:p w14:paraId="28ECC236" w14:textId="77777777" w:rsidR="006B0E4E" w:rsidRDefault="006B0E4E" w:rsidP="006B0E4E">
      <w:pPr>
        <w:rPr>
          <w:rFonts w:cstheme="minorHAnsi"/>
        </w:rPr>
      </w:pPr>
    </w:p>
    <w:p w14:paraId="33659550" w14:textId="77777777" w:rsidR="006B0E4E" w:rsidRDefault="006B0E4E" w:rsidP="006B0E4E">
      <w:pPr>
        <w:rPr>
          <w:rFonts w:cstheme="minorHAnsi"/>
        </w:rPr>
      </w:pPr>
    </w:p>
    <w:p w14:paraId="27630E9A" w14:textId="77777777" w:rsidR="006B0E4E" w:rsidRDefault="006B0E4E" w:rsidP="006B0E4E">
      <w:pPr>
        <w:rPr>
          <w:rFonts w:cstheme="minorHAnsi"/>
        </w:rPr>
      </w:pPr>
    </w:p>
    <w:p w14:paraId="4896D4D3" w14:textId="77777777" w:rsidR="006B0E4E" w:rsidRDefault="006B0E4E" w:rsidP="006B0E4E">
      <w:pPr>
        <w:rPr>
          <w:rFonts w:cstheme="minorHAnsi"/>
        </w:rPr>
      </w:pPr>
    </w:p>
    <w:p w14:paraId="1BC7FFC3" w14:textId="77777777" w:rsidR="006B0E4E" w:rsidRDefault="006B0E4E" w:rsidP="006B0E4E">
      <w:pPr>
        <w:rPr>
          <w:rFonts w:cstheme="minorHAnsi"/>
        </w:rPr>
      </w:pPr>
    </w:p>
    <w:p w14:paraId="6E7FDBBD" w14:textId="77777777" w:rsidR="006B0E4E" w:rsidRDefault="006B0E4E" w:rsidP="006B0E4E">
      <w:pPr>
        <w:rPr>
          <w:rFonts w:cstheme="minorHAnsi"/>
        </w:rPr>
      </w:pPr>
    </w:p>
    <w:p w14:paraId="2280C5BC" w14:textId="77777777" w:rsidR="006B0E4E" w:rsidRDefault="006B0E4E" w:rsidP="006B0E4E">
      <w:pPr>
        <w:rPr>
          <w:rFonts w:cstheme="minorHAnsi"/>
        </w:rPr>
      </w:pPr>
    </w:p>
    <w:p w14:paraId="45DFED90" w14:textId="7AFE012C" w:rsidR="006B0E4E" w:rsidRPr="006B0E4E" w:rsidRDefault="006B0E4E" w:rsidP="006B0E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0E4E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lastRenderedPageBreak/>
        <w:t>Chapter 2</w:t>
      </w:r>
    </w:p>
    <w:p w14:paraId="2E80C3E7" w14:textId="3AA98C79" w:rsidR="006B0E4E" w:rsidRDefault="006B0E4E" w:rsidP="006B0E4E">
      <w:pPr>
        <w:pBdr>
          <w:bottom w:val="single" w:sz="12" w:space="8" w:color="auto"/>
        </w:pBdr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</w:pPr>
      <w:r w:rsidRPr="006B0E4E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</w:rPr>
        <w:t>Proposed System</w:t>
      </w:r>
    </w:p>
    <w:p w14:paraId="2639020E" w14:textId="1A8AA930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2.1 Proposed System: </w:t>
      </w:r>
    </w:p>
    <w:p w14:paraId="7410879C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The proposed system </w:t>
      </w:r>
      <w:proofErr w:type="gramStart"/>
      <w:r w:rsidRPr="006B0E4E">
        <w:rPr>
          <w:rFonts w:cstheme="minorHAnsi"/>
        </w:rPr>
        <w:t>help</w:t>
      </w:r>
      <w:proofErr w:type="gramEnd"/>
      <w:r w:rsidRPr="006B0E4E">
        <w:rPr>
          <w:rFonts w:cstheme="minorHAnsi"/>
        </w:rPr>
        <w:t xml:space="preserve"> in building application to buy, sell product or good online </w:t>
      </w:r>
    </w:p>
    <w:p w14:paraId="392F522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using internet connection. </w:t>
      </w:r>
    </w:p>
    <w:p w14:paraId="67704E6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Ecommerce is fast gaining ground as an accepted and used business paradigm. </w:t>
      </w:r>
    </w:p>
    <w:p w14:paraId="5A7CBF40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It provides searching facility by the product name so customers can easily search the </w:t>
      </w:r>
    </w:p>
    <w:p w14:paraId="7EC1E16C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products accordingly. </w:t>
      </w:r>
    </w:p>
    <w:p w14:paraId="6EF1F101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In proposed system every product description is given along the product. </w:t>
      </w:r>
    </w:p>
    <w:p w14:paraId="52B7AE78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System will be error free, secure, reliable and fast management system. </w:t>
      </w:r>
    </w:p>
    <w:p w14:paraId="6BAD1C3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In this system we make user friendly environment to the user and provides the </w:t>
      </w:r>
    </w:p>
    <w:p w14:paraId="6B205606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continuous availability of the products. </w:t>
      </w:r>
    </w:p>
    <w:p w14:paraId="529121A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Website provide cash on delivery service. </w:t>
      </w:r>
    </w:p>
    <w:p w14:paraId="24C61A02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2.2 Objectives of System: </w:t>
      </w:r>
    </w:p>
    <w:p w14:paraId="5EE073A0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To provide every product for the customer in the minimum reasonable cost, customer </w:t>
      </w:r>
    </w:p>
    <w:p w14:paraId="63C0A41A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can purchase product every time. </w:t>
      </w:r>
    </w:p>
    <w:p w14:paraId="7064779F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To manage details of products, category, brand, customer, shipping rates </w:t>
      </w:r>
    </w:p>
    <w:p w14:paraId="594E0A78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The purpose of System is to automate the existing manual system by the help of </w:t>
      </w:r>
    </w:p>
    <w:p w14:paraId="21F4733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computerized and full-fledged computer website, fulfilling their requirements, so that </w:t>
      </w:r>
    </w:p>
    <w:p w14:paraId="39F5B63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their valuable data/information can be stored for a longer period. </w:t>
      </w:r>
    </w:p>
    <w:p w14:paraId="225D1C2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To storing the high amount of data in minimum time is less time consuming for the </w:t>
      </w:r>
    </w:p>
    <w:p w14:paraId="690DBD69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organization. </w:t>
      </w:r>
    </w:p>
    <w:p w14:paraId="4F285CA8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It is designed such a way that one can view all the updates of the products from any </w:t>
      </w:r>
    </w:p>
    <w:p w14:paraId="783E369B" w14:textId="5A776801" w:rsid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>place through online.</w:t>
      </w:r>
    </w:p>
    <w:p w14:paraId="3C703D4D" w14:textId="77777777" w:rsidR="006B0E4E" w:rsidRDefault="006B0E4E" w:rsidP="006B0E4E">
      <w:pPr>
        <w:rPr>
          <w:rFonts w:cstheme="minorHAnsi"/>
        </w:rPr>
      </w:pPr>
    </w:p>
    <w:p w14:paraId="63873464" w14:textId="77777777" w:rsidR="006B0E4E" w:rsidRDefault="006B0E4E" w:rsidP="006B0E4E">
      <w:pPr>
        <w:rPr>
          <w:rFonts w:cstheme="minorHAnsi"/>
        </w:rPr>
      </w:pPr>
    </w:p>
    <w:p w14:paraId="5BA4B115" w14:textId="77777777" w:rsidR="006B0E4E" w:rsidRDefault="006B0E4E" w:rsidP="006B0E4E">
      <w:pPr>
        <w:rPr>
          <w:rFonts w:cstheme="minorHAnsi"/>
        </w:rPr>
      </w:pPr>
    </w:p>
    <w:p w14:paraId="0878E81B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lastRenderedPageBreak/>
        <w:t xml:space="preserve">2.3 User Requirements: </w:t>
      </w:r>
    </w:p>
    <w:p w14:paraId="216D0D35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ascii="Segoe UI Symbol" w:hAnsi="Segoe UI Symbol" w:cs="Segoe UI Symbol"/>
        </w:rPr>
        <w:t>➢</w:t>
      </w:r>
      <w:r w:rsidRPr="006B0E4E">
        <w:rPr>
          <w:rFonts w:cstheme="minorHAnsi"/>
        </w:rPr>
        <w:t xml:space="preserve"> </w:t>
      </w:r>
      <w:r w:rsidRPr="006B0E4E">
        <w:rPr>
          <w:rFonts w:cstheme="minorHAnsi"/>
          <w:b/>
          <w:bCs/>
        </w:rPr>
        <w:t xml:space="preserve">Requirement for Admin: </w:t>
      </w:r>
    </w:p>
    <w:p w14:paraId="6FA062F9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Registration </w:t>
      </w:r>
    </w:p>
    <w:p w14:paraId="7701D78D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Login </w:t>
      </w:r>
    </w:p>
    <w:p w14:paraId="1CB7280C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Add/Manage User </w:t>
      </w:r>
    </w:p>
    <w:p w14:paraId="39881686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Add/Manage Product </w:t>
      </w:r>
    </w:p>
    <w:p w14:paraId="34D4D511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Add/Manage category </w:t>
      </w:r>
    </w:p>
    <w:p w14:paraId="63FEC47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Manage Customers </w:t>
      </w:r>
    </w:p>
    <w:p w14:paraId="3FC3FA86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Add/Manage Shipping Rates </w:t>
      </w:r>
    </w:p>
    <w:p w14:paraId="5C6EB2BB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View Orders </w:t>
      </w:r>
    </w:p>
    <w:p w14:paraId="1DCB97C9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ascii="Segoe UI Symbol" w:hAnsi="Segoe UI Symbol" w:cs="Segoe UI Symbol"/>
        </w:rPr>
        <w:t>➢</w:t>
      </w:r>
      <w:r w:rsidRPr="006B0E4E">
        <w:rPr>
          <w:rFonts w:cstheme="minorHAnsi"/>
        </w:rPr>
        <w:t xml:space="preserve"> </w:t>
      </w:r>
      <w:r w:rsidRPr="006B0E4E">
        <w:rPr>
          <w:rFonts w:cstheme="minorHAnsi"/>
          <w:b/>
          <w:bCs/>
        </w:rPr>
        <w:t xml:space="preserve">Requirement for Customer: </w:t>
      </w:r>
    </w:p>
    <w:p w14:paraId="268ACA6B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Registration </w:t>
      </w:r>
    </w:p>
    <w:p w14:paraId="358440E4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Login </w:t>
      </w:r>
    </w:p>
    <w:p w14:paraId="2DBA3263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View Product </w:t>
      </w:r>
    </w:p>
    <w:p w14:paraId="5B2BC559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Search facility </w:t>
      </w:r>
    </w:p>
    <w:p w14:paraId="393EC8D1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Review Product </w:t>
      </w:r>
    </w:p>
    <w:p w14:paraId="38AAB97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 xml:space="preserve">• Order Product </w:t>
      </w:r>
    </w:p>
    <w:p w14:paraId="3377D593" w14:textId="0899E546" w:rsidR="006B0E4E" w:rsidRDefault="006B0E4E" w:rsidP="006B0E4E">
      <w:pPr>
        <w:rPr>
          <w:rFonts w:cstheme="minorHAnsi"/>
        </w:rPr>
      </w:pPr>
      <w:r w:rsidRPr="006B0E4E">
        <w:rPr>
          <w:rFonts w:cstheme="minorHAnsi"/>
        </w:rPr>
        <w:t>• Change password</w:t>
      </w:r>
    </w:p>
    <w:p w14:paraId="69402F36" w14:textId="77777777" w:rsidR="006B0E4E" w:rsidRDefault="006B0E4E" w:rsidP="006B0E4E">
      <w:pPr>
        <w:rPr>
          <w:rFonts w:cstheme="minorHAnsi"/>
        </w:rPr>
      </w:pPr>
    </w:p>
    <w:p w14:paraId="29F0109E" w14:textId="77777777" w:rsidR="006B0E4E" w:rsidRDefault="006B0E4E" w:rsidP="006B0E4E">
      <w:pPr>
        <w:rPr>
          <w:rFonts w:cstheme="minorHAnsi"/>
        </w:rPr>
      </w:pPr>
    </w:p>
    <w:p w14:paraId="7BDCDA66" w14:textId="77777777" w:rsidR="006B0E4E" w:rsidRDefault="006B0E4E" w:rsidP="006B0E4E">
      <w:pPr>
        <w:rPr>
          <w:rFonts w:cstheme="minorHAnsi"/>
        </w:rPr>
      </w:pPr>
    </w:p>
    <w:p w14:paraId="1A3068DD" w14:textId="77777777" w:rsidR="006B0E4E" w:rsidRDefault="006B0E4E" w:rsidP="006B0E4E">
      <w:pPr>
        <w:rPr>
          <w:rFonts w:cstheme="minorHAnsi"/>
        </w:rPr>
      </w:pPr>
    </w:p>
    <w:p w14:paraId="301C974B" w14:textId="77777777" w:rsidR="006B0E4E" w:rsidRDefault="006B0E4E" w:rsidP="006B0E4E">
      <w:pPr>
        <w:rPr>
          <w:rFonts w:cstheme="minorHAnsi"/>
        </w:rPr>
      </w:pPr>
    </w:p>
    <w:p w14:paraId="0EBE0379" w14:textId="77777777" w:rsidR="006B0E4E" w:rsidRDefault="006B0E4E" w:rsidP="006B0E4E">
      <w:pPr>
        <w:rPr>
          <w:rFonts w:cstheme="minorHAnsi"/>
        </w:rPr>
      </w:pPr>
    </w:p>
    <w:p w14:paraId="21D1CA70" w14:textId="77777777" w:rsidR="006B0E4E" w:rsidRDefault="006B0E4E" w:rsidP="006B0E4E">
      <w:pPr>
        <w:rPr>
          <w:rFonts w:cstheme="minorHAnsi"/>
        </w:rPr>
      </w:pPr>
    </w:p>
    <w:p w14:paraId="7D2A0A7C" w14:textId="77777777" w:rsidR="006B0E4E" w:rsidRDefault="006B0E4E" w:rsidP="006B0E4E">
      <w:pPr>
        <w:rPr>
          <w:rFonts w:cstheme="minorHAnsi"/>
        </w:rPr>
      </w:pPr>
    </w:p>
    <w:p w14:paraId="694298E4" w14:textId="77777777" w:rsidR="006B0E4E" w:rsidRDefault="006B0E4E" w:rsidP="006B0E4E">
      <w:pPr>
        <w:rPr>
          <w:rFonts w:cstheme="minorHAnsi"/>
        </w:rPr>
      </w:pPr>
    </w:p>
    <w:p w14:paraId="310BB2FD" w14:textId="77777777" w:rsidR="006B0E4E" w:rsidRDefault="006B0E4E" w:rsidP="006B0E4E">
      <w:pPr>
        <w:rPr>
          <w:rFonts w:cstheme="minorHAnsi"/>
        </w:rPr>
      </w:pPr>
    </w:p>
    <w:p w14:paraId="7B16DBF2" w14:textId="77777777" w:rsidR="006B0E4E" w:rsidRPr="006B0E4E" w:rsidRDefault="006B0E4E" w:rsidP="006B0E4E">
      <w:pPr>
        <w:jc w:val="right"/>
        <w:rPr>
          <w:rFonts w:cstheme="minorHAnsi"/>
        </w:rPr>
      </w:pPr>
      <w:r w:rsidRPr="006B0E4E">
        <w:rPr>
          <w:rFonts w:cstheme="minorHAnsi"/>
          <w:b/>
          <w:bCs/>
        </w:rPr>
        <w:lastRenderedPageBreak/>
        <w:t xml:space="preserve">CHAPTER 3: </w:t>
      </w:r>
    </w:p>
    <w:p w14:paraId="74E0B60E" w14:textId="3700C4CE" w:rsidR="006B0E4E" w:rsidRDefault="006B0E4E" w:rsidP="006B0E4E">
      <w:pPr>
        <w:pBdr>
          <w:bottom w:val="single" w:sz="12" w:space="1" w:color="auto"/>
        </w:pBdr>
        <w:jc w:val="right"/>
        <w:rPr>
          <w:rFonts w:cstheme="minorHAnsi"/>
          <w:b/>
          <w:bCs/>
        </w:rPr>
      </w:pPr>
      <w:r w:rsidRPr="006B0E4E">
        <w:rPr>
          <w:rFonts w:cstheme="minorHAnsi"/>
          <w:b/>
          <w:bCs/>
        </w:rPr>
        <w:t>ANALYSIS &amp; DESIGN</w:t>
      </w:r>
    </w:p>
    <w:p w14:paraId="7C778141" w14:textId="2AC1F137" w:rsidR="006B0E4E" w:rsidRDefault="006B0E4E" w:rsidP="006B0E4E">
      <w:pPr>
        <w:rPr>
          <w:rFonts w:cstheme="minorHAnsi"/>
          <w:b/>
          <w:bCs/>
        </w:rPr>
      </w:pPr>
      <w:r w:rsidRPr="006B0E4E">
        <w:rPr>
          <w:rFonts w:cstheme="minorHAnsi"/>
          <w:b/>
          <w:bCs/>
        </w:rPr>
        <w:t>3.1.1 DFD Diagram:</w:t>
      </w:r>
    </w:p>
    <w:p w14:paraId="341A0038" w14:textId="7C938C8F" w:rsidR="006B0E4E" w:rsidRDefault="006B0E4E" w:rsidP="006B0E4E">
      <w:pPr>
        <w:rPr>
          <w:rFonts w:cstheme="minorHAnsi"/>
        </w:rPr>
      </w:pPr>
      <w:r>
        <w:rPr>
          <w:noProof/>
        </w:rPr>
        <w:drawing>
          <wp:inline distT="0" distB="0" distL="0" distR="0" wp14:anchorId="43843493" wp14:editId="4166EA9C">
            <wp:extent cx="5364480" cy="2787427"/>
            <wp:effectExtent l="0" t="0" r="7620" b="0"/>
            <wp:docPr id="207955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562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5878" cy="280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D9A5" w14:textId="5A094427" w:rsidR="006B0E4E" w:rsidRDefault="006B0E4E" w:rsidP="006B0E4E">
      <w:pPr>
        <w:rPr>
          <w:rFonts w:cstheme="minorHAnsi"/>
          <w:b/>
          <w:bCs/>
        </w:rPr>
      </w:pPr>
      <w:r w:rsidRPr="006B0E4E">
        <w:rPr>
          <w:rFonts w:cstheme="minorHAnsi"/>
          <w:b/>
          <w:bCs/>
        </w:rPr>
        <w:t>3.1.2 FIRST LEVEL DFD</w:t>
      </w:r>
    </w:p>
    <w:p w14:paraId="30A7F619" w14:textId="22D652D0" w:rsidR="006B0E4E" w:rsidRDefault="006B0E4E" w:rsidP="006B0E4E">
      <w:pPr>
        <w:rPr>
          <w:rFonts w:cstheme="minorHAnsi"/>
        </w:rPr>
      </w:pPr>
      <w:r>
        <w:rPr>
          <w:noProof/>
        </w:rPr>
        <w:drawing>
          <wp:inline distT="0" distB="0" distL="0" distR="0" wp14:anchorId="1333B375" wp14:editId="41784454">
            <wp:extent cx="5387807" cy="4450466"/>
            <wp:effectExtent l="0" t="0" r="3810" b="7620"/>
            <wp:docPr id="202724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49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23E7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lastRenderedPageBreak/>
        <w:t>3.2 Table specifications (Database</w:t>
      </w:r>
      <w:proofErr w:type="gramStart"/>
      <w:r w:rsidRPr="006B0E4E">
        <w:rPr>
          <w:rFonts w:cstheme="minorHAnsi"/>
          <w:b/>
          <w:bCs/>
        </w:rPr>
        <w:t>) :</w:t>
      </w:r>
      <w:proofErr w:type="gramEnd"/>
      <w:r w:rsidRPr="006B0E4E">
        <w:rPr>
          <w:rFonts w:cstheme="minorHAnsi"/>
          <w:b/>
          <w:bCs/>
        </w:rPr>
        <w:t xml:space="preserve"> </w:t>
      </w:r>
    </w:p>
    <w:p w14:paraId="6F8A4023" w14:textId="77777777" w:rsidR="006B0E4E" w:rsidRPr="006B0E4E" w:rsidRDefault="006B0E4E" w:rsidP="006B0E4E">
      <w:pPr>
        <w:rPr>
          <w:rFonts w:cstheme="minorHAnsi"/>
        </w:rPr>
      </w:pPr>
      <w:r w:rsidRPr="006B0E4E">
        <w:rPr>
          <w:rFonts w:cstheme="minorHAnsi"/>
          <w:b/>
          <w:bCs/>
        </w:rPr>
        <w:t xml:space="preserve">Data Dictionary: </w:t>
      </w:r>
    </w:p>
    <w:p w14:paraId="484FB154" w14:textId="25CB7C26" w:rsidR="006B0E4E" w:rsidRDefault="006B0E4E" w:rsidP="006B0E4E">
      <w:pPr>
        <w:rPr>
          <w:rFonts w:cstheme="minorHAnsi"/>
          <w:b/>
          <w:bCs/>
        </w:rPr>
      </w:pPr>
      <w:r w:rsidRPr="006B0E4E">
        <w:rPr>
          <w:rFonts w:cstheme="minorHAnsi"/>
          <w:b/>
          <w:bCs/>
        </w:rPr>
        <w:t>Table Name: Address</w:t>
      </w:r>
    </w:p>
    <w:tbl>
      <w:tblPr>
        <w:tblStyle w:val="TableGrid"/>
        <w:tblW w:w="8038" w:type="dxa"/>
        <w:tblLook w:val="04A0" w:firstRow="1" w:lastRow="0" w:firstColumn="1" w:lastColumn="0" w:noHBand="0" w:noVBand="1"/>
      </w:tblPr>
      <w:tblGrid>
        <w:gridCol w:w="2678"/>
        <w:gridCol w:w="2679"/>
        <w:gridCol w:w="2681"/>
      </w:tblGrid>
      <w:tr w:rsidR="00996530" w14:paraId="35845DFC" w14:textId="77777777" w:rsidTr="003617B8">
        <w:trPr>
          <w:trHeight w:val="607"/>
        </w:trPr>
        <w:tc>
          <w:tcPr>
            <w:tcW w:w="2678" w:type="dxa"/>
            <w:vAlign w:val="center"/>
          </w:tcPr>
          <w:p w14:paraId="34508D97" w14:textId="25003B57" w:rsidR="00996530" w:rsidRDefault="00996530" w:rsidP="00996530">
            <w:pPr>
              <w:rPr>
                <w:rFonts w:cstheme="minorHAnsi"/>
              </w:rPr>
            </w:pPr>
            <w:bookmarkStart w:id="0" w:name="_Hlk167462373"/>
            <w:r w:rsidRPr="00996530">
              <w:rPr>
                <w:rFonts w:cstheme="minorHAnsi"/>
                <w:b/>
                <w:bCs/>
              </w:rPr>
              <w:t>Table Name</w:t>
            </w:r>
          </w:p>
        </w:tc>
        <w:tc>
          <w:tcPr>
            <w:tcW w:w="5360" w:type="dxa"/>
            <w:gridSpan w:val="2"/>
            <w:vAlign w:val="center"/>
          </w:tcPr>
          <w:p w14:paraId="76C9C480" w14:textId="627DE38A" w:rsidR="00996530" w:rsidRDefault="00996530" w:rsidP="006B0E4E">
            <w:pPr>
              <w:rPr>
                <w:rFonts w:cstheme="minorHAnsi"/>
              </w:rPr>
            </w:pPr>
            <w:r>
              <w:rPr>
                <w:color w:val="000000"/>
              </w:rPr>
              <w:t>Address</w:t>
            </w:r>
          </w:p>
        </w:tc>
      </w:tr>
      <w:tr w:rsidR="00996530" w14:paraId="040A4F68" w14:textId="77777777" w:rsidTr="003617B8">
        <w:trPr>
          <w:trHeight w:val="649"/>
        </w:trPr>
        <w:tc>
          <w:tcPr>
            <w:tcW w:w="2678" w:type="dxa"/>
            <w:vAlign w:val="center"/>
          </w:tcPr>
          <w:p w14:paraId="32164D36" w14:textId="23753EF3" w:rsidR="00996530" w:rsidRDefault="00996530" w:rsidP="00996530">
            <w:pPr>
              <w:rPr>
                <w:rFonts w:cstheme="minorHAnsi"/>
              </w:rPr>
            </w:pPr>
            <w:r w:rsidRPr="00996530">
              <w:rPr>
                <w:rFonts w:cstheme="minorHAnsi"/>
                <w:b/>
                <w:bCs/>
              </w:rPr>
              <w:t>Table Description</w:t>
            </w:r>
          </w:p>
        </w:tc>
        <w:tc>
          <w:tcPr>
            <w:tcW w:w="5360" w:type="dxa"/>
            <w:gridSpan w:val="2"/>
            <w:vAlign w:val="center"/>
          </w:tcPr>
          <w:p w14:paraId="49740C57" w14:textId="420FFFB6" w:rsidR="00996530" w:rsidRDefault="00996530" w:rsidP="006B0E4E">
            <w:pPr>
              <w:rPr>
                <w:rFonts w:cstheme="minorHAnsi"/>
              </w:rPr>
            </w:pPr>
            <w:r>
              <w:rPr>
                <w:color w:val="000000"/>
              </w:rPr>
              <w:t>It stores Address details.</w:t>
            </w:r>
          </w:p>
        </w:tc>
      </w:tr>
      <w:tr w:rsidR="00996530" w14:paraId="674C2A5D" w14:textId="77777777" w:rsidTr="003617B8">
        <w:trPr>
          <w:trHeight w:val="607"/>
        </w:trPr>
        <w:tc>
          <w:tcPr>
            <w:tcW w:w="2678" w:type="dxa"/>
            <w:vAlign w:val="center"/>
          </w:tcPr>
          <w:p w14:paraId="1A950E8B" w14:textId="24783ABF" w:rsidR="00996530" w:rsidRDefault="00996530" w:rsidP="00996530">
            <w:pPr>
              <w:rPr>
                <w:rFonts w:cstheme="minorHAnsi"/>
              </w:rPr>
            </w:pPr>
            <w:proofErr w:type="spellStart"/>
            <w:r w:rsidRPr="00996530">
              <w:rPr>
                <w:rFonts w:cstheme="minorHAnsi"/>
                <w:b/>
                <w:bCs/>
              </w:rPr>
              <w:t>Primary_key</w:t>
            </w:r>
            <w:proofErr w:type="spellEnd"/>
          </w:p>
        </w:tc>
        <w:tc>
          <w:tcPr>
            <w:tcW w:w="5360" w:type="dxa"/>
            <w:gridSpan w:val="2"/>
            <w:vAlign w:val="center"/>
          </w:tcPr>
          <w:p w14:paraId="4D664404" w14:textId="3C52D5C8" w:rsidR="00996530" w:rsidRDefault="00996530" w:rsidP="006B0E4E">
            <w:pPr>
              <w:rPr>
                <w:rFonts w:cstheme="minorHAnsi"/>
              </w:rPr>
            </w:pPr>
            <w:proofErr w:type="spellStart"/>
            <w:r>
              <w:rPr>
                <w:color w:val="000000"/>
              </w:rPr>
              <w:t>Address_id</w:t>
            </w:r>
            <w:proofErr w:type="spellEnd"/>
          </w:p>
        </w:tc>
      </w:tr>
      <w:tr w:rsidR="00996530" w14:paraId="3FF7CDCC" w14:textId="77777777" w:rsidTr="003617B8">
        <w:trPr>
          <w:trHeight w:val="649"/>
        </w:trPr>
        <w:tc>
          <w:tcPr>
            <w:tcW w:w="2678" w:type="dxa"/>
            <w:vAlign w:val="center"/>
          </w:tcPr>
          <w:p w14:paraId="7002149D" w14:textId="37B0116C" w:rsidR="00996530" w:rsidRDefault="00996530" w:rsidP="00996530">
            <w:pPr>
              <w:rPr>
                <w:rFonts w:cstheme="minorHAnsi"/>
              </w:rPr>
            </w:pPr>
            <w:r w:rsidRPr="00996530">
              <w:rPr>
                <w:rFonts w:cstheme="minorHAnsi"/>
                <w:b/>
                <w:bCs/>
              </w:rPr>
              <w:t>Foreign Key</w:t>
            </w:r>
          </w:p>
        </w:tc>
        <w:tc>
          <w:tcPr>
            <w:tcW w:w="5360" w:type="dxa"/>
            <w:gridSpan w:val="2"/>
            <w:vAlign w:val="center"/>
          </w:tcPr>
          <w:p w14:paraId="47667087" w14:textId="5D50725B" w:rsidR="00996530" w:rsidRDefault="003617B8" w:rsidP="006B0E4E">
            <w:pPr>
              <w:rPr>
                <w:rFonts w:cstheme="minorHAnsi"/>
              </w:rPr>
            </w:pPr>
            <w:proofErr w:type="spellStart"/>
            <w:r>
              <w:rPr>
                <w:color w:val="000000"/>
              </w:rPr>
              <w:t>custoId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countryId</w:t>
            </w:r>
            <w:proofErr w:type="spellEnd"/>
          </w:p>
        </w:tc>
      </w:tr>
      <w:tr w:rsidR="00996530" w14:paraId="5BD7161D" w14:textId="77777777" w:rsidTr="003617B8">
        <w:trPr>
          <w:trHeight w:val="607"/>
        </w:trPr>
        <w:tc>
          <w:tcPr>
            <w:tcW w:w="2678" w:type="dxa"/>
            <w:vAlign w:val="center"/>
          </w:tcPr>
          <w:p w14:paraId="209EF463" w14:textId="150F7079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cstheme="minorHAnsi"/>
                <w:b/>
                <w:bCs/>
              </w:rPr>
              <w:t>Field Name</w:t>
            </w:r>
          </w:p>
        </w:tc>
        <w:tc>
          <w:tcPr>
            <w:tcW w:w="2679" w:type="dxa"/>
            <w:vAlign w:val="center"/>
          </w:tcPr>
          <w:p w14:paraId="0D123550" w14:textId="37560CEA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cstheme="minorHAnsi"/>
                <w:b/>
                <w:bCs/>
              </w:rPr>
              <w:t>Data type</w:t>
            </w:r>
          </w:p>
        </w:tc>
        <w:tc>
          <w:tcPr>
            <w:tcW w:w="2681" w:type="dxa"/>
            <w:vAlign w:val="center"/>
          </w:tcPr>
          <w:p w14:paraId="0E93EC26" w14:textId="762F2496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cstheme="minorHAnsi"/>
                <w:b/>
                <w:bCs/>
              </w:rPr>
              <w:t>Description</w:t>
            </w:r>
          </w:p>
        </w:tc>
      </w:tr>
      <w:tr w:rsidR="00996530" w14:paraId="5ABD187F" w14:textId="77777777" w:rsidTr="003617B8">
        <w:trPr>
          <w:trHeight w:val="649"/>
        </w:trPr>
        <w:tc>
          <w:tcPr>
            <w:tcW w:w="2678" w:type="dxa"/>
          </w:tcPr>
          <w:p w14:paraId="65784C18" w14:textId="3B56853D" w:rsidR="003617B8" w:rsidRDefault="003617B8" w:rsidP="003617B8">
            <w:pPr>
              <w:rPr>
                <w:rFonts w:cstheme="minorHAnsi"/>
              </w:rPr>
            </w:pPr>
            <w:proofErr w:type="spellStart"/>
            <w:r w:rsidRPr="003617B8">
              <w:rPr>
                <w:rFonts w:cstheme="minorHAnsi"/>
              </w:rPr>
              <w:t>First_name</w:t>
            </w:r>
            <w:proofErr w:type="spellEnd"/>
          </w:p>
        </w:tc>
        <w:tc>
          <w:tcPr>
            <w:tcW w:w="2679" w:type="dxa"/>
          </w:tcPr>
          <w:p w14:paraId="530C34B2" w14:textId="2F2FEE1F" w:rsidR="00996530" w:rsidRDefault="003617B8" w:rsidP="003617B8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2681" w:type="dxa"/>
          </w:tcPr>
          <w:p w14:paraId="164E73CC" w14:textId="116F527C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Store first name</w:t>
            </w:r>
          </w:p>
        </w:tc>
      </w:tr>
      <w:tr w:rsidR="00996530" w14:paraId="5061B2E7" w14:textId="77777777" w:rsidTr="003617B8">
        <w:trPr>
          <w:trHeight w:val="607"/>
        </w:trPr>
        <w:tc>
          <w:tcPr>
            <w:tcW w:w="2678" w:type="dxa"/>
          </w:tcPr>
          <w:p w14:paraId="2361B39A" w14:textId="2B037717" w:rsidR="00996530" w:rsidRDefault="003617B8" w:rsidP="003617B8">
            <w:pPr>
              <w:rPr>
                <w:rFonts w:cstheme="minorHAnsi"/>
              </w:rPr>
            </w:pPr>
            <w:proofErr w:type="spellStart"/>
            <w:r w:rsidRPr="003617B8">
              <w:rPr>
                <w:rFonts w:cstheme="minorHAnsi"/>
              </w:rPr>
              <w:t>Last_name</w:t>
            </w:r>
            <w:proofErr w:type="spellEnd"/>
          </w:p>
        </w:tc>
        <w:tc>
          <w:tcPr>
            <w:tcW w:w="2679" w:type="dxa"/>
          </w:tcPr>
          <w:p w14:paraId="7633F142" w14:textId="48C04BC2" w:rsidR="00996530" w:rsidRDefault="003617B8" w:rsidP="003617B8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2681" w:type="dxa"/>
          </w:tcPr>
          <w:p w14:paraId="41BB7AC5" w14:textId="23AFCE98" w:rsidR="00996530" w:rsidRDefault="003617B8" w:rsidP="006B0E4E">
            <w:pPr>
              <w:rPr>
                <w:rFonts w:cstheme="minorHAnsi"/>
              </w:rPr>
            </w:pPr>
            <w:r>
              <w:rPr>
                <w:color w:val="000000"/>
              </w:rPr>
              <w:t>Store last name</w:t>
            </w:r>
          </w:p>
        </w:tc>
      </w:tr>
      <w:tr w:rsidR="00996530" w14:paraId="3407CFFC" w14:textId="77777777" w:rsidTr="003617B8">
        <w:trPr>
          <w:trHeight w:val="607"/>
        </w:trPr>
        <w:tc>
          <w:tcPr>
            <w:tcW w:w="2678" w:type="dxa"/>
          </w:tcPr>
          <w:p w14:paraId="4F1931DE" w14:textId="5B36EAAD" w:rsidR="00996530" w:rsidRDefault="003617B8" w:rsidP="003617B8">
            <w:pPr>
              <w:rPr>
                <w:rFonts w:cstheme="minorHAnsi"/>
              </w:rPr>
            </w:pPr>
            <w:proofErr w:type="spellStart"/>
            <w:r w:rsidRPr="003617B8">
              <w:rPr>
                <w:rFonts w:cstheme="minorHAnsi"/>
              </w:rPr>
              <w:t>Phone_number</w:t>
            </w:r>
            <w:proofErr w:type="spellEnd"/>
          </w:p>
        </w:tc>
        <w:tc>
          <w:tcPr>
            <w:tcW w:w="2679" w:type="dxa"/>
          </w:tcPr>
          <w:p w14:paraId="149AE559" w14:textId="538AE06B" w:rsidR="00996530" w:rsidRDefault="003617B8" w:rsidP="003617B8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2681" w:type="dxa"/>
          </w:tcPr>
          <w:p w14:paraId="155D36B1" w14:textId="55E6FC83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 phone number</w:t>
            </w:r>
          </w:p>
        </w:tc>
      </w:tr>
      <w:tr w:rsidR="00996530" w14:paraId="15950ACA" w14:textId="77777777" w:rsidTr="003617B8">
        <w:trPr>
          <w:trHeight w:val="649"/>
        </w:trPr>
        <w:tc>
          <w:tcPr>
            <w:tcW w:w="2678" w:type="dxa"/>
          </w:tcPr>
          <w:p w14:paraId="2AC2CC6B" w14:textId="2B8EE95B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Address_line_1</w:t>
            </w:r>
          </w:p>
        </w:tc>
        <w:tc>
          <w:tcPr>
            <w:tcW w:w="2679" w:type="dxa"/>
          </w:tcPr>
          <w:p w14:paraId="0E28DE7F" w14:textId="24A1F0AB" w:rsidR="00996530" w:rsidRDefault="003617B8" w:rsidP="003617B8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2681" w:type="dxa"/>
          </w:tcPr>
          <w:p w14:paraId="50EC5566" w14:textId="378BC0D7" w:rsidR="00996530" w:rsidRDefault="003617B8" w:rsidP="006B0E4E">
            <w:pPr>
              <w:rPr>
                <w:rFonts w:cstheme="minorHAnsi"/>
              </w:rPr>
            </w:pPr>
            <w:r>
              <w:rPr>
                <w:color w:val="000000"/>
              </w:rPr>
              <w:t>Store address line</w:t>
            </w:r>
          </w:p>
        </w:tc>
      </w:tr>
      <w:tr w:rsidR="00996530" w14:paraId="7C7B0599" w14:textId="77777777" w:rsidTr="003617B8">
        <w:trPr>
          <w:trHeight w:val="607"/>
        </w:trPr>
        <w:tc>
          <w:tcPr>
            <w:tcW w:w="2678" w:type="dxa"/>
          </w:tcPr>
          <w:p w14:paraId="11CBADF8" w14:textId="07DC226F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Address_line_2</w:t>
            </w:r>
          </w:p>
        </w:tc>
        <w:tc>
          <w:tcPr>
            <w:tcW w:w="2679" w:type="dxa"/>
          </w:tcPr>
          <w:p w14:paraId="4DDDBA9D" w14:textId="4A2EA6FA" w:rsidR="00996530" w:rsidRDefault="003617B8" w:rsidP="003617B8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2681" w:type="dxa"/>
          </w:tcPr>
          <w:p w14:paraId="4E4D09BA" w14:textId="0E09C82A" w:rsidR="00996530" w:rsidRDefault="003617B8" w:rsidP="006B0E4E">
            <w:pPr>
              <w:rPr>
                <w:rFonts w:cstheme="minorHAnsi"/>
              </w:rPr>
            </w:pPr>
            <w:r>
              <w:rPr>
                <w:color w:val="000000"/>
              </w:rPr>
              <w:t>Store address line</w:t>
            </w:r>
          </w:p>
        </w:tc>
      </w:tr>
      <w:tr w:rsidR="00996530" w14:paraId="6F97D89F" w14:textId="77777777" w:rsidTr="003617B8">
        <w:trPr>
          <w:trHeight w:val="649"/>
        </w:trPr>
        <w:tc>
          <w:tcPr>
            <w:tcW w:w="2678" w:type="dxa"/>
          </w:tcPr>
          <w:p w14:paraId="1692C767" w14:textId="7EA9210D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city</w:t>
            </w:r>
          </w:p>
        </w:tc>
        <w:tc>
          <w:tcPr>
            <w:tcW w:w="2679" w:type="dxa"/>
          </w:tcPr>
          <w:p w14:paraId="17F887F9" w14:textId="404EC75B" w:rsidR="00996530" w:rsidRDefault="003617B8" w:rsidP="003617B8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2681" w:type="dxa"/>
          </w:tcPr>
          <w:p w14:paraId="34850EDC" w14:textId="0DE397D3" w:rsidR="00996530" w:rsidRDefault="003617B8" w:rsidP="006B0E4E">
            <w:pPr>
              <w:rPr>
                <w:rFonts w:cstheme="minorHAnsi"/>
              </w:rPr>
            </w:pPr>
            <w:r>
              <w:rPr>
                <w:color w:val="000000"/>
              </w:rPr>
              <w:t>Store city code</w:t>
            </w:r>
          </w:p>
        </w:tc>
      </w:tr>
      <w:tr w:rsidR="00996530" w14:paraId="408E095C" w14:textId="77777777" w:rsidTr="003617B8">
        <w:trPr>
          <w:trHeight w:val="607"/>
        </w:trPr>
        <w:tc>
          <w:tcPr>
            <w:tcW w:w="2678" w:type="dxa"/>
          </w:tcPr>
          <w:p w14:paraId="2F5E4FA3" w14:textId="33988754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state</w:t>
            </w:r>
          </w:p>
        </w:tc>
        <w:tc>
          <w:tcPr>
            <w:tcW w:w="2679" w:type="dxa"/>
          </w:tcPr>
          <w:p w14:paraId="5021EE11" w14:textId="4F7C9AC5" w:rsidR="00996530" w:rsidRDefault="003617B8" w:rsidP="003617B8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2681" w:type="dxa"/>
          </w:tcPr>
          <w:p w14:paraId="40B6D173" w14:textId="0E50A6C3" w:rsidR="00996530" w:rsidRDefault="003617B8" w:rsidP="006B0E4E">
            <w:pPr>
              <w:rPr>
                <w:rFonts w:cstheme="minorHAnsi"/>
              </w:rPr>
            </w:pPr>
            <w:r>
              <w:rPr>
                <w:color w:val="000000"/>
              </w:rPr>
              <w:t>Store state details</w:t>
            </w:r>
          </w:p>
        </w:tc>
      </w:tr>
      <w:tr w:rsidR="00996530" w14:paraId="3E9DBAE6" w14:textId="77777777" w:rsidTr="003617B8">
        <w:trPr>
          <w:trHeight w:val="607"/>
        </w:trPr>
        <w:tc>
          <w:tcPr>
            <w:tcW w:w="2678" w:type="dxa"/>
          </w:tcPr>
          <w:p w14:paraId="2409ED6F" w14:textId="1E579FDD" w:rsidR="00996530" w:rsidRDefault="003617B8" w:rsidP="003617B8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Postal code</w:t>
            </w:r>
          </w:p>
        </w:tc>
        <w:tc>
          <w:tcPr>
            <w:tcW w:w="2679" w:type="dxa"/>
          </w:tcPr>
          <w:p w14:paraId="2BE67B17" w14:textId="0AC09480" w:rsidR="00996530" w:rsidRDefault="003617B8" w:rsidP="003617B8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2681" w:type="dxa"/>
          </w:tcPr>
          <w:p w14:paraId="440CEAEF" w14:textId="2E690C18" w:rsidR="00996530" w:rsidRDefault="003617B8" w:rsidP="006B0E4E">
            <w:pPr>
              <w:rPr>
                <w:rFonts w:cstheme="minorHAnsi"/>
              </w:rPr>
            </w:pPr>
            <w:r>
              <w:rPr>
                <w:color w:val="000000"/>
              </w:rPr>
              <w:t>Store postal code</w:t>
            </w:r>
          </w:p>
        </w:tc>
      </w:tr>
      <w:bookmarkEnd w:id="0"/>
    </w:tbl>
    <w:p w14:paraId="790AE24F" w14:textId="77777777" w:rsidR="006B0E4E" w:rsidRDefault="006B0E4E" w:rsidP="006B0E4E">
      <w:pPr>
        <w:rPr>
          <w:rFonts w:cstheme="minorHAnsi"/>
        </w:rPr>
      </w:pPr>
    </w:p>
    <w:p w14:paraId="189E9145" w14:textId="77777777" w:rsidR="003617B8" w:rsidRDefault="003617B8" w:rsidP="006B0E4E">
      <w:pPr>
        <w:rPr>
          <w:rFonts w:cstheme="minorHAnsi"/>
        </w:rPr>
      </w:pPr>
    </w:p>
    <w:p w14:paraId="76B6710E" w14:textId="77777777" w:rsidR="003617B8" w:rsidRDefault="003617B8" w:rsidP="006B0E4E">
      <w:pPr>
        <w:rPr>
          <w:rFonts w:cstheme="minorHAnsi"/>
        </w:rPr>
      </w:pPr>
    </w:p>
    <w:p w14:paraId="631DF4D1" w14:textId="77777777" w:rsidR="003617B8" w:rsidRDefault="003617B8" w:rsidP="006B0E4E">
      <w:pPr>
        <w:rPr>
          <w:rFonts w:cstheme="minorHAnsi"/>
        </w:rPr>
      </w:pPr>
    </w:p>
    <w:p w14:paraId="081497C7" w14:textId="77777777" w:rsidR="003617B8" w:rsidRDefault="003617B8" w:rsidP="006B0E4E">
      <w:pPr>
        <w:rPr>
          <w:rFonts w:cstheme="minorHAnsi"/>
        </w:rPr>
      </w:pPr>
    </w:p>
    <w:p w14:paraId="000E3F93" w14:textId="77777777" w:rsidR="003617B8" w:rsidRDefault="003617B8" w:rsidP="006B0E4E">
      <w:pPr>
        <w:rPr>
          <w:rFonts w:cstheme="minorHAnsi"/>
        </w:rPr>
      </w:pPr>
    </w:p>
    <w:p w14:paraId="31005C8F" w14:textId="77777777" w:rsidR="003617B8" w:rsidRDefault="003617B8" w:rsidP="006B0E4E">
      <w:pPr>
        <w:rPr>
          <w:rFonts w:cstheme="minorHAnsi"/>
        </w:rPr>
      </w:pPr>
    </w:p>
    <w:p w14:paraId="69B433B9" w14:textId="77777777" w:rsidR="003617B8" w:rsidRDefault="003617B8" w:rsidP="006B0E4E">
      <w:pPr>
        <w:rPr>
          <w:rFonts w:cstheme="minorHAnsi"/>
        </w:rPr>
      </w:pPr>
    </w:p>
    <w:p w14:paraId="0DF0F03F" w14:textId="611BCCDA" w:rsidR="00F550CF" w:rsidRDefault="00F550CF" w:rsidP="00F550CF">
      <w:pPr>
        <w:rPr>
          <w:rFonts w:cstheme="minorHAnsi"/>
        </w:rPr>
      </w:pPr>
      <w:r w:rsidRPr="00F550CF">
        <w:rPr>
          <w:rFonts w:cstheme="minorHAnsi"/>
          <w:b/>
          <w:bCs/>
        </w:rPr>
        <w:lastRenderedPageBreak/>
        <w:t>Table Name: Customers</w:t>
      </w:r>
    </w:p>
    <w:tbl>
      <w:tblPr>
        <w:tblStyle w:val="TableGrid"/>
        <w:tblW w:w="9699" w:type="dxa"/>
        <w:tblLook w:val="04A0" w:firstRow="1" w:lastRow="0" w:firstColumn="1" w:lastColumn="0" w:noHBand="0" w:noVBand="1"/>
      </w:tblPr>
      <w:tblGrid>
        <w:gridCol w:w="3231"/>
        <w:gridCol w:w="3232"/>
        <w:gridCol w:w="3236"/>
      </w:tblGrid>
      <w:tr w:rsidR="003617B8" w14:paraId="222B8CEC" w14:textId="77777777" w:rsidTr="00F550CF">
        <w:trPr>
          <w:trHeight w:val="610"/>
        </w:trPr>
        <w:tc>
          <w:tcPr>
            <w:tcW w:w="3231" w:type="dxa"/>
            <w:vAlign w:val="center"/>
          </w:tcPr>
          <w:p w14:paraId="6C462527" w14:textId="77777777" w:rsidR="003617B8" w:rsidRDefault="003617B8" w:rsidP="00BF30C9">
            <w:pPr>
              <w:rPr>
                <w:rFonts w:cstheme="minorHAnsi"/>
              </w:rPr>
            </w:pPr>
            <w:r w:rsidRPr="00996530">
              <w:rPr>
                <w:rFonts w:cstheme="minorHAnsi"/>
                <w:b/>
                <w:bCs/>
              </w:rPr>
              <w:t>Table Name</w:t>
            </w:r>
          </w:p>
        </w:tc>
        <w:tc>
          <w:tcPr>
            <w:tcW w:w="6468" w:type="dxa"/>
            <w:gridSpan w:val="2"/>
            <w:vAlign w:val="center"/>
          </w:tcPr>
          <w:p w14:paraId="5A0C3A75" w14:textId="3833C1A8" w:rsidR="003617B8" w:rsidRDefault="00F550CF" w:rsidP="00BF30C9">
            <w:pPr>
              <w:rPr>
                <w:rFonts w:cstheme="minorHAnsi"/>
              </w:rPr>
            </w:pPr>
            <w:r>
              <w:rPr>
                <w:color w:val="000000"/>
              </w:rPr>
              <w:t>Customers</w:t>
            </w:r>
          </w:p>
        </w:tc>
      </w:tr>
      <w:tr w:rsidR="003617B8" w14:paraId="323A03E7" w14:textId="77777777" w:rsidTr="00F550CF">
        <w:trPr>
          <w:trHeight w:val="652"/>
        </w:trPr>
        <w:tc>
          <w:tcPr>
            <w:tcW w:w="3231" w:type="dxa"/>
            <w:vAlign w:val="center"/>
          </w:tcPr>
          <w:p w14:paraId="7BC9FB38" w14:textId="77777777" w:rsidR="003617B8" w:rsidRDefault="003617B8" w:rsidP="00BF30C9">
            <w:pPr>
              <w:rPr>
                <w:rFonts w:cstheme="minorHAnsi"/>
              </w:rPr>
            </w:pPr>
            <w:r w:rsidRPr="00996530">
              <w:rPr>
                <w:rFonts w:cstheme="minorHAnsi"/>
                <w:b/>
                <w:bCs/>
              </w:rPr>
              <w:t>Table Description</w:t>
            </w:r>
          </w:p>
        </w:tc>
        <w:tc>
          <w:tcPr>
            <w:tcW w:w="6468" w:type="dxa"/>
            <w:gridSpan w:val="2"/>
            <w:vAlign w:val="center"/>
          </w:tcPr>
          <w:p w14:paraId="0EB78A1C" w14:textId="7B0D73BF" w:rsidR="003617B8" w:rsidRDefault="00F550CF" w:rsidP="00BF30C9">
            <w:pPr>
              <w:rPr>
                <w:rFonts w:cstheme="minorHAnsi"/>
              </w:rPr>
            </w:pPr>
            <w:r>
              <w:rPr>
                <w:color w:val="000000"/>
              </w:rPr>
              <w:t>It stores customers details.</w:t>
            </w:r>
          </w:p>
        </w:tc>
      </w:tr>
      <w:tr w:rsidR="003617B8" w14:paraId="183367C8" w14:textId="77777777" w:rsidTr="00F550CF">
        <w:trPr>
          <w:trHeight w:val="610"/>
        </w:trPr>
        <w:tc>
          <w:tcPr>
            <w:tcW w:w="3231" w:type="dxa"/>
            <w:vAlign w:val="center"/>
          </w:tcPr>
          <w:p w14:paraId="76B48371" w14:textId="77777777" w:rsidR="003617B8" w:rsidRDefault="003617B8" w:rsidP="00BF30C9">
            <w:pPr>
              <w:rPr>
                <w:rFonts w:cstheme="minorHAnsi"/>
              </w:rPr>
            </w:pPr>
            <w:proofErr w:type="spellStart"/>
            <w:r w:rsidRPr="00996530">
              <w:rPr>
                <w:rFonts w:cstheme="minorHAnsi"/>
                <w:b/>
                <w:bCs/>
              </w:rPr>
              <w:t>Primary_key</w:t>
            </w:r>
            <w:proofErr w:type="spellEnd"/>
          </w:p>
        </w:tc>
        <w:tc>
          <w:tcPr>
            <w:tcW w:w="6468" w:type="dxa"/>
            <w:gridSpan w:val="2"/>
            <w:vAlign w:val="center"/>
          </w:tcPr>
          <w:p w14:paraId="06236DAE" w14:textId="2498CD8D" w:rsidR="003617B8" w:rsidRDefault="00F550CF" w:rsidP="00BF30C9">
            <w:pPr>
              <w:rPr>
                <w:rFonts w:cstheme="minorHAnsi"/>
              </w:rPr>
            </w:pPr>
            <w:proofErr w:type="spellStart"/>
            <w:r>
              <w:rPr>
                <w:color w:val="000000"/>
              </w:rPr>
              <w:t>Cust_id</w:t>
            </w:r>
            <w:proofErr w:type="spellEnd"/>
          </w:p>
        </w:tc>
      </w:tr>
      <w:tr w:rsidR="003617B8" w14:paraId="74316FEF" w14:textId="77777777" w:rsidTr="00F550CF">
        <w:trPr>
          <w:trHeight w:val="652"/>
        </w:trPr>
        <w:tc>
          <w:tcPr>
            <w:tcW w:w="3231" w:type="dxa"/>
            <w:vAlign w:val="center"/>
          </w:tcPr>
          <w:p w14:paraId="072126A5" w14:textId="77777777" w:rsidR="003617B8" w:rsidRDefault="003617B8" w:rsidP="00BF30C9">
            <w:pPr>
              <w:rPr>
                <w:rFonts w:cstheme="minorHAnsi"/>
              </w:rPr>
            </w:pPr>
            <w:r w:rsidRPr="00996530">
              <w:rPr>
                <w:rFonts w:cstheme="minorHAnsi"/>
                <w:b/>
                <w:bCs/>
              </w:rPr>
              <w:t>Foreign Key</w:t>
            </w:r>
          </w:p>
        </w:tc>
        <w:tc>
          <w:tcPr>
            <w:tcW w:w="6468" w:type="dxa"/>
            <w:gridSpan w:val="2"/>
            <w:vAlign w:val="center"/>
          </w:tcPr>
          <w:p w14:paraId="1DD44A41" w14:textId="7D872856" w:rsidR="003617B8" w:rsidRDefault="00F550CF" w:rsidP="00F550CF">
            <w:pPr>
              <w:rPr>
                <w:rFonts w:cstheme="minorHAnsi"/>
              </w:rPr>
            </w:pPr>
            <w:proofErr w:type="spellStart"/>
            <w:r w:rsidRPr="00F550CF">
              <w:rPr>
                <w:color w:val="000000"/>
              </w:rPr>
              <w:t>Country_id</w:t>
            </w:r>
            <w:proofErr w:type="spellEnd"/>
          </w:p>
        </w:tc>
      </w:tr>
      <w:tr w:rsidR="003617B8" w14:paraId="5191B46E" w14:textId="77777777" w:rsidTr="00F550CF">
        <w:trPr>
          <w:trHeight w:val="610"/>
        </w:trPr>
        <w:tc>
          <w:tcPr>
            <w:tcW w:w="3231" w:type="dxa"/>
            <w:vAlign w:val="center"/>
          </w:tcPr>
          <w:p w14:paraId="27A0193D" w14:textId="77777777" w:rsidR="003617B8" w:rsidRDefault="003617B8" w:rsidP="00BF30C9">
            <w:pPr>
              <w:rPr>
                <w:rFonts w:cstheme="minorHAnsi"/>
              </w:rPr>
            </w:pPr>
            <w:r w:rsidRPr="003617B8">
              <w:rPr>
                <w:rFonts w:cstheme="minorHAnsi"/>
                <w:b/>
                <w:bCs/>
              </w:rPr>
              <w:t>Field Name</w:t>
            </w:r>
          </w:p>
        </w:tc>
        <w:tc>
          <w:tcPr>
            <w:tcW w:w="3232" w:type="dxa"/>
            <w:vAlign w:val="center"/>
          </w:tcPr>
          <w:p w14:paraId="43F504EA" w14:textId="77777777" w:rsidR="003617B8" w:rsidRDefault="003617B8" w:rsidP="00BF30C9">
            <w:pPr>
              <w:rPr>
                <w:rFonts w:cstheme="minorHAnsi"/>
              </w:rPr>
            </w:pPr>
            <w:r w:rsidRPr="003617B8">
              <w:rPr>
                <w:rFonts w:cstheme="minorHAnsi"/>
                <w:b/>
                <w:bCs/>
              </w:rPr>
              <w:t>Data type</w:t>
            </w:r>
          </w:p>
        </w:tc>
        <w:tc>
          <w:tcPr>
            <w:tcW w:w="3235" w:type="dxa"/>
            <w:vAlign w:val="center"/>
          </w:tcPr>
          <w:p w14:paraId="29CA50FD" w14:textId="77777777" w:rsidR="003617B8" w:rsidRDefault="003617B8" w:rsidP="00BF30C9">
            <w:pPr>
              <w:rPr>
                <w:rFonts w:cstheme="minorHAnsi"/>
              </w:rPr>
            </w:pPr>
            <w:r w:rsidRPr="003617B8">
              <w:rPr>
                <w:rFonts w:cstheme="minorHAnsi"/>
                <w:b/>
                <w:bCs/>
              </w:rPr>
              <w:t>Description</w:t>
            </w:r>
          </w:p>
        </w:tc>
      </w:tr>
      <w:tr w:rsidR="00F550CF" w14:paraId="3009B1BC" w14:textId="77777777" w:rsidTr="00F550CF">
        <w:trPr>
          <w:trHeight w:val="610"/>
        </w:trPr>
        <w:tc>
          <w:tcPr>
            <w:tcW w:w="3231" w:type="dxa"/>
            <w:vAlign w:val="center"/>
          </w:tcPr>
          <w:p w14:paraId="79D20403" w14:textId="06F2E352" w:rsidR="00F550CF" w:rsidRPr="003617B8" w:rsidRDefault="00F550CF" w:rsidP="00F550CF">
            <w:pPr>
              <w:rPr>
                <w:rFonts w:cstheme="minorHAnsi"/>
                <w:b/>
                <w:bCs/>
              </w:rPr>
            </w:pPr>
            <w:r>
              <w:rPr>
                <w:color w:val="000000"/>
              </w:rPr>
              <w:t>Email</w:t>
            </w:r>
          </w:p>
        </w:tc>
        <w:tc>
          <w:tcPr>
            <w:tcW w:w="3232" w:type="dxa"/>
          </w:tcPr>
          <w:p w14:paraId="08F0E306" w14:textId="16A0D6BC" w:rsidR="00F550CF" w:rsidRPr="003617B8" w:rsidRDefault="00F550CF" w:rsidP="00F550CF">
            <w:pPr>
              <w:rPr>
                <w:rFonts w:cstheme="minorHAnsi"/>
                <w:b/>
                <w:bCs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1C422171" w14:textId="05D41574" w:rsidR="00F550CF" w:rsidRPr="003617B8" w:rsidRDefault="00F550CF" w:rsidP="00F550CF">
            <w:pPr>
              <w:rPr>
                <w:rFonts w:cstheme="minorHAnsi"/>
                <w:b/>
                <w:bCs/>
              </w:rPr>
            </w:pPr>
            <w:r>
              <w:rPr>
                <w:color w:val="000000"/>
              </w:rPr>
              <w:t>Store email id of customer</w:t>
            </w:r>
          </w:p>
        </w:tc>
      </w:tr>
      <w:tr w:rsidR="00F550CF" w14:paraId="68A260FF" w14:textId="77777777" w:rsidTr="00F550CF">
        <w:trPr>
          <w:trHeight w:val="610"/>
        </w:trPr>
        <w:tc>
          <w:tcPr>
            <w:tcW w:w="3231" w:type="dxa"/>
            <w:vAlign w:val="center"/>
          </w:tcPr>
          <w:p w14:paraId="5E6B4BA7" w14:textId="03CE4FEA" w:rsidR="00F550CF" w:rsidRPr="003617B8" w:rsidRDefault="00F550CF" w:rsidP="00F550CF">
            <w:pPr>
              <w:rPr>
                <w:rFonts w:cstheme="minorHAnsi"/>
                <w:b/>
                <w:bCs/>
              </w:rPr>
            </w:pPr>
            <w:r>
              <w:rPr>
                <w:color w:val="000000"/>
              </w:rPr>
              <w:t>Password</w:t>
            </w:r>
          </w:p>
        </w:tc>
        <w:tc>
          <w:tcPr>
            <w:tcW w:w="3232" w:type="dxa"/>
          </w:tcPr>
          <w:p w14:paraId="55422B1F" w14:textId="7C182976" w:rsidR="00F550CF" w:rsidRPr="003617B8" w:rsidRDefault="00F550CF" w:rsidP="00F550CF">
            <w:pPr>
              <w:rPr>
                <w:rFonts w:cstheme="minorHAnsi"/>
                <w:b/>
                <w:bCs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667D1BDA" w14:textId="37971D44" w:rsidR="00F550CF" w:rsidRPr="003617B8" w:rsidRDefault="00F550CF" w:rsidP="00F550CF">
            <w:pPr>
              <w:rPr>
                <w:rFonts w:cstheme="minorHAnsi"/>
                <w:b/>
                <w:bCs/>
              </w:rPr>
            </w:pPr>
            <w:r>
              <w:rPr>
                <w:color w:val="000000"/>
              </w:rPr>
              <w:t>Store password of customer</w:t>
            </w:r>
          </w:p>
        </w:tc>
      </w:tr>
      <w:tr w:rsidR="00F550CF" w14:paraId="69F4C635" w14:textId="77777777" w:rsidTr="00F550CF">
        <w:trPr>
          <w:trHeight w:val="652"/>
        </w:trPr>
        <w:tc>
          <w:tcPr>
            <w:tcW w:w="3231" w:type="dxa"/>
          </w:tcPr>
          <w:p w14:paraId="5DC3B47B" w14:textId="77777777" w:rsidR="00F550CF" w:rsidRDefault="00F550CF" w:rsidP="00F550CF">
            <w:pPr>
              <w:rPr>
                <w:rFonts w:cstheme="minorHAnsi"/>
              </w:rPr>
            </w:pPr>
            <w:proofErr w:type="spellStart"/>
            <w:r w:rsidRPr="003617B8">
              <w:rPr>
                <w:rFonts w:cstheme="minorHAnsi"/>
              </w:rPr>
              <w:t>First_name</w:t>
            </w:r>
            <w:proofErr w:type="spellEnd"/>
          </w:p>
        </w:tc>
        <w:tc>
          <w:tcPr>
            <w:tcW w:w="3232" w:type="dxa"/>
          </w:tcPr>
          <w:p w14:paraId="37EFA854" w14:textId="77777777" w:rsidR="00F550CF" w:rsidRDefault="00F550CF" w:rsidP="00F550CF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00196999" w14:textId="4B366E8E" w:rsidR="00F550CF" w:rsidRDefault="00F550CF" w:rsidP="00F550CF">
            <w:pPr>
              <w:rPr>
                <w:rFonts w:cstheme="minorHAnsi"/>
              </w:rPr>
            </w:pPr>
            <w:r>
              <w:rPr>
                <w:color w:val="000000"/>
              </w:rPr>
              <w:t>Store first name of customer</w:t>
            </w:r>
          </w:p>
        </w:tc>
      </w:tr>
      <w:tr w:rsidR="00F550CF" w14:paraId="418DE0A7" w14:textId="77777777" w:rsidTr="00F550CF">
        <w:trPr>
          <w:trHeight w:val="610"/>
        </w:trPr>
        <w:tc>
          <w:tcPr>
            <w:tcW w:w="3231" w:type="dxa"/>
          </w:tcPr>
          <w:p w14:paraId="6E64BEDC" w14:textId="77777777" w:rsidR="00F550CF" w:rsidRDefault="00F550CF" w:rsidP="00F550CF">
            <w:pPr>
              <w:rPr>
                <w:rFonts w:cstheme="minorHAnsi"/>
              </w:rPr>
            </w:pPr>
            <w:proofErr w:type="spellStart"/>
            <w:r w:rsidRPr="003617B8">
              <w:rPr>
                <w:rFonts w:cstheme="minorHAnsi"/>
              </w:rPr>
              <w:t>Last_name</w:t>
            </w:r>
            <w:proofErr w:type="spellEnd"/>
          </w:p>
        </w:tc>
        <w:tc>
          <w:tcPr>
            <w:tcW w:w="3232" w:type="dxa"/>
          </w:tcPr>
          <w:p w14:paraId="29FB0312" w14:textId="77777777" w:rsidR="00F550CF" w:rsidRDefault="00F550CF" w:rsidP="00F550CF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1DB19AD7" w14:textId="4368F99F" w:rsidR="00F550CF" w:rsidRDefault="00F550CF" w:rsidP="00F550CF">
            <w:pPr>
              <w:rPr>
                <w:rFonts w:cstheme="minorHAnsi"/>
              </w:rPr>
            </w:pPr>
            <w:r>
              <w:rPr>
                <w:color w:val="000000"/>
              </w:rPr>
              <w:t>Store last name of customer</w:t>
            </w:r>
          </w:p>
        </w:tc>
      </w:tr>
      <w:tr w:rsidR="00F550CF" w14:paraId="3E35664A" w14:textId="77777777" w:rsidTr="00F550CF">
        <w:trPr>
          <w:trHeight w:val="610"/>
        </w:trPr>
        <w:tc>
          <w:tcPr>
            <w:tcW w:w="3231" w:type="dxa"/>
          </w:tcPr>
          <w:p w14:paraId="7AF0497F" w14:textId="77777777" w:rsidR="00F550CF" w:rsidRDefault="00F550CF" w:rsidP="00F550CF">
            <w:pPr>
              <w:rPr>
                <w:rFonts w:cstheme="minorHAnsi"/>
              </w:rPr>
            </w:pPr>
            <w:proofErr w:type="spellStart"/>
            <w:r w:rsidRPr="003617B8">
              <w:rPr>
                <w:rFonts w:cstheme="minorHAnsi"/>
              </w:rPr>
              <w:t>Phone_number</w:t>
            </w:r>
            <w:proofErr w:type="spellEnd"/>
          </w:p>
        </w:tc>
        <w:tc>
          <w:tcPr>
            <w:tcW w:w="3232" w:type="dxa"/>
          </w:tcPr>
          <w:p w14:paraId="6F407D60" w14:textId="77777777" w:rsidR="00F550CF" w:rsidRDefault="00F550CF" w:rsidP="00F550CF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0FAF704E" w14:textId="77777777" w:rsidR="00F550CF" w:rsidRPr="00F550CF" w:rsidRDefault="00F550CF" w:rsidP="00F550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0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Store phone number of </w:t>
            </w:r>
          </w:p>
          <w:p w14:paraId="1816CFFA" w14:textId="58740BF1" w:rsidR="00F550CF" w:rsidRDefault="00F550CF" w:rsidP="00F550CF">
            <w:pPr>
              <w:rPr>
                <w:rFonts w:cstheme="minorHAnsi"/>
              </w:rPr>
            </w:pPr>
            <w:r w:rsidRPr="00F550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</w:tr>
      <w:tr w:rsidR="00F550CF" w14:paraId="6D540206" w14:textId="77777777" w:rsidTr="00F550CF">
        <w:trPr>
          <w:trHeight w:val="652"/>
        </w:trPr>
        <w:tc>
          <w:tcPr>
            <w:tcW w:w="3231" w:type="dxa"/>
          </w:tcPr>
          <w:p w14:paraId="21A1EEC4" w14:textId="77777777" w:rsidR="00F550CF" w:rsidRDefault="00F550CF" w:rsidP="00F550CF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Address_line_1</w:t>
            </w:r>
          </w:p>
        </w:tc>
        <w:tc>
          <w:tcPr>
            <w:tcW w:w="3232" w:type="dxa"/>
          </w:tcPr>
          <w:p w14:paraId="5C518C6D" w14:textId="77777777" w:rsidR="00F550CF" w:rsidRDefault="00F550CF" w:rsidP="00F550CF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3F85066B" w14:textId="20A1858B" w:rsidR="00F550CF" w:rsidRDefault="00F550CF" w:rsidP="00F550CF">
            <w:pPr>
              <w:rPr>
                <w:rFonts w:cstheme="minorHAnsi"/>
              </w:rPr>
            </w:pPr>
            <w:r>
              <w:rPr>
                <w:color w:val="000000"/>
              </w:rPr>
              <w:t>Store address of customer</w:t>
            </w:r>
          </w:p>
        </w:tc>
      </w:tr>
      <w:tr w:rsidR="00F550CF" w14:paraId="7FD71CBD" w14:textId="77777777" w:rsidTr="00F550CF">
        <w:trPr>
          <w:trHeight w:val="610"/>
        </w:trPr>
        <w:tc>
          <w:tcPr>
            <w:tcW w:w="3231" w:type="dxa"/>
          </w:tcPr>
          <w:p w14:paraId="4ADE8123" w14:textId="77777777" w:rsidR="00F550CF" w:rsidRDefault="00F550CF" w:rsidP="00F550CF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Address_line_2</w:t>
            </w:r>
          </w:p>
        </w:tc>
        <w:tc>
          <w:tcPr>
            <w:tcW w:w="3232" w:type="dxa"/>
          </w:tcPr>
          <w:p w14:paraId="550CF75A" w14:textId="77777777" w:rsidR="00F550CF" w:rsidRDefault="00F550CF" w:rsidP="00F550CF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6D7A1727" w14:textId="5423CAA6" w:rsidR="00F550CF" w:rsidRDefault="00F550CF" w:rsidP="00F550CF">
            <w:pPr>
              <w:rPr>
                <w:rFonts w:cstheme="minorHAnsi"/>
              </w:rPr>
            </w:pPr>
            <w:r>
              <w:rPr>
                <w:color w:val="000000"/>
              </w:rPr>
              <w:t>Store address of customer</w:t>
            </w:r>
          </w:p>
        </w:tc>
      </w:tr>
      <w:tr w:rsidR="00F550CF" w14:paraId="37E800C9" w14:textId="77777777" w:rsidTr="00F550CF">
        <w:trPr>
          <w:trHeight w:val="652"/>
        </w:trPr>
        <w:tc>
          <w:tcPr>
            <w:tcW w:w="3231" w:type="dxa"/>
          </w:tcPr>
          <w:p w14:paraId="7A767C50" w14:textId="5E95CE62" w:rsidR="00F550CF" w:rsidRDefault="00F550CF" w:rsidP="00F550CF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City</w:t>
            </w:r>
          </w:p>
        </w:tc>
        <w:tc>
          <w:tcPr>
            <w:tcW w:w="3232" w:type="dxa"/>
          </w:tcPr>
          <w:p w14:paraId="2E8BFA6E" w14:textId="77777777" w:rsidR="00F550CF" w:rsidRDefault="00F550CF" w:rsidP="00F550CF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4B13210E" w14:textId="432EAAF4" w:rsidR="00F550CF" w:rsidRDefault="00F550CF" w:rsidP="00F550CF">
            <w:pPr>
              <w:rPr>
                <w:rFonts w:cstheme="minorHAnsi"/>
              </w:rPr>
            </w:pPr>
            <w:r>
              <w:rPr>
                <w:color w:val="000000"/>
              </w:rPr>
              <w:t>Store city of customer</w:t>
            </w:r>
          </w:p>
        </w:tc>
      </w:tr>
      <w:tr w:rsidR="00F550CF" w14:paraId="15B4D437" w14:textId="77777777" w:rsidTr="00F550CF">
        <w:trPr>
          <w:trHeight w:val="610"/>
        </w:trPr>
        <w:tc>
          <w:tcPr>
            <w:tcW w:w="3231" w:type="dxa"/>
          </w:tcPr>
          <w:p w14:paraId="5A72EBAB" w14:textId="18A229CE" w:rsidR="00F550CF" w:rsidRDefault="00F550CF" w:rsidP="00F550CF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State</w:t>
            </w:r>
          </w:p>
        </w:tc>
        <w:tc>
          <w:tcPr>
            <w:tcW w:w="3232" w:type="dxa"/>
          </w:tcPr>
          <w:p w14:paraId="05C7F85C" w14:textId="77777777" w:rsidR="00F550CF" w:rsidRDefault="00F550CF" w:rsidP="00F550CF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638F90DA" w14:textId="1478020B" w:rsidR="00F550CF" w:rsidRDefault="00F550CF" w:rsidP="00F550CF">
            <w:pPr>
              <w:rPr>
                <w:rFonts w:cstheme="minorHAnsi"/>
              </w:rPr>
            </w:pPr>
            <w:r>
              <w:rPr>
                <w:color w:val="000000"/>
              </w:rPr>
              <w:t>Store state of customer</w:t>
            </w:r>
          </w:p>
        </w:tc>
      </w:tr>
      <w:tr w:rsidR="00F550CF" w14:paraId="4F6398FC" w14:textId="77777777" w:rsidTr="00F550CF">
        <w:trPr>
          <w:trHeight w:val="610"/>
        </w:trPr>
        <w:tc>
          <w:tcPr>
            <w:tcW w:w="3231" w:type="dxa"/>
          </w:tcPr>
          <w:p w14:paraId="553DED5D" w14:textId="77777777" w:rsidR="00F550CF" w:rsidRDefault="00F550CF" w:rsidP="00F550CF">
            <w:pPr>
              <w:rPr>
                <w:rFonts w:cstheme="minorHAnsi"/>
              </w:rPr>
            </w:pPr>
            <w:r w:rsidRPr="003617B8">
              <w:rPr>
                <w:rFonts w:cstheme="minorHAnsi"/>
              </w:rPr>
              <w:t>Postal code</w:t>
            </w:r>
          </w:p>
        </w:tc>
        <w:tc>
          <w:tcPr>
            <w:tcW w:w="3232" w:type="dxa"/>
          </w:tcPr>
          <w:p w14:paraId="43C7E925" w14:textId="77777777" w:rsidR="00F550CF" w:rsidRDefault="00F550CF" w:rsidP="00F550CF">
            <w:pPr>
              <w:rPr>
                <w:rFonts w:cstheme="minorHAnsi"/>
              </w:rPr>
            </w:pPr>
            <w:proofErr w:type="gramStart"/>
            <w:r w:rsidRPr="003617B8">
              <w:rPr>
                <w:rFonts w:cstheme="minorHAnsi"/>
              </w:rPr>
              <w:t>Varchar(</w:t>
            </w:r>
            <w:proofErr w:type="gramEnd"/>
            <w:r w:rsidRPr="003617B8">
              <w:rPr>
                <w:rFonts w:cstheme="minorHAnsi"/>
              </w:rPr>
              <w:t>45)</w:t>
            </w:r>
          </w:p>
        </w:tc>
        <w:tc>
          <w:tcPr>
            <w:tcW w:w="3235" w:type="dxa"/>
          </w:tcPr>
          <w:p w14:paraId="6747FA8B" w14:textId="70513B9C" w:rsidR="00F550CF" w:rsidRDefault="00F550CF" w:rsidP="00F550CF">
            <w:pPr>
              <w:rPr>
                <w:rFonts w:cstheme="minorHAnsi"/>
              </w:rPr>
            </w:pPr>
            <w:r>
              <w:rPr>
                <w:color w:val="000000"/>
              </w:rPr>
              <w:t>Store postal code of customer</w:t>
            </w:r>
          </w:p>
        </w:tc>
      </w:tr>
    </w:tbl>
    <w:p w14:paraId="17086A45" w14:textId="77777777" w:rsidR="003617B8" w:rsidRDefault="003617B8" w:rsidP="006B0E4E">
      <w:pPr>
        <w:rPr>
          <w:rFonts w:cstheme="minorHAnsi"/>
        </w:rPr>
      </w:pPr>
    </w:p>
    <w:p w14:paraId="228B9388" w14:textId="77777777" w:rsidR="00F550CF" w:rsidRDefault="00F550CF" w:rsidP="006B0E4E">
      <w:pPr>
        <w:rPr>
          <w:rFonts w:cstheme="minorHAnsi"/>
        </w:rPr>
      </w:pPr>
    </w:p>
    <w:p w14:paraId="381FF513" w14:textId="77777777" w:rsidR="00F550CF" w:rsidRDefault="00F550CF" w:rsidP="006B0E4E">
      <w:pPr>
        <w:rPr>
          <w:rFonts w:cstheme="minorHAnsi"/>
        </w:rPr>
      </w:pPr>
    </w:p>
    <w:p w14:paraId="37DCB639" w14:textId="77777777" w:rsidR="00F550CF" w:rsidRDefault="00F550CF" w:rsidP="006B0E4E">
      <w:pPr>
        <w:rPr>
          <w:rFonts w:cstheme="minorHAnsi"/>
        </w:rPr>
      </w:pPr>
    </w:p>
    <w:p w14:paraId="35F53737" w14:textId="77777777" w:rsidR="00F550CF" w:rsidRDefault="00F550CF" w:rsidP="006B0E4E">
      <w:pPr>
        <w:rPr>
          <w:rFonts w:cstheme="minorHAnsi"/>
        </w:rPr>
      </w:pPr>
    </w:p>
    <w:p w14:paraId="027FBE2F" w14:textId="77777777" w:rsidR="00F550CF" w:rsidRDefault="00F550CF" w:rsidP="006B0E4E">
      <w:pPr>
        <w:rPr>
          <w:rFonts w:cstheme="minorHAnsi"/>
        </w:rPr>
      </w:pPr>
    </w:p>
    <w:p w14:paraId="640EE9AF" w14:textId="77777777" w:rsidR="00F550CF" w:rsidRDefault="00F550CF" w:rsidP="006B0E4E">
      <w:pPr>
        <w:rPr>
          <w:rFonts w:cstheme="minorHAnsi"/>
        </w:rPr>
      </w:pPr>
    </w:p>
    <w:p w14:paraId="30A36C1C" w14:textId="36C1396F" w:rsidR="00F550CF" w:rsidRDefault="00F550CF" w:rsidP="00F550CF">
      <w:pPr>
        <w:rPr>
          <w:rFonts w:cstheme="minorHAnsi"/>
          <w:b/>
          <w:bCs/>
        </w:rPr>
      </w:pPr>
      <w:r w:rsidRPr="00F550CF">
        <w:rPr>
          <w:rFonts w:cstheme="minorHAnsi"/>
          <w:b/>
          <w:bCs/>
        </w:rPr>
        <w:lastRenderedPageBreak/>
        <w:t>Table Name: Orders</w:t>
      </w:r>
    </w:p>
    <w:p w14:paraId="132B794E" w14:textId="2385AD25" w:rsidR="00F550CF" w:rsidRDefault="00F550CF" w:rsidP="00F550CF">
      <w:pPr>
        <w:rPr>
          <w:rFonts w:cstheme="minorHAnsi"/>
        </w:rPr>
      </w:pPr>
      <w:r w:rsidRPr="00F550CF">
        <w:rPr>
          <w:noProof/>
        </w:rPr>
        <w:drawing>
          <wp:inline distT="0" distB="0" distL="0" distR="0" wp14:anchorId="5A5029E6" wp14:editId="55CD5C2E">
            <wp:extent cx="5862320" cy="8055418"/>
            <wp:effectExtent l="0" t="0" r="5080" b="3175"/>
            <wp:docPr id="18456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600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0810" cy="806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5727" w14:textId="77777777" w:rsidR="00F550CF" w:rsidRDefault="00F550CF" w:rsidP="00F550CF">
      <w:pPr>
        <w:rPr>
          <w:rFonts w:cstheme="minorHAnsi"/>
        </w:rPr>
      </w:pPr>
    </w:p>
    <w:p w14:paraId="53EDE1B8" w14:textId="51EC1CD8" w:rsidR="00F550CF" w:rsidRDefault="00F550CF" w:rsidP="00F550CF">
      <w:pPr>
        <w:rPr>
          <w:rFonts w:cstheme="minorHAnsi"/>
          <w:b/>
          <w:bCs/>
        </w:rPr>
      </w:pPr>
      <w:r w:rsidRPr="00F550CF">
        <w:rPr>
          <w:rFonts w:cstheme="minorHAnsi"/>
          <w:b/>
          <w:bCs/>
        </w:rPr>
        <w:lastRenderedPageBreak/>
        <w:t>Table Name: Shipping Rates</w:t>
      </w:r>
    </w:p>
    <w:p w14:paraId="2BF3A165" w14:textId="0DECBC06" w:rsidR="00F550CF" w:rsidRDefault="00F550CF" w:rsidP="00F550CF">
      <w:pPr>
        <w:rPr>
          <w:rFonts w:cstheme="minorHAnsi"/>
        </w:rPr>
      </w:pPr>
      <w:r>
        <w:rPr>
          <w:noProof/>
        </w:rPr>
        <w:drawing>
          <wp:inline distT="0" distB="0" distL="0" distR="0" wp14:anchorId="57D16769" wp14:editId="490075AD">
            <wp:extent cx="6248400" cy="4180584"/>
            <wp:effectExtent l="0" t="0" r="0" b="0"/>
            <wp:docPr id="10004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24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9853" cy="419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8A8A" w14:textId="210A4205" w:rsidR="00F550CF" w:rsidRDefault="00F550CF" w:rsidP="00F550CF">
      <w:pPr>
        <w:rPr>
          <w:rFonts w:cstheme="minorHAnsi"/>
          <w:b/>
          <w:bCs/>
        </w:rPr>
      </w:pPr>
      <w:r w:rsidRPr="00F550CF">
        <w:rPr>
          <w:rFonts w:cstheme="minorHAnsi"/>
          <w:b/>
          <w:bCs/>
        </w:rPr>
        <w:t>Table Name: Review</w:t>
      </w:r>
    </w:p>
    <w:p w14:paraId="27269346" w14:textId="78C23676" w:rsidR="00F550CF" w:rsidRDefault="00F550CF" w:rsidP="00F550CF">
      <w:pPr>
        <w:rPr>
          <w:rFonts w:cstheme="minorHAnsi"/>
        </w:rPr>
      </w:pPr>
      <w:r>
        <w:rPr>
          <w:noProof/>
        </w:rPr>
        <w:drawing>
          <wp:inline distT="0" distB="0" distL="0" distR="0" wp14:anchorId="4DB04C05" wp14:editId="07658BFE">
            <wp:extent cx="6309360" cy="3505200"/>
            <wp:effectExtent l="0" t="0" r="0" b="0"/>
            <wp:docPr id="3376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03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7567" cy="35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282D" w14:textId="46245E08" w:rsidR="00B77F0D" w:rsidRDefault="00B77F0D" w:rsidP="00B77F0D">
      <w:pPr>
        <w:rPr>
          <w:rFonts w:cstheme="minorHAnsi"/>
          <w:b/>
          <w:bCs/>
        </w:rPr>
      </w:pPr>
      <w:r w:rsidRPr="00B77F0D">
        <w:rPr>
          <w:rFonts w:cstheme="minorHAnsi"/>
          <w:b/>
          <w:bCs/>
        </w:rPr>
        <w:lastRenderedPageBreak/>
        <w:t>Table Name: Order Details</w:t>
      </w:r>
    </w:p>
    <w:p w14:paraId="4616D38B" w14:textId="2FC7F88E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259720DA" wp14:editId="0F3A504C">
            <wp:extent cx="6299200" cy="5332416"/>
            <wp:effectExtent l="0" t="0" r="6350" b="1905"/>
            <wp:docPr id="203286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613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11289" cy="534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6093" w14:textId="21D2C132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proofErr w:type="gramStart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Brands:-</w:t>
      </w:r>
      <w:proofErr w:type="gramEnd"/>
    </w:p>
    <w:p w14:paraId="0F79EE45" w14:textId="5D02992B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47BAE8C7" wp14:editId="3A5539A9">
            <wp:extent cx="6289040" cy="1768793"/>
            <wp:effectExtent l="0" t="0" r="0" b="3175"/>
            <wp:docPr id="2659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654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3610" cy="177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EB89" w14:textId="77777777" w:rsidR="00B77F0D" w:rsidRDefault="00B77F0D" w:rsidP="00B77F0D">
      <w:pPr>
        <w:rPr>
          <w:rFonts w:cstheme="minorHAnsi"/>
        </w:rPr>
      </w:pPr>
    </w:p>
    <w:p w14:paraId="1E7A4345" w14:textId="77777777" w:rsidR="00B77F0D" w:rsidRDefault="00B77F0D" w:rsidP="00B77F0D">
      <w:pPr>
        <w:rPr>
          <w:rFonts w:cstheme="minorHAnsi"/>
        </w:rPr>
      </w:pPr>
    </w:p>
    <w:p w14:paraId="118AE875" w14:textId="6927F681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Table Name: Product</w:t>
      </w:r>
    </w:p>
    <w:p w14:paraId="1E7315C1" w14:textId="2264244E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76D17AA8" wp14:editId="78EDDD13">
            <wp:extent cx="6136640" cy="8263255"/>
            <wp:effectExtent l="0" t="0" r="0" b="4445"/>
            <wp:docPr id="3705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50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46447" cy="82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3FD5" w14:textId="7B3D74FD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Table Name: Category</w:t>
      </w:r>
    </w:p>
    <w:p w14:paraId="5D1B8341" w14:textId="357B3184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52276CB2" wp14:editId="4360861C">
            <wp:extent cx="6228421" cy="4429760"/>
            <wp:effectExtent l="0" t="0" r="1270" b="8890"/>
            <wp:docPr id="203550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014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43522" cy="44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E5ED" w14:textId="63A3E946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Table Name: </w:t>
      </w:r>
      <w:proofErr w:type="spellStart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Order_Track</w:t>
      </w:r>
      <w:proofErr w:type="spellEnd"/>
    </w:p>
    <w:p w14:paraId="33D297EA" w14:textId="49B6AD89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002C2E53" wp14:editId="797C98BD">
            <wp:extent cx="6004560" cy="3326130"/>
            <wp:effectExtent l="0" t="0" r="0" b="7620"/>
            <wp:docPr id="55949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923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8009" cy="33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F2E1" w14:textId="5C298365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Table Name: Users</w:t>
      </w:r>
    </w:p>
    <w:p w14:paraId="4ED0E768" w14:textId="033C2E32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36C4F74D" wp14:editId="1C445F38">
            <wp:extent cx="6085840" cy="5256626"/>
            <wp:effectExtent l="0" t="0" r="0" b="1270"/>
            <wp:docPr id="10438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970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4794" cy="52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2534" w14:textId="77777777" w:rsidR="00B77F0D" w:rsidRDefault="00B77F0D" w:rsidP="00B77F0D">
      <w:pPr>
        <w:rPr>
          <w:rFonts w:cstheme="minorHAnsi"/>
        </w:rPr>
      </w:pPr>
    </w:p>
    <w:p w14:paraId="0CCA7564" w14:textId="77777777" w:rsidR="00B77F0D" w:rsidRDefault="00B77F0D" w:rsidP="00B77F0D">
      <w:pPr>
        <w:rPr>
          <w:rFonts w:cstheme="minorHAnsi"/>
        </w:rPr>
      </w:pPr>
    </w:p>
    <w:p w14:paraId="614880F3" w14:textId="77777777" w:rsidR="00B77F0D" w:rsidRDefault="00B77F0D" w:rsidP="00B77F0D">
      <w:pPr>
        <w:rPr>
          <w:rFonts w:cstheme="minorHAnsi"/>
        </w:rPr>
      </w:pPr>
    </w:p>
    <w:p w14:paraId="38F39119" w14:textId="77777777" w:rsidR="00B77F0D" w:rsidRDefault="00B77F0D" w:rsidP="00B77F0D">
      <w:pPr>
        <w:rPr>
          <w:rFonts w:cstheme="minorHAnsi"/>
        </w:rPr>
      </w:pPr>
    </w:p>
    <w:p w14:paraId="206A30E4" w14:textId="77777777" w:rsidR="00B77F0D" w:rsidRDefault="00B77F0D" w:rsidP="00B77F0D">
      <w:pPr>
        <w:rPr>
          <w:rFonts w:cstheme="minorHAnsi"/>
        </w:rPr>
      </w:pPr>
    </w:p>
    <w:p w14:paraId="19785149" w14:textId="77777777" w:rsidR="00B77F0D" w:rsidRDefault="00B77F0D" w:rsidP="00B77F0D">
      <w:pPr>
        <w:rPr>
          <w:rFonts w:cstheme="minorHAnsi"/>
        </w:rPr>
      </w:pPr>
    </w:p>
    <w:p w14:paraId="398FFDAB" w14:textId="77777777" w:rsidR="00B77F0D" w:rsidRDefault="00B77F0D" w:rsidP="00B77F0D">
      <w:pPr>
        <w:rPr>
          <w:rFonts w:cstheme="minorHAnsi"/>
        </w:rPr>
      </w:pPr>
    </w:p>
    <w:p w14:paraId="70295259" w14:textId="77777777" w:rsidR="00B77F0D" w:rsidRDefault="00B77F0D" w:rsidP="00B77F0D">
      <w:pPr>
        <w:rPr>
          <w:rFonts w:cstheme="minorHAnsi"/>
        </w:rPr>
      </w:pPr>
    </w:p>
    <w:p w14:paraId="1AD9CBE2" w14:textId="77777777" w:rsidR="00B77F0D" w:rsidRDefault="00B77F0D" w:rsidP="00B77F0D">
      <w:pPr>
        <w:rPr>
          <w:rFonts w:cstheme="minorHAnsi"/>
        </w:rPr>
      </w:pPr>
    </w:p>
    <w:p w14:paraId="3BE5B33F" w14:textId="62D76F63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3.3 ERD Diagram:</w:t>
      </w:r>
    </w:p>
    <w:p w14:paraId="7BE358EE" w14:textId="7CD0148A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55B0E812" wp14:editId="08F59EC5">
            <wp:extent cx="6339352" cy="7447280"/>
            <wp:effectExtent l="0" t="0" r="4445" b="1270"/>
            <wp:docPr id="35442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230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44282" cy="74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0CF" w14:textId="77777777" w:rsidR="00B77F0D" w:rsidRDefault="00B77F0D" w:rsidP="00B77F0D">
      <w:pPr>
        <w:rPr>
          <w:rFonts w:cstheme="minorHAnsi"/>
        </w:rPr>
      </w:pPr>
    </w:p>
    <w:p w14:paraId="5958975E" w14:textId="77777777" w:rsidR="00B77F0D" w:rsidRDefault="00B77F0D" w:rsidP="00B77F0D">
      <w:pPr>
        <w:rPr>
          <w:rFonts w:cstheme="minorHAnsi"/>
        </w:rPr>
      </w:pPr>
    </w:p>
    <w:p w14:paraId="2DCAC7AA" w14:textId="1A942526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3.5 Class Diagram:</w:t>
      </w:r>
    </w:p>
    <w:p w14:paraId="5681BBE0" w14:textId="6F2F01BE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7962CBBC" wp14:editId="6C90F483">
            <wp:extent cx="6262655" cy="5750560"/>
            <wp:effectExtent l="0" t="0" r="5080" b="2540"/>
            <wp:docPr id="19433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569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69225" cy="575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136E" w14:textId="77777777" w:rsidR="00B77F0D" w:rsidRDefault="00B77F0D" w:rsidP="00B77F0D">
      <w:pPr>
        <w:rPr>
          <w:rFonts w:cstheme="minorHAnsi"/>
        </w:rPr>
      </w:pPr>
    </w:p>
    <w:p w14:paraId="5FA2BA8E" w14:textId="77777777" w:rsidR="00B77F0D" w:rsidRDefault="00B77F0D" w:rsidP="00B77F0D">
      <w:pPr>
        <w:rPr>
          <w:rFonts w:cstheme="minorHAnsi"/>
        </w:rPr>
      </w:pPr>
    </w:p>
    <w:p w14:paraId="0C2DD858" w14:textId="77777777" w:rsidR="00B77F0D" w:rsidRDefault="00B77F0D" w:rsidP="00B77F0D">
      <w:pPr>
        <w:rPr>
          <w:rFonts w:cstheme="minorHAnsi"/>
        </w:rPr>
      </w:pPr>
    </w:p>
    <w:p w14:paraId="5CCA94C8" w14:textId="77777777" w:rsidR="00B77F0D" w:rsidRDefault="00B77F0D" w:rsidP="00B77F0D">
      <w:pPr>
        <w:rPr>
          <w:rFonts w:cstheme="minorHAnsi"/>
        </w:rPr>
      </w:pPr>
    </w:p>
    <w:p w14:paraId="2F68070E" w14:textId="77777777" w:rsidR="00B77F0D" w:rsidRDefault="00B77F0D" w:rsidP="00B77F0D">
      <w:pPr>
        <w:rPr>
          <w:rFonts w:cstheme="minorHAnsi"/>
        </w:rPr>
      </w:pPr>
    </w:p>
    <w:p w14:paraId="63748086" w14:textId="77777777" w:rsidR="00B77F0D" w:rsidRDefault="00B77F0D" w:rsidP="00B77F0D">
      <w:pPr>
        <w:rPr>
          <w:rFonts w:cstheme="minorHAnsi"/>
        </w:rPr>
      </w:pPr>
    </w:p>
    <w:p w14:paraId="7289144E" w14:textId="77777777" w:rsidR="00B77F0D" w:rsidRDefault="00B77F0D" w:rsidP="00B77F0D">
      <w:pPr>
        <w:rPr>
          <w:rFonts w:cstheme="minorHAnsi"/>
        </w:rPr>
      </w:pPr>
    </w:p>
    <w:p w14:paraId="28455EFC" w14:textId="77777777" w:rsidR="00B77F0D" w:rsidRDefault="00B77F0D" w:rsidP="00B77F0D">
      <w:pPr>
        <w:rPr>
          <w:rFonts w:cstheme="minorHAnsi"/>
        </w:rPr>
      </w:pPr>
    </w:p>
    <w:p w14:paraId="75872BB2" w14:textId="4153901B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3.6 Use Case Diagrams:</w:t>
      </w:r>
    </w:p>
    <w:p w14:paraId="66CA1AEC" w14:textId="32E5FDFA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3C4D2E0C" wp14:editId="31B6098C">
            <wp:extent cx="6204585" cy="6156960"/>
            <wp:effectExtent l="0" t="0" r="5715" b="0"/>
            <wp:docPr id="44697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714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08615" cy="61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1E2C" w14:textId="77777777" w:rsidR="00B77F0D" w:rsidRDefault="00B77F0D" w:rsidP="00B77F0D">
      <w:pPr>
        <w:rPr>
          <w:rFonts w:cstheme="minorHAnsi"/>
        </w:rPr>
      </w:pPr>
    </w:p>
    <w:p w14:paraId="50B73AEA" w14:textId="77777777" w:rsidR="00B77F0D" w:rsidRDefault="00B77F0D" w:rsidP="00B77F0D">
      <w:pPr>
        <w:rPr>
          <w:rFonts w:cstheme="minorHAnsi"/>
        </w:rPr>
      </w:pPr>
    </w:p>
    <w:p w14:paraId="07023FD9" w14:textId="77777777" w:rsidR="00B77F0D" w:rsidRDefault="00B77F0D" w:rsidP="00B77F0D">
      <w:pPr>
        <w:rPr>
          <w:rFonts w:cstheme="minorHAnsi"/>
        </w:rPr>
      </w:pPr>
    </w:p>
    <w:p w14:paraId="5C41AA2E" w14:textId="77777777" w:rsidR="00B77F0D" w:rsidRDefault="00B77F0D" w:rsidP="00B77F0D">
      <w:pPr>
        <w:rPr>
          <w:rFonts w:cstheme="minorHAnsi"/>
        </w:rPr>
      </w:pPr>
    </w:p>
    <w:p w14:paraId="1FC070D4" w14:textId="77777777" w:rsidR="00B77F0D" w:rsidRDefault="00B77F0D" w:rsidP="00B77F0D">
      <w:pPr>
        <w:rPr>
          <w:rFonts w:cstheme="minorHAnsi"/>
        </w:rPr>
      </w:pPr>
    </w:p>
    <w:p w14:paraId="266BE99A" w14:textId="77777777" w:rsidR="00B77F0D" w:rsidRDefault="00B77F0D" w:rsidP="00B77F0D">
      <w:pPr>
        <w:rPr>
          <w:rFonts w:cstheme="minorHAnsi"/>
        </w:rPr>
      </w:pPr>
    </w:p>
    <w:p w14:paraId="7456B20A" w14:textId="0BF828A7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3.7 sequence diagram:</w:t>
      </w:r>
    </w:p>
    <w:p w14:paraId="4ABC5091" w14:textId="74EE611B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7810305B" wp14:editId="6B987E47">
            <wp:extent cx="6238240" cy="6339840"/>
            <wp:effectExtent l="0" t="0" r="0" b="3810"/>
            <wp:docPr id="136840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085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C7A3" w14:textId="77777777" w:rsidR="00B77F0D" w:rsidRDefault="00B77F0D" w:rsidP="00B77F0D">
      <w:pPr>
        <w:rPr>
          <w:rFonts w:cstheme="minorHAnsi"/>
        </w:rPr>
      </w:pPr>
    </w:p>
    <w:p w14:paraId="17AF3A23" w14:textId="77777777" w:rsidR="00B77F0D" w:rsidRDefault="00B77F0D" w:rsidP="00B77F0D">
      <w:pPr>
        <w:rPr>
          <w:rFonts w:cstheme="minorHAnsi"/>
        </w:rPr>
      </w:pPr>
    </w:p>
    <w:p w14:paraId="5A8EF392" w14:textId="77777777" w:rsidR="00B77F0D" w:rsidRDefault="00B77F0D" w:rsidP="00B77F0D">
      <w:pPr>
        <w:rPr>
          <w:rFonts w:cstheme="minorHAnsi"/>
        </w:rPr>
      </w:pPr>
    </w:p>
    <w:p w14:paraId="101A1A42" w14:textId="77777777" w:rsidR="00B77F0D" w:rsidRDefault="00B77F0D" w:rsidP="00B77F0D">
      <w:pPr>
        <w:rPr>
          <w:rFonts w:cstheme="minorHAnsi"/>
        </w:rPr>
      </w:pPr>
    </w:p>
    <w:p w14:paraId="1BCC800F" w14:textId="77777777" w:rsidR="00B77F0D" w:rsidRDefault="00B77F0D" w:rsidP="00B77F0D">
      <w:pPr>
        <w:rPr>
          <w:rFonts w:cstheme="minorHAnsi"/>
        </w:rPr>
      </w:pPr>
    </w:p>
    <w:p w14:paraId="75A07F82" w14:textId="77777777" w:rsidR="00B77F0D" w:rsidRDefault="00B77F0D" w:rsidP="00B77F0D">
      <w:pPr>
        <w:rPr>
          <w:rFonts w:cstheme="minorHAnsi"/>
        </w:rPr>
      </w:pPr>
    </w:p>
    <w:p w14:paraId="60A542B5" w14:textId="4DB627B7" w:rsidR="00B77F0D" w:rsidRDefault="00B77F0D" w:rsidP="00B77F0D">
      <w:pPr>
        <w:rPr>
          <w:rFonts w:ascii="TimesNewRomanPS-BoldMT" w:hAnsi="TimesNewRomanPS-BoldMT" w:hint="eastAsia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3.8 Website map diagram:</w:t>
      </w:r>
    </w:p>
    <w:p w14:paraId="45B87CF5" w14:textId="5F7EA321" w:rsidR="00B77F0D" w:rsidRDefault="00B77F0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1845077A" wp14:editId="73B8CE47">
            <wp:extent cx="6167120" cy="6757018"/>
            <wp:effectExtent l="0" t="0" r="5080" b="6350"/>
            <wp:docPr id="18700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5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4292" cy="676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2B34" w14:textId="77777777" w:rsidR="00B77F0D" w:rsidRDefault="00B77F0D" w:rsidP="00B77F0D">
      <w:pPr>
        <w:rPr>
          <w:rFonts w:cstheme="minorHAnsi"/>
        </w:rPr>
      </w:pPr>
    </w:p>
    <w:p w14:paraId="20937A4E" w14:textId="77777777" w:rsidR="00B77F0D" w:rsidRDefault="00B77F0D" w:rsidP="00B77F0D">
      <w:pPr>
        <w:rPr>
          <w:rFonts w:cstheme="minorHAnsi"/>
        </w:rPr>
      </w:pPr>
    </w:p>
    <w:p w14:paraId="0D4EB5F6" w14:textId="77777777" w:rsidR="00B77F0D" w:rsidRDefault="00B77F0D" w:rsidP="00B77F0D">
      <w:pPr>
        <w:rPr>
          <w:rFonts w:cstheme="minorHAnsi"/>
        </w:rPr>
      </w:pPr>
    </w:p>
    <w:p w14:paraId="71A255A3" w14:textId="77777777" w:rsidR="00B77F0D" w:rsidRDefault="00B77F0D" w:rsidP="00B77F0D">
      <w:pPr>
        <w:rPr>
          <w:rFonts w:cstheme="minorHAnsi"/>
        </w:rPr>
      </w:pPr>
    </w:p>
    <w:p w14:paraId="00B4C0A9" w14:textId="77777777" w:rsidR="00B77F0D" w:rsidRDefault="00B77F0D" w:rsidP="00B77F0D">
      <w:pPr>
        <w:rPr>
          <w:rFonts w:cstheme="minorHAnsi"/>
        </w:rPr>
      </w:pPr>
    </w:p>
    <w:p w14:paraId="7B23EAB4" w14:textId="77777777" w:rsidR="00B77F0D" w:rsidRPr="00B77F0D" w:rsidRDefault="00B77F0D" w:rsidP="00B77F0D">
      <w:pPr>
        <w:jc w:val="right"/>
        <w:rPr>
          <w:rFonts w:cstheme="minorHAnsi"/>
        </w:rPr>
      </w:pPr>
      <w:r w:rsidRPr="00B77F0D">
        <w:rPr>
          <w:rFonts w:cstheme="minorHAnsi"/>
          <w:b/>
          <w:bCs/>
        </w:rPr>
        <w:lastRenderedPageBreak/>
        <w:t xml:space="preserve">CHAPTER 4: </w:t>
      </w:r>
    </w:p>
    <w:p w14:paraId="2BEFF54D" w14:textId="77777777" w:rsidR="00B77F0D" w:rsidRPr="00B77F0D" w:rsidRDefault="00B77F0D" w:rsidP="00B77F0D">
      <w:pPr>
        <w:jc w:val="right"/>
        <w:rPr>
          <w:rFonts w:cstheme="minorHAnsi"/>
        </w:rPr>
      </w:pPr>
      <w:r w:rsidRPr="00B77F0D">
        <w:rPr>
          <w:rFonts w:cstheme="minorHAnsi"/>
          <w:b/>
          <w:bCs/>
        </w:rPr>
        <w:t xml:space="preserve">USER MANUAL </w:t>
      </w:r>
    </w:p>
    <w:p w14:paraId="2FA252D5" w14:textId="77777777" w:rsidR="00B77F0D" w:rsidRPr="00B77F0D" w:rsidRDefault="00B77F0D" w:rsidP="00B77F0D">
      <w:pPr>
        <w:rPr>
          <w:rFonts w:cstheme="minorHAnsi"/>
        </w:rPr>
      </w:pPr>
      <w:r w:rsidRPr="00B77F0D">
        <w:rPr>
          <w:rFonts w:cstheme="minorHAnsi"/>
          <w:b/>
          <w:bCs/>
        </w:rPr>
        <w:t xml:space="preserve">4.1 User Interface </w:t>
      </w:r>
      <w:proofErr w:type="gramStart"/>
      <w:r w:rsidRPr="00B77F0D">
        <w:rPr>
          <w:rFonts w:cstheme="minorHAnsi"/>
          <w:b/>
          <w:bCs/>
        </w:rPr>
        <w:t>Design(</w:t>
      </w:r>
      <w:proofErr w:type="gramEnd"/>
      <w:r w:rsidRPr="00B77F0D">
        <w:rPr>
          <w:rFonts w:cstheme="minorHAnsi"/>
          <w:b/>
          <w:bCs/>
        </w:rPr>
        <w:t xml:space="preserve">Screens </w:t>
      </w:r>
      <w:proofErr w:type="spellStart"/>
      <w:r w:rsidRPr="00B77F0D">
        <w:rPr>
          <w:rFonts w:cstheme="minorHAnsi"/>
          <w:b/>
          <w:bCs/>
        </w:rPr>
        <w:t>etc</w:t>
      </w:r>
      <w:proofErr w:type="spellEnd"/>
      <w:r w:rsidRPr="00B77F0D">
        <w:rPr>
          <w:rFonts w:cstheme="minorHAnsi"/>
          <w:b/>
          <w:bCs/>
        </w:rPr>
        <w:t xml:space="preserve">) </w:t>
      </w:r>
    </w:p>
    <w:p w14:paraId="59A1CC4F" w14:textId="01507047" w:rsidR="00B77F0D" w:rsidRDefault="00B77F0D" w:rsidP="00B77F0D">
      <w:pPr>
        <w:rPr>
          <w:rFonts w:cstheme="minorHAnsi"/>
        </w:rPr>
      </w:pPr>
      <w:r w:rsidRPr="00B77F0D">
        <w:rPr>
          <w:rFonts w:cstheme="minorHAnsi"/>
        </w:rPr>
        <w:t xml:space="preserve">Fig </w:t>
      </w:r>
      <w:proofErr w:type="gramStart"/>
      <w:r w:rsidRPr="00B77F0D">
        <w:rPr>
          <w:rFonts w:cstheme="minorHAnsi"/>
        </w:rPr>
        <w:t>1 :</w:t>
      </w:r>
      <w:proofErr w:type="gramEnd"/>
      <w:r w:rsidRPr="00B77F0D">
        <w:rPr>
          <w:rFonts w:cstheme="minorHAnsi"/>
        </w:rPr>
        <w:t xml:space="preserve"> Admin Login Page:</w:t>
      </w:r>
    </w:p>
    <w:p w14:paraId="6C40695E" w14:textId="2C3F5F69" w:rsidR="00D5206D" w:rsidRDefault="00D5206D" w:rsidP="00B77F0D">
      <w:pPr>
        <w:rPr>
          <w:rFonts w:cstheme="minorHAnsi"/>
        </w:rPr>
      </w:pPr>
      <w:r>
        <w:rPr>
          <w:noProof/>
        </w:rPr>
        <w:drawing>
          <wp:inline distT="0" distB="0" distL="0" distR="0" wp14:anchorId="163C0A00" wp14:editId="643686B6">
            <wp:extent cx="6400800" cy="3072765"/>
            <wp:effectExtent l="0" t="0" r="0" b="0"/>
            <wp:docPr id="203850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089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6650" w14:textId="0C1CE63D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>Fig 2: Create New Category:</w:t>
      </w:r>
    </w:p>
    <w:p w14:paraId="6C76886C" w14:textId="03B6925D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0E19A133" wp14:editId="2528BBEE">
            <wp:extent cx="6400800" cy="3220720"/>
            <wp:effectExtent l="0" t="0" r="0" b="0"/>
            <wp:docPr id="17711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8271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4D1E" w14:textId="77777777" w:rsidR="00D5206D" w:rsidRDefault="00D5206D" w:rsidP="00D5206D">
      <w:pPr>
        <w:rPr>
          <w:rFonts w:cstheme="minorHAnsi"/>
        </w:rPr>
      </w:pPr>
    </w:p>
    <w:p w14:paraId="7B4B43AD" w14:textId="77777777" w:rsidR="00D5206D" w:rsidRDefault="00D5206D" w:rsidP="00D5206D">
      <w:pPr>
        <w:rPr>
          <w:rFonts w:cstheme="minorHAnsi"/>
        </w:rPr>
      </w:pPr>
    </w:p>
    <w:p w14:paraId="1B56F3D1" w14:textId="34369ABB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lastRenderedPageBreak/>
        <w:t>Fig 3: create new Brand</w:t>
      </w:r>
    </w:p>
    <w:p w14:paraId="6DABED9B" w14:textId="4E5640EB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5E055F12" wp14:editId="6AC60C1A">
            <wp:extent cx="6400800" cy="3505200"/>
            <wp:effectExtent l="0" t="0" r="0" b="0"/>
            <wp:docPr id="145927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702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DEF4" w14:textId="77777777" w:rsidR="00D5206D" w:rsidRDefault="00D5206D" w:rsidP="00D5206D">
      <w:pPr>
        <w:rPr>
          <w:rFonts w:cstheme="minorHAnsi"/>
        </w:rPr>
      </w:pPr>
    </w:p>
    <w:p w14:paraId="33A8F8C4" w14:textId="71126025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>Fig 4: Manage Brands</w:t>
      </w:r>
    </w:p>
    <w:p w14:paraId="5B8663C2" w14:textId="06B598A8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7FAE1A01" wp14:editId="579A6547">
            <wp:extent cx="6400800" cy="3788410"/>
            <wp:effectExtent l="0" t="0" r="0" b="2540"/>
            <wp:docPr id="1638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019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0DC0" w14:textId="768B12D4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lastRenderedPageBreak/>
        <w:t>Fig 5: Manage Categories:</w:t>
      </w:r>
    </w:p>
    <w:p w14:paraId="0C7A05D5" w14:textId="5FDC9AA7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56637046" wp14:editId="41F43353">
            <wp:extent cx="6400800" cy="3738880"/>
            <wp:effectExtent l="0" t="0" r="0" b="0"/>
            <wp:docPr id="10734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625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>bb</w:t>
      </w:r>
    </w:p>
    <w:p w14:paraId="54000D6B" w14:textId="0F579D74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>Fig 6: Manage Customers</w:t>
      </w:r>
    </w:p>
    <w:p w14:paraId="513C8B19" w14:textId="19740684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132AC7C7" wp14:editId="555C6974">
            <wp:extent cx="6400800" cy="3505200"/>
            <wp:effectExtent l="0" t="0" r="0" b="0"/>
            <wp:docPr id="186584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478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2AA6" w14:textId="77777777" w:rsidR="00D5206D" w:rsidRDefault="00D5206D" w:rsidP="00D5206D">
      <w:pPr>
        <w:rPr>
          <w:rFonts w:cstheme="minorHAnsi"/>
        </w:rPr>
      </w:pPr>
    </w:p>
    <w:p w14:paraId="4AA9F147" w14:textId="499F46C8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lastRenderedPageBreak/>
        <w:t>Fig 7: Manage Reviews</w:t>
      </w:r>
    </w:p>
    <w:p w14:paraId="25AD152B" w14:textId="64B3DE61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63672613" wp14:editId="1151694F">
            <wp:extent cx="6400800" cy="3952240"/>
            <wp:effectExtent l="0" t="0" r="0" b="0"/>
            <wp:docPr id="97743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373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EE25" w14:textId="77777777" w:rsidR="00D5206D" w:rsidRDefault="00D5206D" w:rsidP="00D5206D">
      <w:pPr>
        <w:rPr>
          <w:rFonts w:cstheme="minorHAnsi"/>
        </w:rPr>
      </w:pPr>
    </w:p>
    <w:p w14:paraId="71C4DE0A" w14:textId="6F4555B1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>Fig 8: Manage Shipping Rates</w:t>
      </w:r>
    </w:p>
    <w:p w14:paraId="244A15F8" w14:textId="11AF24D2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07244DEE" wp14:editId="092728D1">
            <wp:extent cx="6400800" cy="3312160"/>
            <wp:effectExtent l="0" t="0" r="0" b="2540"/>
            <wp:docPr id="20242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86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EB07" w14:textId="77777777" w:rsidR="00D5206D" w:rsidRDefault="00D5206D" w:rsidP="00D5206D">
      <w:pPr>
        <w:rPr>
          <w:rFonts w:cstheme="minorHAnsi"/>
        </w:rPr>
      </w:pPr>
    </w:p>
    <w:p w14:paraId="14296C34" w14:textId="19DD5C8E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lastRenderedPageBreak/>
        <w:t>Fig 9: My Orders</w:t>
      </w:r>
    </w:p>
    <w:p w14:paraId="6D206991" w14:textId="758B5165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7CBE9284" wp14:editId="3C47015F">
            <wp:extent cx="6400800" cy="3484880"/>
            <wp:effectExtent l="0" t="0" r="0" b="1270"/>
            <wp:docPr id="49112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74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E9CC" w14:textId="3DA1604D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>Fig 10: Sales Report</w:t>
      </w:r>
    </w:p>
    <w:p w14:paraId="6F9B9BFB" w14:textId="758E339A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6B5E874A" wp14:editId="25DBD2F4">
            <wp:extent cx="6400800" cy="3860800"/>
            <wp:effectExtent l="0" t="0" r="0" b="6350"/>
            <wp:docPr id="140802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283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4E51" w14:textId="77777777" w:rsidR="00D5206D" w:rsidRDefault="00D5206D" w:rsidP="00D5206D">
      <w:pPr>
        <w:rPr>
          <w:rFonts w:cstheme="minorHAnsi"/>
        </w:rPr>
      </w:pPr>
    </w:p>
    <w:p w14:paraId="1CB89A44" w14:textId="576B7430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lastRenderedPageBreak/>
        <w:t>Fig 11: Site Setting</w:t>
      </w:r>
    </w:p>
    <w:p w14:paraId="154913B2" w14:textId="1046FEB6" w:rsidR="00D5206D" w:rsidRDefault="00D5206D" w:rsidP="00D5206D">
      <w:pPr>
        <w:rPr>
          <w:rFonts w:cstheme="minorHAnsi"/>
        </w:rPr>
      </w:pPr>
      <w:r>
        <w:rPr>
          <w:noProof/>
        </w:rPr>
        <w:drawing>
          <wp:inline distT="0" distB="0" distL="0" distR="0" wp14:anchorId="0EA63BB3" wp14:editId="20625AB0">
            <wp:extent cx="6400800" cy="3556000"/>
            <wp:effectExtent l="0" t="0" r="0" b="6350"/>
            <wp:docPr id="112276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64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B312" w14:textId="77777777" w:rsidR="00D5206D" w:rsidRDefault="00D5206D" w:rsidP="00D5206D">
      <w:pPr>
        <w:rPr>
          <w:rFonts w:cstheme="minorHAnsi"/>
        </w:rPr>
      </w:pPr>
    </w:p>
    <w:p w14:paraId="6DBC82DF" w14:textId="77777777" w:rsidR="00D5206D" w:rsidRDefault="00D5206D" w:rsidP="00D5206D">
      <w:pPr>
        <w:rPr>
          <w:rFonts w:cstheme="minorHAnsi"/>
        </w:rPr>
      </w:pPr>
    </w:p>
    <w:p w14:paraId="305D317D" w14:textId="77777777" w:rsidR="00D5206D" w:rsidRDefault="00D5206D" w:rsidP="00D5206D">
      <w:pPr>
        <w:rPr>
          <w:rFonts w:cstheme="minorHAnsi"/>
        </w:rPr>
      </w:pPr>
    </w:p>
    <w:p w14:paraId="767CB72B" w14:textId="77777777" w:rsidR="00D5206D" w:rsidRDefault="00D5206D" w:rsidP="00D5206D">
      <w:pPr>
        <w:rPr>
          <w:rFonts w:cstheme="minorHAnsi"/>
        </w:rPr>
      </w:pPr>
    </w:p>
    <w:p w14:paraId="7482ABEF" w14:textId="77777777" w:rsidR="00D5206D" w:rsidRDefault="00D5206D" w:rsidP="00D5206D">
      <w:pPr>
        <w:rPr>
          <w:rFonts w:cstheme="minorHAnsi"/>
        </w:rPr>
      </w:pPr>
    </w:p>
    <w:p w14:paraId="3FAD50A3" w14:textId="77777777" w:rsidR="00D5206D" w:rsidRDefault="00D5206D" w:rsidP="00D5206D">
      <w:pPr>
        <w:rPr>
          <w:rFonts w:cstheme="minorHAnsi"/>
        </w:rPr>
      </w:pPr>
    </w:p>
    <w:p w14:paraId="223C31CA" w14:textId="77777777" w:rsidR="00D5206D" w:rsidRDefault="00D5206D" w:rsidP="00D5206D">
      <w:pPr>
        <w:rPr>
          <w:rFonts w:cstheme="minorHAnsi"/>
        </w:rPr>
      </w:pPr>
    </w:p>
    <w:p w14:paraId="3AEC9BE3" w14:textId="77777777" w:rsidR="00D5206D" w:rsidRDefault="00D5206D" w:rsidP="00D5206D">
      <w:pPr>
        <w:rPr>
          <w:rFonts w:cstheme="minorHAnsi"/>
        </w:rPr>
      </w:pPr>
    </w:p>
    <w:p w14:paraId="07A3D6E0" w14:textId="77777777" w:rsidR="00D5206D" w:rsidRDefault="00D5206D" w:rsidP="00D5206D">
      <w:pPr>
        <w:rPr>
          <w:rFonts w:cstheme="minorHAnsi"/>
        </w:rPr>
      </w:pPr>
    </w:p>
    <w:p w14:paraId="7520149C" w14:textId="77777777" w:rsidR="00D5206D" w:rsidRDefault="00D5206D" w:rsidP="00D5206D">
      <w:pPr>
        <w:rPr>
          <w:rFonts w:cstheme="minorHAnsi"/>
        </w:rPr>
      </w:pPr>
    </w:p>
    <w:p w14:paraId="6CD88B4B" w14:textId="77777777" w:rsidR="00D5206D" w:rsidRDefault="00D5206D" w:rsidP="00D5206D">
      <w:pPr>
        <w:rPr>
          <w:rFonts w:cstheme="minorHAnsi"/>
        </w:rPr>
      </w:pPr>
    </w:p>
    <w:p w14:paraId="1533FE63" w14:textId="77777777" w:rsidR="00D5206D" w:rsidRDefault="00D5206D" w:rsidP="00D5206D">
      <w:pPr>
        <w:rPr>
          <w:rFonts w:cstheme="minorHAnsi"/>
        </w:rPr>
      </w:pPr>
    </w:p>
    <w:p w14:paraId="16ACFE21" w14:textId="77777777" w:rsidR="00D5206D" w:rsidRDefault="00D5206D" w:rsidP="00D5206D">
      <w:pPr>
        <w:rPr>
          <w:rFonts w:cstheme="minorHAnsi"/>
        </w:rPr>
      </w:pPr>
    </w:p>
    <w:p w14:paraId="16A6E2AC" w14:textId="77777777" w:rsidR="00D5206D" w:rsidRDefault="00D5206D" w:rsidP="00D5206D">
      <w:pPr>
        <w:rPr>
          <w:rFonts w:cstheme="minorHAnsi"/>
        </w:rPr>
      </w:pPr>
    </w:p>
    <w:p w14:paraId="4BC0A1FE" w14:textId="77777777" w:rsidR="00D5206D" w:rsidRDefault="00D5206D" w:rsidP="00D5206D">
      <w:pPr>
        <w:rPr>
          <w:rFonts w:cstheme="minorHAnsi"/>
        </w:rPr>
      </w:pPr>
    </w:p>
    <w:p w14:paraId="5D58DED5" w14:textId="7F38E640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lastRenderedPageBreak/>
        <w:t>Test Cases</w:t>
      </w:r>
    </w:p>
    <w:p w14:paraId="01FC0411" w14:textId="16A511BF" w:rsidR="00D5206D" w:rsidRDefault="00D5206D" w:rsidP="00D5206D">
      <w:pPr>
        <w:rPr>
          <w:rFonts w:cstheme="minorHAnsi"/>
        </w:rPr>
      </w:pPr>
      <w:r w:rsidRPr="00D5206D">
        <w:rPr>
          <w:noProof/>
        </w:rPr>
        <w:drawing>
          <wp:inline distT="0" distB="0" distL="0" distR="0" wp14:anchorId="55A69717" wp14:editId="429ECE83">
            <wp:extent cx="6146800" cy="8189595"/>
            <wp:effectExtent l="0" t="0" r="6350" b="1905"/>
            <wp:docPr id="51237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69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54593" cy="81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489B" w14:textId="653801FC" w:rsidR="00D5206D" w:rsidRDefault="00D5206D" w:rsidP="00D5206D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30B11FC7" wp14:editId="488E5412">
            <wp:extent cx="6126158" cy="7792720"/>
            <wp:effectExtent l="0" t="0" r="8255" b="0"/>
            <wp:docPr id="194627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7876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43769" cy="78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0177" w14:textId="77777777" w:rsidR="00D5206D" w:rsidRDefault="00D5206D" w:rsidP="00D5206D">
      <w:pPr>
        <w:rPr>
          <w:rFonts w:cstheme="minorHAnsi"/>
        </w:rPr>
      </w:pPr>
    </w:p>
    <w:p w14:paraId="33DB3473" w14:textId="77777777" w:rsidR="00D5206D" w:rsidRDefault="00D5206D" w:rsidP="00D5206D">
      <w:pPr>
        <w:rPr>
          <w:rFonts w:cstheme="minorHAnsi"/>
        </w:rPr>
      </w:pPr>
    </w:p>
    <w:p w14:paraId="40A522A1" w14:textId="1683CCC0" w:rsidR="00D5206D" w:rsidRDefault="00D5206D" w:rsidP="00D5206D">
      <w:pPr>
        <w:rPr>
          <w:rFonts w:cstheme="minorHAnsi"/>
        </w:rPr>
      </w:pPr>
      <w:r w:rsidRPr="00D5206D">
        <w:rPr>
          <w:noProof/>
        </w:rPr>
        <w:lastRenderedPageBreak/>
        <w:drawing>
          <wp:inline distT="0" distB="0" distL="0" distR="0" wp14:anchorId="595292D4" wp14:editId="1BF84B1C">
            <wp:extent cx="6075680" cy="8455025"/>
            <wp:effectExtent l="0" t="0" r="1270" b="3175"/>
            <wp:docPr id="206526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616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1487" cy="847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57C6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lastRenderedPageBreak/>
        <w:t xml:space="preserve">4.2 Limitations </w:t>
      </w:r>
    </w:p>
    <w:p w14:paraId="02F325CB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t xml:space="preserve">1. Some business process may never be available to </w:t>
      </w:r>
      <w:proofErr w:type="gramStart"/>
      <w:r w:rsidRPr="00D5206D">
        <w:rPr>
          <w:rFonts w:cstheme="minorHAnsi"/>
          <w:b/>
          <w:bCs/>
        </w:rPr>
        <w:t>ecommerce:-</w:t>
      </w:r>
      <w:proofErr w:type="gramEnd"/>
      <w:r w:rsidRPr="00D5206D">
        <w:rPr>
          <w:rFonts w:cstheme="minorHAnsi"/>
          <w:b/>
          <w:bCs/>
        </w:rPr>
        <w:t xml:space="preserve"> </w:t>
      </w:r>
      <w:r w:rsidRPr="00D5206D">
        <w:rPr>
          <w:rFonts w:cstheme="minorHAnsi"/>
        </w:rPr>
        <w:t xml:space="preserve">Some items such as </w:t>
      </w:r>
    </w:p>
    <w:p w14:paraId="44FD8E93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foods, </w:t>
      </w:r>
      <w:proofErr w:type="gramStart"/>
      <w:r w:rsidRPr="00D5206D">
        <w:rPr>
          <w:rFonts w:cstheme="minorHAnsi"/>
        </w:rPr>
        <w:t>high cost</w:t>
      </w:r>
      <w:proofErr w:type="gramEnd"/>
      <w:r w:rsidRPr="00D5206D">
        <w:rPr>
          <w:rFonts w:cstheme="minorHAnsi"/>
        </w:rPr>
        <w:t xml:space="preserve"> items such as </w:t>
      </w:r>
      <w:proofErr w:type="spellStart"/>
      <w:r w:rsidRPr="00D5206D">
        <w:rPr>
          <w:rFonts w:cstheme="minorHAnsi"/>
        </w:rPr>
        <w:t>jwellery</w:t>
      </w:r>
      <w:proofErr w:type="spellEnd"/>
      <w:r w:rsidRPr="00D5206D">
        <w:rPr>
          <w:rFonts w:cstheme="minorHAnsi"/>
        </w:rPr>
        <w:t xml:space="preserve"> may be impossible to be available on the internet. </w:t>
      </w:r>
    </w:p>
    <w:p w14:paraId="4E536F3A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t xml:space="preserve">2. Legal </w:t>
      </w:r>
      <w:proofErr w:type="gramStart"/>
      <w:r w:rsidRPr="00D5206D">
        <w:rPr>
          <w:rFonts w:cstheme="minorHAnsi"/>
          <w:b/>
          <w:bCs/>
        </w:rPr>
        <w:t>issues:-</w:t>
      </w:r>
      <w:proofErr w:type="gramEnd"/>
      <w:r w:rsidRPr="00D5206D">
        <w:rPr>
          <w:rFonts w:cstheme="minorHAnsi"/>
          <w:b/>
          <w:bCs/>
        </w:rPr>
        <w:t xml:space="preserve"> </w:t>
      </w:r>
      <w:r w:rsidRPr="00D5206D">
        <w:rPr>
          <w:rFonts w:cstheme="minorHAnsi"/>
        </w:rPr>
        <w:t xml:space="preserve">these issues arises when the customer data is fall in the hands of </w:t>
      </w:r>
    </w:p>
    <w:p w14:paraId="71DEDC09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strangers. </w:t>
      </w:r>
    </w:p>
    <w:p w14:paraId="0DAC288E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t xml:space="preserve">3. </w:t>
      </w:r>
      <w:r w:rsidRPr="00D5206D">
        <w:rPr>
          <w:rFonts w:cstheme="minorHAnsi"/>
        </w:rPr>
        <w:t xml:space="preserve">Negotiation is not possible on online platform. </w:t>
      </w:r>
    </w:p>
    <w:p w14:paraId="209C76A0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t xml:space="preserve">4,3 Future Enhancement </w:t>
      </w:r>
    </w:p>
    <w:p w14:paraId="2D7FA3F4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• Product recommendation using machine learning </w:t>
      </w:r>
      <w:proofErr w:type="gramStart"/>
      <w:r w:rsidRPr="00D5206D">
        <w:rPr>
          <w:rFonts w:cstheme="minorHAnsi"/>
        </w:rPr>
        <w:t>algorithm .</w:t>
      </w:r>
      <w:proofErr w:type="gramEnd"/>
      <w:r w:rsidRPr="00D5206D">
        <w:rPr>
          <w:rFonts w:cstheme="minorHAnsi"/>
        </w:rPr>
        <w:t xml:space="preserve"> </w:t>
      </w:r>
    </w:p>
    <w:p w14:paraId="14C19A97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• Smart chat bot to improve customer service. </w:t>
      </w:r>
    </w:p>
    <w:p w14:paraId="62544940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t xml:space="preserve">4,4 Bibliography </w:t>
      </w:r>
    </w:p>
    <w:p w14:paraId="568B1782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t xml:space="preserve">Website </w:t>
      </w:r>
    </w:p>
    <w:p w14:paraId="3111A859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• www.google.com </w:t>
      </w:r>
    </w:p>
    <w:p w14:paraId="0D743B2C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• https://spring.io/learn </w:t>
      </w:r>
    </w:p>
    <w:p w14:paraId="3F0EBC7C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• www.javapoint.com </w:t>
      </w:r>
    </w:p>
    <w:p w14:paraId="3361AF0C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t xml:space="preserve">Books </w:t>
      </w:r>
    </w:p>
    <w:p w14:paraId="45853C92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1. Spring microservices in Action </w:t>
      </w:r>
    </w:p>
    <w:p w14:paraId="23718562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Author - john cornel </w:t>
      </w:r>
    </w:p>
    <w:p w14:paraId="5516B9FF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Publisher – Manning, July 6 2017 </w:t>
      </w:r>
    </w:p>
    <w:p w14:paraId="63EA4AB8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2 Learning Spring boot </w:t>
      </w:r>
    </w:p>
    <w:p w14:paraId="2E4161F1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Author – </w:t>
      </w:r>
      <w:proofErr w:type="spellStart"/>
      <w:r w:rsidRPr="00D5206D">
        <w:rPr>
          <w:rFonts w:cstheme="minorHAnsi"/>
        </w:rPr>
        <w:t>greg</w:t>
      </w:r>
      <w:proofErr w:type="spellEnd"/>
      <w:r w:rsidRPr="00D5206D">
        <w:rPr>
          <w:rFonts w:cstheme="minorHAnsi"/>
        </w:rPr>
        <w:t xml:space="preserve"> </w:t>
      </w:r>
      <w:proofErr w:type="spellStart"/>
      <w:r w:rsidRPr="00D5206D">
        <w:rPr>
          <w:rFonts w:cstheme="minorHAnsi"/>
        </w:rPr>
        <w:t>turnquest</w:t>
      </w:r>
      <w:proofErr w:type="spellEnd"/>
      <w:r w:rsidRPr="00D5206D">
        <w:rPr>
          <w:rFonts w:cstheme="minorHAnsi"/>
        </w:rPr>
        <w:t xml:space="preserve"> </w:t>
      </w:r>
    </w:p>
    <w:p w14:paraId="2E115509" w14:textId="1D572003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Publisher – </w:t>
      </w:r>
      <w:proofErr w:type="spellStart"/>
      <w:r w:rsidRPr="00D5206D">
        <w:rPr>
          <w:rFonts w:cstheme="minorHAnsi"/>
        </w:rPr>
        <w:t>packt</w:t>
      </w:r>
      <w:proofErr w:type="spellEnd"/>
      <w:r w:rsidRPr="00D5206D">
        <w:rPr>
          <w:rFonts w:cstheme="minorHAnsi"/>
        </w:rPr>
        <w:t>, November 3, 2017</w:t>
      </w:r>
    </w:p>
    <w:p w14:paraId="16D4D8D2" w14:textId="77777777" w:rsidR="00D5206D" w:rsidRDefault="00D5206D" w:rsidP="00D5206D">
      <w:pPr>
        <w:rPr>
          <w:rFonts w:cstheme="minorHAnsi"/>
        </w:rPr>
      </w:pPr>
    </w:p>
    <w:p w14:paraId="41CB80C3" w14:textId="77777777" w:rsidR="00D5206D" w:rsidRDefault="00D5206D" w:rsidP="00D5206D">
      <w:pPr>
        <w:rPr>
          <w:rFonts w:cstheme="minorHAnsi"/>
        </w:rPr>
      </w:pPr>
    </w:p>
    <w:p w14:paraId="1EDBA974" w14:textId="77777777" w:rsidR="00D5206D" w:rsidRDefault="00D5206D" w:rsidP="00D5206D">
      <w:pPr>
        <w:rPr>
          <w:rFonts w:cstheme="minorHAnsi"/>
        </w:rPr>
      </w:pPr>
    </w:p>
    <w:p w14:paraId="6C2A3183" w14:textId="77777777" w:rsidR="00D5206D" w:rsidRDefault="00D5206D" w:rsidP="00D5206D">
      <w:pPr>
        <w:rPr>
          <w:rFonts w:cstheme="minorHAnsi"/>
        </w:rPr>
      </w:pPr>
    </w:p>
    <w:p w14:paraId="6EF741FA" w14:textId="77777777" w:rsidR="00D5206D" w:rsidRDefault="00D5206D" w:rsidP="00D5206D">
      <w:pPr>
        <w:rPr>
          <w:rFonts w:cstheme="minorHAnsi"/>
        </w:rPr>
      </w:pPr>
    </w:p>
    <w:p w14:paraId="1F9450E6" w14:textId="77777777" w:rsidR="00D5206D" w:rsidRDefault="00D5206D" w:rsidP="00D5206D">
      <w:pPr>
        <w:rPr>
          <w:rFonts w:cstheme="minorHAnsi"/>
        </w:rPr>
      </w:pPr>
    </w:p>
    <w:p w14:paraId="77BC0090" w14:textId="77777777" w:rsidR="00D5206D" w:rsidRDefault="00D5206D" w:rsidP="00D5206D">
      <w:pPr>
        <w:rPr>
          <w:rFonts w:cstheme="minorHAnsi"/>
        </w:rPr>
      </w:pPr>
    </w:p>
    <w:p w14:paraId="54F75479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lastRenderedPageBreak/>
        <w:t xml:space="preserve">ANNEXURE: SAMPLE PROGRAM CODE </w:t>
      </w:r>
    </w:p>
    <w:p w14:paraId="2F7081D2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  <w:b/>
          <w:bCs/>
        </w:rPr>
        <w:t xml:space="preserve">BrandController.java – </w:t>
      </w:r>
    </w:p>
    <w:p w14:paraId="0A31234B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package </w:t>
      </w:r>
      <w:proofErr w:type="spellStart"/>
      <w:proofErr w:type="gramStart"/>
      <w:r w:rsidRPr="00D5206D">
        <w:rPr>
          <w:rFonts w:cstheme="minorHAnsi"/>
        </w:rPr>
        <w:t>com.shopme</w:t>
      </w:r>
      <w:proofErr w:type="gramEnd"/>
      <w:r w:rsidRPr="00D5206D">
        <w:rPr>
          <w:rFonts w:cstheme="minorHAnsi"/>
        </w:rPr>
        <w:t>.admin.brand</w:t>
      </w:r>
      <w:proofErr w:type="spellEnd"/>
      <w:r w:rsidRPr="00D5206D">
        <w:rPr>
          <w:rFonts w:cstheme="minorHAnsi"/>
        </w:rPr>
        <w:t xml:space="preserve">; </w:t>
      </w:r>
    </w:p>
    <w:p w14:paraId="1A23AB19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java.io.IOException</w:t>
      </w:r>
      <w:proofErr w:type="spellEnd"/>
      <w:proofErr w:type="gramEnd"/>
      <w:r w:rsidRPr="00D5206D">
        <w:rPr>
          <w:rFonts w:cstheme="minorHAnsi"/>
        </w:rPr>
        <w:t xml:space="preserve">; </w:t>
      </w:r>
    </w:p>
    <w:p w14:paraId="6567900F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java.util</w:t>
      </w:r>
      <w:proofErr w:type="gramEnd"/>
      <w:r w:rsidRPr="00D5206D">
        <w:rPr>
          <w:rFonts w:cstheme="minorHAnsi"/>
        </w:rPr>
        <w:t>.List</w:t>
      </w:r>
      <w:proofErr w:type="spellEnd"/>
      <w:r w:rsidRPr="00D5206D">
        <w:rPr>
          <w:rFonts w:cstheme="minorHAnsi"/>
        </w:rPr>
        <w:t xml:space="preserve">; </w:t>
      </w:r>
    </w:p>
    <w:p w14:paraId="510E6F35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</w:t>
      </w:r>
      <w:proofErr w:type="gramEnd"/>
      <w:r w:rsidRPr="00D5206D">
        <w:rPr>
          <w:rFonts w:cstheme="minorHAnsi"/>
        </w:rPr>
        <w:t>.beans.factory.annotation.Autowired</w:t>
      </w:r>
      <w:proofErr w:type="spellEnd"/>
      <w:r w:rsidRPr="00D5206D">
        <w:rPr>
          <w:rFonts w:cstheme="minorHAnsi"/>
        </w:rPr>
        <w:t xml:space="preserve">; </w:t>
      </w:r>
    </w:p>
    <w:p w14:paraId="31CD2357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</w:t>
      </w:r>
      <w:proofErr w:type="gramEnd"/>
      <w:r w:rsidRPr="00D5206D">
        <w:rPr>
          <w:rFonts w:cstheme="minorHAnsi"/>
        </w:rPr>
        <w:t>.stereotype.Controller</w:t>
      </w:r>
      <w:proofErr w:type="spellEnd"/>
      <w:r w:rsidRPr="00D5206D">
        <w:rPr>
          <w:rFonts w:cstheme="minorHAnsi"/>
        </w:rPr>
        <w:t xml:space="preserve">; </w:t>
      </w:r>
    </w:p>
    <w:p w14:paraId="25D18757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</w:t>
      </w:r>
      <w:proofErr w:type="gramEnd"/>
      <w:r w:rsidRPr="00D5206D">
        <w:rPr>
          <w:rFonts w:cstheme="minorHAnsi"/>
        </w:rPr>
        <w:t>.ui.Model</w:t>
      </w:r>
      <w:proofErr w:type="spellEnd"/>
      <w:r w:rsidRPr="00D5206D">
        <w:rPr>
          <w:rFonts w:cstheme="minorHAnsi"/>
        </w:rPr>
        <w:t xml:space="preserve">; </w:t>
      </w:r>
    </w:p>
    <w:p w14:paraId="7241DA10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</w:t>
      </w:r>
      <w:proofErr w:type="gramEnd"/>
      <w:r w:rsidRPr="00D5206D">
        <w:rPr>
          <w:rFonts w:cstheme="minorHAnsi"/>
        </w:rPr>
        <w:t>.util.StringUtils</w:t>
      </w:r>
      <w:proofErr w:type="spellEnd"/>
      <w:r w:rsidRPr="00D5206D">
        <w:rPr>
          <w:rFonts w:cstheme="minorHAnsi"/>
        </w:rPr>
        <w:t xml:space="preserve">; </w:t>
      </w:r>
    </w:p>
    <w:p w14:paraId="63578043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org.springframework.web.bind</w:t>
      </w:r>
      <w:proofErr w:type="gramEnd"/>
      <w:r w:rsidRPr="00D5206D">
        <w:rPr>
          <w:rFonts w:cstheme="minorHAnsi"/>
        </w:rPr>
        <w:t>.annotation.GetMapping</w:t>
      </w:r>
      <w:proofErr w:type="spellEnd"/>
      <w:r w:rsidRPr="00D5206D">
        <w:rPr>
          <w:rFonts w:cstheme="minorHAnsi"/>
        </w:rPr>
        <w:t xml:space="preserve">; </w:t>
      </w:r>
    </w:p>
    <w:p w14:paraId="2EE06C46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org.springframework.web.bind</w:t>
      </w:r>
      <w:proofErr w:type="gramEnd"/>
      <w:r w:rsidRPr="00D5206D">
        <w:rPr>
          <w:rFonts w:cstheme="minorHAnsi"/>
        </w:rPr>
        <w:t>.annotation.PathVariable</w:t>
      </w:r>
      <w:proofErr w:type="spellEnd"/>
      <w:r w:rsidRPr="00D5206D">
        <w:rPr>
          <w:rFonts w:cstheme="minorHAnsi"/>
        </w:rPr>
        <w:t xml:space="preserve">; </w:t>
      </w:r>
    </w:p>
    <w:p w14:paraId="72A67C6A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org.springframework.web.bind</w:t>
      </w:r>
      <w:proofErr w:type="gramEnd"/>
      <w:r w:rsidRPr="00D5206D">
        <w:rPr>
          <w:rFonts w:cstheme="minorHAnsi"/>
        </w:rPr>
        <w:t>.annotation.PostMapping</w:t>
      </w:r>
      <w:proofErr w:type="spellEnd"/>
      <w:r w:rsidRPr="00D5206D">
        <w:rPr>
          <w:rFonts w:cstheme="minorHAnsi"/>
        </w:rPr>
        <w:t xml:space="preserve">; </w:t>
      </w:r>
    </w:p>
    <w:p w14:paraId="77FFD72E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org.springframework.web.bind</w:t>
      </w:r>
      <w:proofErr w:type="gramEnd"/>
      <w:r w:rsidRPr="00D5206D">
        <w:rPr>
          <w:rFonts w:cstheme="minorHAnsi"/>
        </w:rPr>
        <w:t>.annotation.RequestParam</w:t>
      </w:r>
      <w:proofErr w:type="spellEnd"/>
      <w:r w:rsidRPr="00D5206D">
        <w:rPr>
          <w:rFonts w:cstheme="minorHAnsi"/>
        </w:rPr>
        <w:t xml:space="preserve">; </w:t>
      </w:r>
    </w:p>
    <w:p w14:paraId="2CEEF679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org.springframework.web.multipart</w:t>
      </w:r>
      <w:proofErr w:type="gramEnd"/>
      <w:r w:rsidRPr="00D5206D">
        <w:rPr>
          <w:rFonts w:cstheme="minorHAnsi"/>
        </w:rPr>
        <w:t>.MultipartFile</w:t>
      </w:r>
      <w:proofErr w:type="spellEnd"/>
      <w:r w:rsidRPr="00D5206D">
        <w:rPr>
          <w:rFonts w:cstheme="minorHAnsi"/>
        </w:rPr>
        <w:t xml:space="preserve">; </w:t>
      </w:r>
    </w:p>
    <w:p w14:paraId="6672560C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org.springframework.web.servlet.mvc.support</w:t>
      </w:r>
      <w:proofErr w:type="gramEnd"/>
      <w:r w:rsidRPr="00D5206D">
        <w:rPr>
          <w:rFonts w:cstheme="minorHAnsi"/>
        </w:rPr>
        <w:t>.RedirectAttributes</w:t>
      </w:r>
      <w:proofErr w:type="spellEnd"/>
      <w:r w:rsidRPr="00D5206D">
        <w:rPr>
          <w:rFonts w:cstheme="minorHAnsi"/>
        </w:rPr>
        <w:t xml:space="preserve">; </w:t>
      </w:r>
    </w:p>
    <w:p w14:paraId="4B5BFF3F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gramStart"/>
      <w:r w:rsidRPr="00D5206D">
        <w:rPr>
          <w:rFonts w:cstheme="minorHAnsi"/>
        </w:rPr>
        <w:t>com.shopme</w:t>
      </w:r>
      <w:proofErr w:type="gramEnd"/>
      <w:r w:rsidRPr="00D5206D">
        <w:rPr>
          <w:rFonts w:cstheme="minorHAnsi"/>
        </w:rPr>
        <w:t xml:space="preserve">.admin.AmazonS3Util; </w:t>
      </w:r>
    </w:p>
    <w:p w14:paraId="235BFB84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com.shopme</w:t>
      </w:r>
      <w:proofErr w:type="gramEnd"/>
      <w:r w:rsidRPr="00D5206D">
        <w:rPr>
          <w:rFonts w:cstheme="minorHAnsi"/>
        </w:rPr>
        <w:t>.admin.category.CategoryService</w:t>
      </w:r>
      <w:proofErr w:type="spellEnd"/>
      <w:r w:rsidRPr="00D5206D">
        <w:rPr>
          <w:rFonts w:cstheme="minorHAnsi"/>
        </w:rPr>
        <w:t xml:space="preserve">; </w:t>
      </w:r>
    </w:p>
    <w:p w14:paraId="1ACCB273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com.shopme</w:t>
      </w:r>
      <w:proofErr w:type="gramEnd"/>
      <w:r w:rsidRPr="00D5206D">
        <w:rPr>
          <w:rFonts w:cstheme="minorHAnsi"/>
        </w:rPr>
        <w:t>.admin.paging.PagingAndSortingHelper</w:t>
      </w:r>
      <w:proofErr w:type="spellEnd"/>
      <w:r w:rsidRPr="00D5206D">
        <w:rPr>
          <w:rFonts w:cstheme="minorHAnsi"/>
        </w:rPr>
        <w:t xml:space="preserve">; </w:t>
      </w:r>
    </w:p>
    <w:p w14:paraId="39E6A1CC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com.shopme</w:t>
      </w:r>
      <w:proofErr w:type="gramEnd"/>
      <w:r w:rsidRPr="00D5206D">
        <w:rPr>
          <w:rFonts w:cstheme="minorHAnsi"/>
        </w:rPr>
        <w:t>.admin.paging.PagingAndSortingParam</w:t>
      </w:r>
      <w:proofErr w:type="spellEnd"/>
      <w:r w:rsidRPr="00D5206D">
        <w:rPr>
          <w:rFonts w:cstheme="minorHAnsi"/>
        </w:rPr>
        <w:t xml:space="preserve">; </w:t>
      </w:r>
    </w:p>
    <w:p w14:paraId="5FD9D58A" w14:textId="77777777" w:rsidR="00D5206D" w:rsidRP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com.shopme</w:t>
      </w:r>
      <w:proofErr w:type="gramEnd"/>
      <w:r w:rsidRPr="00D5206D">
        <w:rPr>
          <w:rFonts w:cstheme="minorHAnsi"/>
        </w:rPr>
        <w:t>.common.entity.Brand</w:t>
      </w:r>
      <w:proofErr w:type="spellEnd"/>
      <w:r w:rsidRPr="00D5206D">
        <w:rPr>
          <w:rFonts w:cstheme="minorHAnsi"/>
        </w:rPr>
        <w:t xml:space="preserve">; </w:t>
      </w:r>
    </w:p>
    <w:p w14:paraId="6866B090" w14:textId="42E20572" w:rsidR="00D5206D" w:rsidRDefault="00D5206D" w:rsidP="00D5206D">
      <w:pPr>
        <w:rPr>
          <w:rFonts w:cstheme="minorHAnsi"/>
        </w:rPr>
      </w:pPr>
      <w:r w:rsidRPr="00D5206D">
        <w:rPr>
          <w:rFonts w:cstheme="minorHAnsi"/>
        </w:rPr>
        <w:t xml:space="preserve">import </w:t>
      </w:r>
      <w:proofErr w:type="spellStart"/>
      <w:proofErr w:type="gramStart"/>
      <w:r w:rsidRPr="00D5206D">
        <w:rPr>
          <w:rFonts w:cstheme="minorHAnsi"/>
        </w:rPr>
        <w:t>com.shopme</w:t>
      </w:r>
      <w:proofErr w:type="gramEnd"/>
      <w:r w:rsidRPr="00D5206D">
        <w:rPr>
          <w:rFonts w:cstheme="minorHAnsi"/>
        </w:rPr>
        <w:t>.common.entity.Category</w:t>
      </w:r>
      <w:proofErr w:type="spellEnd"/>
      <w:r w:rsidRPr="00D5206D">
        <w:rPr>
          <w:rFonts w:cstheme="minorHAnsi"/>
        </w:rPr>
        <w:t>;</w:t>
      </w:r>
    </w:p>
    <w:p w14:paraId="449D29E3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@Controller </w:t>
      </w:r>
    </w:p>
    <w:p w14:paraId="5C5CCAB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class </w:t>
      </w:r>
      <w:proofErr w:type="spellStart"/>
      <w:r w:rsidRPr="00312206">
        <w:rPr>
          <w:rFonts w:cstheme="minorHAnsi"/>
        </w:rPr>
        <w:t>BrandController</w:t>
      </w:r>
      <w:proofErr w:type="spellEnd"/>
      <w:r w:rsidRPr="00312206">
        <w:rPr>
          <w:rFonts w:cstheme="minorHAnsi"/>
        </w:rPr>
        <w:t xml:space="preserve"> { </w:t>
      </w:r>
    </w:p>
    <w:p w14:paraId="6ED9EC34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private String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 = </w:t>
      </w:r>
    </w:p>
    <w:p w14:paraId="39476E4B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"redirect:/brands/page/1?sortField=</w:t>
      </w:r>
      <w:proofErr w:type="spellStart"/>
      <w:r w:rsidRPr="00312206">
        <w:rPr>
          <w:rFonts w:cstheme="minorHAnsi"/>
        </w:rPr>
        <w:t>name&amp;sortDir</w:t>
      </w:r>
      <w:proofErr w:type="spellEnd"/>
      <w:r w:rsidRPr="00312206">
        <w:rPr>
          <w:rFonts w:cstheme="minorHAnsi"/>
        </w:rPr>
        <w:t>=</w:t>
      </w:r>
      <w:proofErr w:type="spellStart"/>
      <w:r w:rsidRPr="00312206">
        <w:rPr>
          <w:rFonts w:cstheme="minorHAnsi"/>
        </w:rPr>
        <w:t>asc</w:t>
      </w:r>
      <w:proofErr w:type="spellEnd"/>
      <w:r w:rsidRPr="00312206">
        <w:rPr>
          <w:rFonts w:cstheme="minorHAnsi"/>
        </w:rPr>
        <w:t xml:space="preserve">"; </w:t>
      </w:r>
    </w:p>
    <w:p w14:paraId="045F0034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@Autowired private </w:t>
      </w:r>
      <w:proofErr w:type="spellStart"/>
      <w:r w:rsidRPr="00312206">
        <w:rPr>
          <w:rFonts w:cstheme="minorHAnsi"/>
        </w:rPr>
        <w:t>BrandService</w:t>
      </w:r>
      <w:proofErr w:type="spellEnd"/>
      <w:r w:rsidRPr="00312206">
        <w:rPr>
          <w:rFonts w:cstheme="minorHAnsi"/>
        </w:rPr>
        <w:t xml:space="preserve"> </w:t>
      </w:r>
      <w:proofErr w:type="spellStart"/>
      <w:r w:rsidRPr="00312206">
        <w:rPr>
          <w:rFonts w:cstheme="minorHAnsi"/>
        </w:rPr>
        <w:t>brandService</w:t>
      </w:r>
      <w:proofErr w:type="spellEnd"/>
      <w:r w:rsidRPr="00312206">
        <w:rPr>
          <w:rFonts w:cstheme="minorHAnsi"/>
        </w:rPr>
        <w:t xml:space="preserve">; </w:t>
      </w:r>
    </w:p>
    <w:p w14:paraId="4B976CE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@Autowired private </w:t>
      </w:r>
      <w:proofErr w:type="spellStart"/>
      <w:r w:rsidRPr="00312206">
        <w:rPr>
          <w:rFonts w:cstheme="minorHAnsi"/>
        </w:rPr>
        <w:t>CategoryService</w:t>
      </w:r>
      <w:proofErr w:type="spellEnd"/>
      <w:r w:rsidRPr="00312206">
        <w:rPr>
          <w:rFonts w:cstheme="minorHAnsi"/>
        </w:rPr>
        <w:t xml:space="preserve"> </w:t>
      </w:r>
      <w:proofErr w:type="spellStart"/>
      <w:r w:rsidRPr="00312206">
        <w:rPr>
          <w:rFonts w:cstheme="minorHAnsi"/>
        </w:rPr>
        <w:t>categoryService</w:t>
      </w:r>
      <w:proofErr w:type="spellEnd"/>
      <w:r w:rsidRPr="00312206">
        <w:rPr>
          <w:rFonts w:cstheme="minorHAnsi"/>
        </w:rPr>
        <w:t xml:space="preserve">; </w:t>
      </w:r>
    </w:p>
    <w:p w14:paraId="0B39EBF5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@GetMapping("/brands") </w:t>
      </w:r>
    </w:p>
    <w:p w14:paraId="481DCA27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lastRenderedPageBreak/>
        <w:t xml:space="preserve">public String </w:t>
      </w:r>
      <w:proofErr w:type="spellStart"/>
      <w:proofErr w:type="gramStart"/>
      <w:r w:rsidRPr="00312206">
        <w:rPr>
          <w:rFonts w:cstheme="minorHAnsi"/>
        </w:rPr>
        <w:t>listFirstPage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 xml:space="preserve">) { </w:t>
      </w:r>
    </w:p>
    <w:p w14:paraId="39E1243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; </w:t>
      </w:r>
    </w:p>
    <w:p w14:paraId="0D36467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763A14D3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@GetMapping("/brands/page/{pageNum}") </w:t>
      </w:r>
    </w:p>
    <w:p w14:paraId="2D3DDB70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proofErr w:type="gramStart"/>
      <w:r w:rsidRPr="00312206">
        <w:rPr>
          <w:rFonts w:cstheme="minorHAnsi"/>
        </w:rPr>
        <w:t>listByPage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 xml:space="preserve"> </w:t>
      </w:r>
    </w:p>
    <w:p w14:paraId="39182A09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@</w:t>
      </w:r>
      <w:proofErr w:type="gramStart"/>
      <w:r w:rsidRPr="00312206">
        <w:rPr>
          <w:rFonts w:cstheme="minorHAnsi"/>
        </w:rPr>
        <w:t>PagingAndSortingParam(</w:t>
      </w:r>
      <w:proofErr w:type="gramEnd"/>
      <w:r w:rsidRPr="00312206">
        <w:rPr>
          <w:rFonts w:cstheme="minorHAnsi"/>
        </w:rPr>
        <w:t>listName = "</w:t>
      </w:r>
      <w:proofErr w:type="spellStart"/>
      <w:r w:rsidRPr="00312206">
        <w:rPr>
          <w:rFonts w:cstheme="minorHAnsi"/>
        </w:rPr>
        <w:t>listBrands</w:t>
      </w:r>
      <w:proofErr w:type="spellEnd"/>
      <w:r w:rsidRPr="00312206">
        <w:rPr>
          <w:rFonts w:cstheme="minorHAnsi"/>
        </w:rPr>
        <w:t xml:space="preserve">", </w:t>
      </w:r>
      <w:proofErr w:type="spellStart"/>
      <w:r w:rsidRPr="00312206">
        <w:rPr>
          <w:rFonts w:cstheme="minorHAnsi"/>
        </w:rPr>
        <w:t>moduleURL</w:t>
      </w:r>
      <w:proofErr w:type="spellEnd"/>
      <w:r w:rsidRPr="00312206">
        <w:rPr>
          <w:rFonts w:cstheme="minorHAnsi"/>
        </w:rPr>
        <w:t xml:space="preserve"> = </w:t>
      </w:r>
    </w:p>
    <w:p w14:paraId="6F1166A5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"/brands") </w:t>
      </w:r>
      <w:proofErr w:type="spellStart"/>
      <w:r w:rsidRPr="00312206">
        <w:rPr>
          <w:rFonts w:cstheme="minorHAnsi"/>
        </w:rPr>
        <w:t>PagingAndSortingHelper</w:t>
      </w:r>
      <w:proofErr w:type="spellEnd"/>
      <w:r w:rsidRPr="00312206">
        <w:rPr>
          <w:rFonts w:cstheme="minorHAnsi"/>
        </w:rPr>
        <w:t xml:space="preserve"> helper, </w:t>
      </w:r>
    </w:p>
    <w:p w14:paraId="099BBDC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@</w:t>
      </w:r>
      <w:proofErr w:type="gramStart"/>
      <w:r w:rsidRPr="00312206">
        <w:rPr>
          <w:rFonts w:cstheme="minorHAnsi"/>
        </w:rPr>
        <w:t>PathVariable(</w:t>
      </w:r>
      <w:proofErr w:type="gramEnd"/>
      <w:r w:rsidRPr="00312206">
        <w:rPr>
          <w:rFonts w:cstheme="minorHAnsi"/>
        </w:rPr>
        <w:t>name = "</w:t>
      </w:r>
      <w:proofErr w:type="spellStart"/>
      <w:r w:rsidRPr="00312206">
        <w:rPr>
          <w:rFonts w:cstheme="minorHAnsi"/>
        </w:rPr>
        <w:t>pageNum</w:t>
      </w:r>
      <w:proofErr w:type="spellEnd"/>
      <w:r w:rsidRPr="00312206">
        <w:rPr>
          <w:rFonts w:cstheme="minorHAnsi"/>
        </w:rPr>
        <w:t xml:space="preserve">") int </w:t>
      </w:r>
      <w:proofErr w:type="spellStart"/>
      <w:r w:rsidRPr="00312206">
        <w:rPr>
          <w:rFonts w:cstheme="minorHAnsi"/>
        </w:rPr>
        <w:t>pageNum</w:t>
      </w:r>
      <w:proofErr w:type="spellEnd"/>
      <w:r w:rsidRPr="00312206">
        <w:rPr>
          <w:rFonts w:cstheme="minorHAnsi"/>
        </w:rPr>
        <w:t xml:space="preserve"> </w:t>
      </w:r>
    </w:p>
    <w:p w14:paraId="36CD5709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) { </w:t>
      </w:r>
    </w:p>
    <w:p w14:paraId="7E90CDE1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brandService.listByPage</w:t>
      </w:r>
      <w:proofErr w:type="spellEnd"/>
      <w:r w:rsidRPr="00312206">
        <w:rPr>
          <w:rFonts w:cstheme="minorHAnsi"/>
        </w:rPr>
        <w:t>(</w:t>
      </w:r>
      <w:proofErr w:type="spellStart"/>
      <w:r w:rsidRPr="00312206">
        <w:rPr>
          <w:rFonts w:cstheme="minorHAnsi"/>
        </w:rPr>
        <w:t>pageNum</w:t>
      </w:r>
      <w:proofErr w:type="spellEnd"/>
      <w:r w:rsidRPr="00312206">
        <w:rPr>
          <w:rFonts w:cstheme="minorHAnsi"/>
        </w:rPr>
        <w:t xml:space="preserve">, helper); </w:t>
      </w:r>
    </w:p>
    <w:p w14:paraId="14373A3C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"brands/brands"; </w:t>
      </w:r>
    </w:p>
    <w:p w14:paraId="25C1CF43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1739116A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@GetMapping("/brands/new") </w:t>
      </w:r>
    </w:p>
    <w:p w14:paraId="035DBB5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proofErr w:type="gramStart"/>
      <w:r w:rsidRPr="00312206">
        <w:rPr>
          <w:rFonts w:cstheme="minorHAnsi"/>
        </w:rPr>
        <w:t>newBrand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 xml:space="preserve">Model model) { </w:t>
      </w:r>
    </w:p>
    <w:p w14:paraId="3DE8DC69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List&lt;Category&gt; </w:t>
      </w:r>
      <w:proofErr w:type="spellStart"/>
      <w:r w:rsidRPr="00312206">
        <w:rPr>
          <w:rFonts w:cstheme="minorHAnsi"/>
        </w:rPr>
        <w:t>listCategories</w:t>
      </w:r>
      <w:proofErr w:type="spellEnd"/>
      <w:r w:rsidRPr="00312206">
        <w:rPr>
          <w:rFonts w:cstheme="minorHAnsi"/>
        </w:rPr>
        <w:t xml:space="preserve"> = </w:t>
      </w:r>
    </w:p>
    <w:p w14:paraId="295C7FE3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categoryService.listCategoriesUsedInForm</w:t>
      </w:r>
      <w:proofErr w:type="spellEnd"/>
      <w:r w:rsidRPr="00312206">
        <w:rPr>
          <w:rFonts w:cstheme="minorHAnsi"/>
        </w:rPr>
        <w:t xml:space="preserve">(); </w:t>
      </w:r>
    </w:p>
    <w:p w14:paraId="5CA2F5D7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>("</w:t>
      </w:r>
      <w:proofErr w:type="spellStart"/>
      <w:r w:rsidRPr="00312206">
        <w:rPr>
          <w:rFonts w:cstheme="minorHAnsi"/>
        </w:rPr>
        <w:t>listCategories</w:t>
      </w:r>
      <w:proofErr w:type="spellEnd"/>
      <w:r w:rsidRPr="00312206">
        <w:rPr>
          <w:rFonts w:cstheme="minorHAnsi"/>
        </w:rPr>
        <w:t xml:space="preserve">", </w:t>
      </w:r>
      <w:proofErr w:type="spellStart"/>
      <w:r w:rsidRPr="00312206">
        <w:rPr>
          <w:rFonts w:cstheme="minorHAnsi"/>
        </w:rPr>
        <w:t>listCategories</w:t>
      </w:r>
      <w:proofErr w:type="spellEnd"/>
      <w:r w:rsidRPr="00312206">
        <w:rPr>
          <w:rFonts w:cstheme="minorHAnsi"/>
        </w:rPr>
        <w:t xml:space="preserve">); </w:t>
      </w:r>
    </w:p>
    <w:p w14:paraId="72BE12CB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 xml:space="preserve">("brand", new Brand()); </w:t>
      </w:r>
    </w:p>
    <w:p w14:paraId="479FED56" w14:textId="00E3DFD9" w:rsidR="00D5206D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>("</w:t>
      </w:r>
      <w:proofErr w:type="spellStart"/>
      <w:r w:rsidRPr="00312206">
        <w:rPr>
          <w:rFonts w:cstheme="minorHAnsi"/>
        </w:rPr>
        <w:t>pageTitle</w:t>
      </w:r>
      <w:proofErr w:type="spellEnd"/>
      <w:r w:rsidRPr="00312206">
        <w:rPr>
          <w:rFonts w:cstheme="minorHAnsi"/>
        </w:rPr>
        <w:t>", "Create New Brand")</w:t>
      </w:r>
    </w:p>
    <w:p w14:paraId="74C6D1DD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return "brands/</w:t>
      </w:r>
      <w:proofErr w:type="spellStart"/>
      <w:r w:rsidRPr="00312206">
        <w:rPr>
          <w:rFonts w:cstheme="minorHAnsi"/>
        </w:rPr>
        <w:t>brand_form</w:t>
      </w:r>
      <w:proofErr w:type="spellEnd"/>
      <w:r w:rsidRPr="00312206">
        <w:rPr>
          <w:rFonts w:cstheme="minorHAnsi"/>
        </w:rPr>
        <w:t xml:space="preserve">"; </w:t>
      </w:r>
    </w:p>
    <w:p w14:paraId="0A6DFDA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38A7C42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@PostMapping("/brands/save") </w:t>
      </w:r>
    </w:p>
    <w:p w14:paraId="171D14FD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proofErr w:type="gramStart"/>
      <w:r w:rsidRPr="00312206">
        <w:rPr>
          <w:rFonts w:cstheme="minorHAnsi"/>
        </w:rPr>
        <w:t>saveBrand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 xml:space="preserve">Brand brand, @RequestParam("fileImage") </w:t>
      </w:r>
      <w:proofErr w:type="spellStart"/>
      <w:r w:rsidRPr="00312206">
        <w:rPr>
          <w:rFonts w:cstheme="minorHAnsi"/>
        </w:rPr>
        <w:t>MultipartFile</w:t>
      </w:r>
      <w:proofErr w:type="spellEnd"/>
      <w:r w:rsidRPr="00312206">
        <w:rPr>
          <w:rFonts w:cstheme="minorHAnsi"/>
        </w:rPr>
        <w:t xml:space="preserve"> </w:t>
      </w:r>
    </w:p>
    <w:p w14:paraId="51BAFB4F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multipartFile</w:t>
      </w:r>
      <w:proofErr w:type="spellEnd"/>
      <w:r w:rsidRPr="00312206">
        <w:rPr>
          <w:rFonts w:cstheme="minorHAnsi"/>
        </w:rPr>
        <w:t xml:space="preserve">, </w:t>
      </w:r>
    </w:p>
    <w:p w14:paraId="0D47F7E5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 </w:t>
      </w:r>
      <w:proofErr w:type="spellStart"/>
      <w:r w:rsidRPr="00312206">
        <w:rPr>
          <w:rFonts w:cstheme="minorHAnsi"/>
        </w:rPr>
        <w:t>ra</w:t>
      </w:r>
      <w:proofErr w:type="spellEnd"/>
      <w:r w:rsidRPr="00312206">
        <w:rPr>
          <w:rFonts w:cstheme="minorHAnsi"/>
        </w:rPr>
        <w:t xml:space="preserve">) throws </w:t>
      </w:r>
      <w:proofErr w:type="spellStart"/>
      <w:r w:rsidRPr="00312206">
        <w:rPr>
          <w:rFonts w:cstheme="minorHAnsi"/>
        </w:rPr>
        <w:t>IOException</w:t>
      </w:r>
      <w:proofErr w:type="spellEnd"/>
      <w:r w:rsidRPr="00312206">
        <w:rPr>
          <w:rFonts w:cstheme="minorHAnsi"/>
        </w:rPr>
        <w:t xml:space="preserve"> { </w:t>
      </w:r>
    </w:p>
    <w:p w14:paraId="1CFDB8C7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if </w:t>
      </w:r>
      <w:proofErr w:type="gramStart"/>
      <w:r w:rsidRPr="00312206">
        <w:rPr>
          <w:rFonts w:cstheme="minorHAnsi"/>
        </w:rPr>
        <w:t>(!</w:t>
      </w:r>
      <w:proofErr w:type="spellStart"/>
      <w:r w:rsidRPr="00312206">
        <w:rPr>
          <w:rFonts w:cstheme="minorHAnsi"/>
        </w:rPr>
        <w:t>multipartFile.isEmpty</w:t>
      </w:r>
      <w:proofErr w:type="spellEnd"/>
      <w:proofErr w:type="gramEnd"/>
      <w:r w:rsidRPr="00312206">
        <w:rPr>
          <w:rFonts w:cstheme="minorHAnsi"/>
        </w:rPr>
        <w:t xml:space="preserve">()) { </w:t>
      </w:r>
    </w:p>
    <w:p w14:paraId="4CA660B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String </w:t>
      </w:r>
      <w:proofErr w:type="spellStart"/>
      <w:r w:rsidRPr="00312206">
        <w:rPr>
          <w:rFonts w:cstheme="minorHAnsi"/>
        </w:rPr>
        <w:t>fileName</w:t>
      </w:r>
      <w:proofErr w:type="spellEnd"/>
      <w:r w:rsidRPr="00312206">
        <w:rPr>
          <w:rFonts w:cstheme="minorHAnsi"/>
        </w:rPr>
        <w:t xml:space="preserve"> = </w:t>
      </w:r>
    </w:p>
    <w:p w14:paraId="25D83B32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StringUtils.cleanPath</w:t>
      </w:r>
      <w:proofErr w:type="spellEnd"/>
      <w:r w:rsidRPr="00312206">
        <w:rPr>
          <w:rFonts w:cstheme="minorHAnsi"/>
        </w:rPr>
        <w:t>(</w:t>
      </w:r>
      <w:proofErr w:type="spellStart"/>
      <w:r w:rsidRPr="00312206">
        <w:rPr>
          <w:rFonts w:cstheme="minorHAnsi"/>
        </w:rPr>
        <w:t>multipartFile.getOriginalFilename</w:t>
      </w:r>
      <w:proofErr w:type="spellEnd"/>
      <w:r w:rsidRPr="00312206">
        <w:rPr>
          <w:rFonts w:cstheme="minorHAnsi"/>
        </w:rPr>
        <w:t xml:space="preserve">()); </w:t>
      </w:r>
    </w:p>
    <w:p w14:paraId="7363BF48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lastRenderedPageBreak/>
        <w:t>brand.setLogo</w:t>
      </w:r>
      <w:proofErr w:type="spellEnd"/>
      <w:proofErr w:type="gramEnd"/>
      <w:r w:rsidRPr="00312206">
        <w:rPr>
          <w:rFonts w:cstheme="minorHAnsi"/>
        </w:rPr>
        <w:t>(</w:t>
      </w:r>
      <w:proofErr w:type="spellStart"/>
      <w:r w:rsidRPr="00312206">
        <w:rPr>
          <w:rFonts w:cstheme="minorHAnsi"/>
        </w:rPr>
        <w:t>fileName</w:t>
      </w:r>
      <w:proofErr w:type="spellEnd"/>
      <w:r w:rsidRPr="00312206">
        <w:rPr>
          <w:rFonts w:cstheme="minorHAnsi"/>
        </w:rPr>
        <w:t xml:space="preserve">); </w:t>
      </w:r>
    </w:p>
    <w:p w14:paraId="54AE305B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Brand </w:t>
      </w:r>
      <w:proofErr w:type="spellStart"/>
      <w:r w:rsidRPr="00312206">
        <w:rPr>
          <w:rFonts w:cstheme="minorHAnsi"/>
        </w:rPr>
        <w:t>savedBrand</w:t>
      </w:r>
      <w:proofErr w:type="spellEnd"/>
      <w:r w:rsidRPr="00312206">
        <w:rPr>
          <w:rFonts w:cstheme="minorHAnsi"/>
        </w:rPr>
        <w:t xml:space="preserve"> = </w:t>
      </w:r>
      <w:proofErr w:type="spellStart"/>
      <w:r w:rsidRPr="00312206">
        <w:rPr>
          <w:rFonts w:cstheme="minorHAnsi"/>
        </w:rPr>
        <w:t>brandService.save</w:t>
      </w:r>
      <w:proofErr w:type="spellEnd"/>
      <w:r w:rsidRPr="00312206">
        <w:rPr>
          <w:rFonts w:cstheme="minorHAnsi"/>
        </w:rPr>
        <w:t xml:space="preserve">(brand); </w:t>
      </w:r>
    </w:p>
    <w:p w14:paraId="3981EEF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String </w:t>
      </w:r>
      <w:proofErr w:type="spellStart"/>
      <w:r w:rsidRPr="00312206">
        <w:rPr>
          <w:rFonts w:cstheme="minorHAnsi"/>
        </w:rPr>
        <w:t>uploadDir</w:t>
      </w:r>
      <w:proofErr w:type="spellEnd"/>
      <w:r w:rsidRPr="00312206">
        <w:rPr>
          <w:rFonts w:cstheme="minorHAnsi"/>
        </w:rPr>
        <w:t xml:space="preserve"> = "brand-logos/" + </w:t>
      </w:r>
      <w:proofErr w:type="spellStart"/>
      <w:r w:rsidRPr="00312206">
        <w:rPr>
          <w:rFonts w:cstheme="minorHAnsi"/>
        </w:rPr>
        <w:t>savedBrand.getId</w:t>
      </w:r>
      <w:proofErr w:type="spellEnd"/>
      <w:r w:rsidRPr="00312206">
        <w:rPr>
          <w:rFonts w:cstheme="minorHAnsi"/>
        </w:rPr>
        <w:t xml:space="preserve">(); </w:t>
      </w:r>
    </w:p>
    <w:p w14:paraId="48BA819B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AmazonS3Util.removeFolder(</w:t>
      </w:r>
      <w:proofErr w:type="spellStart"/>
      <w:r w:rsidRPr="00312206">
        <w:rPr>
          <w:rFonts w:cstheme="minorHAnsi"/>
        </w:rPr>
        <w:t>uploadDir</w:t>
      </w:r>
      <w:proofErr w:type="spellEnd"/>
      <w:r w:rsidRPr="00312206">
        <w:rPr>
          <w:rFonts w:cstheme="minorHAnsi"/>
        </w:rPr>
        <w:t xml:space="preserve">); </w:t>
      </w:r>
    </w:p>
    <w:p w14:paraId="360AF066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AmazonS3Util.uploadFile(</w:t>
      </w:r>
      <w:proofErr w:type="spellStart"/>
      <w:r w:rsidRPr="00312206">
        <w:rPr>
          <w:rFonts w:cstheme="minorHAnsi"/>
        </w:rPr>
        <w:t>uploadDir</w:t>
      </w:r>
      <w:proofErr w:type="spellEnd"/>
      <w:r w:rsidRPr="00312206">
        <w:rPr>
          <w:rFonts w:cstheme="minorHAnsi"/>
        </w:rPr>
        <w:t xml:space="preserve">, </w:t>
      </w:r>
      <w:proofErr w:type="spellStart"/>
      <w:r w:rsidRPr="00312206">
        <w:rPr>
          <w:rFonts w:cstheme="minorHAnsi"/>
        </w:rPr>
        <w:t>fileName</w:t>
      </w:r>
      <w:proofErr w:type="spellEnd"/>
      <w:r w:rsidRPr="00312206">
        <w:rPr>
          <w:rFonts w:cstheme="minorHAnsi"/>
        </w:rPr>
        <w:t xml:space="preserve">, </w:t>
      </w:r>
    </w:p>
    <w:p w14:paraId="5CB551C5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multipartFile.getInputStream</w:t>
      </w:r>
      <w:proofErr w:type="spellEnd"/>
      <w:r w:rsidRPr="00312206">
        <w:rPr>
          <w:rFonts w:cstheme="minorHAnsi"/>
        </w:rPr>
        <w:t xml:space="preserve">()); </w:t>
      </w:r>
    </w:p>
    <w:p w14:paraId="330ECEC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else { </w:t>
      </w:r>
    </w:p>
    <w:p w14:paraId="5A207F50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brandService.save</w:t>
      </w:r>
      <w:proofErr w:type="spellEnd"/>
      <w:r w:rsidRPr="00312206">
        <w:rPr>
          <w:rFonts w:cstheme="minorHAnsi"/>
        </w:rPr>
        <w:t xml:space="preserve">(brand); </w:t>
      </w:r>
    </w:p>
    <w:p w14:paraId="2BC10F0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286A801F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ra.addFlashAttribute</w:t>
      </w:r>
      <w:proofErr w:type="spellEnd"/>
      <w:proofErr w:type="gramEnd"/>
      <w:r w:rsidRPr="00312206">
        <w:rPr>
          <w:rFonts w:cstheme="minorHAnsi"/>
        </w:rPr>
        <w:t xml:space="preserve">("message", "The brand has been saved successfully."); </w:t>
      </w:r>
    </w:p>
    <w:p w14:paraId="18C1F36A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; </w:t>
      </w:r>
    </w:p>
    <w:p w14:paraId="63A3EE4A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22F98359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@GetMapping("/brands/edit/{id}") </w:t>
      </w:r>
    </w:p>
    <w:p w14:paraId="5930A77A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proofErr w:type="gramStart"/>
      <w:r w:rsidRPr="00312206">
        <w:rPr>
          <w:rFonts w:cstheme="minorHAnsi"/>
        </w:rPr>
        <w:t>editBrand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 xml:space="preserve">@PathVariable(name = "id") Integer id, Model </w:t>
      </w:r>
      <w:proofErr w:type="spellStart"/>
      <w:r w:rsidRPr="00312206">
        <w:rPr>
          <w:rFonts w:cstheme="minorHAnsi"/>
        </w:rPr>
        <w:t>model</w:t>
      </w:r>
      <w:proofErr w:type="spellEnd"/>
      <w:r w:rsidRPr="00312206">
        <w:rPr>
          <w:rFonts w:cstheme="minorHAnsi"/>
        </w:rPr>
        <w:t xml:space="preserve">, </w:t>
      </w:r>
    </w:p>
    <w:p w14:paraId="3A95CB5D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 </w:t>
      </w:r>
      <w:proofErr w:type="spellStart"/>
      <w:r w:rsidRPr="00312206">
        <w:rPr>
          <w:rFonts w:cstheme="minorHAnsi"/>
        </w:rPr>
        <w:t>ra</w:t>
      </w:r>
      <w:proofErr w:type="spellEnd"/>
      <w:r w:rsidRPr="00312206">
        <w:rPr>
          <w:rFonts w:cstheme="minorHAnsi"/>
        </w:rPr>
        <w:t xml:space="preserve">) { </w:t>
      </w:r>
    </w:p>
    <w:p w14:paraId="1FA772AC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try { </w:t>
      </w:r>
    </w:p>
    <w:p w14:paraId="08E19067" w14:textId="75E6F9B0" w:rsid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Brand </w:t>
      </w:r>
      <w:proofErr w:type="spellStart"/>
      <w:r w:rsidRPr="00312206">
        <w:rPr>
          <w:rFonts w:cstheme="minorHAnsi"/>
        </w:rPr>
        <w:t>brand</w:t>
      </w:r>
      <w:proofErr w:type="spellEnd"/>
      <w:r w:rsidRPr="00312206">
        <w:rPr>
          <w:rFonts w:cstheme="minorHAnsi"/>
        </w:rPr>
        <w:t xml:space="preserve"> = </w:t>
      </w:r>
      <w:proofErr w:type="spellStart"/>
      <w:r w:rsidRPr="00312206">
        <w:rPr>
          <w:rFonts w:cstheme="minorHAnsi"/>
        </w:rPr>
        <w:t>brandService.get</w:t>
      </w:r>
      <w:proofErr w:type="spellEnd"/>
      <w:r w:rsidRPr="00312206">
        <w:rPr>
          <w:rFonts w:cstheme="minorHAnsi"/>
        </w:rPr>
        <w:t>(id);</w:t>
      </w:r>
    </w:p>
    <w:p w14:paraId="79F8C52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List&lt;Category&gt; </w:t>
      </w:r>
      <w:proofErr w:type="spellStart"/>
      <w:r w:rsidRPr="00312206">
        <w:rPr>
          <w:rFonts w:cstheme="minorHAnsi"/>
        </w:rPr>
        <w:t>listCategories</w:t>
      </w:r>
      <w:proofErr w:type="spellEnd"/>
      <w:r w:rsidRPr="00312206">
        <w:rPr>
          <w:rFonts w:cstheme="minorHAnsi"/>
        </w:rPr>
        <w:t xml:space="preserve"> = </w:t>
      </w:r>
    </w:p>
    <w:p w14:paraId="57B1796F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categoryService.listCategoriesUsedInForm</w:t>
      </w:r>
      <w:proofErr w:type="spellEnd"/>
      <w:r w:rsidRPr="00312206">
        <w:rPr>
          <w:rFonts w:cstheme="minorHAnsi"/>
        </w:rPr>
        <w:t xml:space="preserve">(); </w:t>
      </w:r>
    </w:p>
    <w:p w14:paraId="4E8C7DC0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 xml:space="preserve">("brand", brand); </w:t>
      </w:r>
    </w:p>
    <w:p w14:paraId="7EC11433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>("</w:t>
      </w:r>
      <w:proofErr w:type="spellStart"/>
      <w:r w:rsidRPr="00312206">
        <w:rPr>
          <w:rFonts w:cstheme="minorHAnsi"/>
        </w:rPr>
        <w:t>listCategories</w:t>
      </w:r>
      <w:proofErr w:type="spellEnd"/>
      <w:r w:rsidRPr="00312206">
        <w:rPr>
          <w:rFonts w:cstheme="minorHAnsi"/>
        </w:rPr>
        <w:t xml:space="preserve">", </w:t>
      </w:r>
      <w:proofErr w:type="spellStart"/>
      <w:r w:rsidRPr="00312206">
        <w:rPr>
          <w:rFonts w:cstheme="minorHAnsi"/>
        </w:rPr>
        <w:t>listCategories</w:t>
      </w:r>
      <w:proofErr w:type="spellEnd"/>
      <w:r w:rsidRPr="00312206">
        <w:rPr>
          <w:rFonts w:cstheme="minorHAnsi"/>
        </w:rPr>
        <w:t xml:space="preserve">); </w:t>
      </w:r>
    </w:p>
    <w:p w14:paraId="5030E67B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>("</w:t>
      </w:r>
      <w:proofErr w:type="spellStart"/>
      <w:r w:rsidRPr="00312206">
        <w:rPr>
          <w:rFonts w:cstheme="minorHAnsi"/>
        </w:rPr>
        <w:t>pageTitle</w:t>
      </w:r>
      <w:proofErr w:type="spellEnd"/>
      <w:r w:rsidRPr="00312206">
        <w:rPr>
          <w:rFonts w:cstheme="minorHAnsi"/>
        </w:rPr>
        <w:t xml:space="preserve">", "Edit Brand (ID: " + id + ")"); </w:t>
      </w:r>
    </w:p>
    <w:p w14:paraId="7F06E38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return "brands/</w:t>
      </w:r>
      <w:proofErr w:type="spellStart"/>
      <w:r w:rsidRPr="00312206">
        <w:rPr>
          <w:rFonts w:cstheme="minorHAnsi"/>
        </w:rPr>
        <w:t>brand_form</w:t>
      </w:r>
      <w:proofErr w:type="spellEnd"/>
      <w:r w:rsidRPr="00312206">
        <w:rPr>
          <w:rFonts w:cstheme="minorHAnsi"/>
        </w:rPr>
        <w:t xml:space="preserve">"; </w:t>
      </w:r>
    </w:p>
    <w:p w14:paraId="4654CDD9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} catch (</w:t>
      </w:r>
      <w:proofErr w:type="spellStart"/>
      <w:r w:rsidRPr="00312206">
        <w:rPr>
          <w:rFonts w:cstheme="minorHAnsi"/>
        </w:rPr>
        <w:t>BrandNotFoundException</w:t>
      </w:r>
      <w:proofErr w:type="spellEnd"/>
      <w:r w:rsidRPr="00312206">
        <w:rPr>
          <w:rFonts w:cstheme="minorHAnsi"/>
        </w:rPr>
        <w:t xml:space="preserve"> ex) { </w:t>
      </w:r>
    </w:p>
    <w:p w14:paraId="3E69E310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ra.addFlashAttribute</w:t>
      </w:r>
      <w:proofErr w:type="spellEnd"/>
      <w:proofErr w:type="gramEnd"/>
      <w:r w:rsidRPr="00312206">
        <w:rPr>
          <w:rFonts w:cstheme="minorHAnsi"/>
        </w:rPr>
        <w:t xml:space="preserve">("message", </w:t>
      </w:r>
      <w:proofErr w:type="spellStart"/>
      <w:r w:rsidRPr="00312206">
        <w:rPr>
          <w:rFonts w:cstheme="minorHAnsi"/>
        </w:rPr>
        <w:t>ex.getMessage</w:t>
      </w:r>
      <w:proofErr w:type="spellEnd"/>
      <w:r w:rsidRPr="00312206">
        <w:rPr>
          <w:rFonts w:cstheme="minorHAnsi"/>
        </w:rPr>
        <w:t xml:space="preserve">()); </w:t>
      </w:r>
    </w:p>
    <w:p w14:paraId="7F389F7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; </w:t>
      </w:r>
    </w:p>
    <w:p w14:paraId="3A4BBE4D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06D070DC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05865615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lastRenderedPageBreak/>
        <w:t xml:space="preserve">@GetMapping("/brands/delete/{id}") </w:t>
      </w:r>
    </w:p>
    <w:p w14:paraId="0DA112E9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proofErr w:type="gramStart"/>
      <w:r w:rsidRPr="00312206">
        <w:rPr>
          <w:rFonts w:cstheme="minorHAnsi"/>
        </w:rPr>
        <w:t>deleteBrand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 xml:space="preserve">@PathVariable(name = "id") Integer id, </w:t>
      </w:r>
    </w:p>
    <w:p w14:paraId="775F3FB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Model </w:t>
      </w:r>
      <w:proofErr w:type="spellStart"/>
      <w:r w:rsidRPr="00312206">
        <w:rPr>
          <w:rFonts w:cstheme="minorHAnsi"/>
        </w:rPr>
        <w:t>model</w:t>
      </w:r>
      <w:proofErr w:type="spellEnd"/>
      <w:r w:rsidRPr="00312206">
        <w:rPr>
          <w:rFonts w:cstheme="minorHAnsi"/>
        </w:rPr>
        <w:t xml:space="preserve">, </w:t>
      </w:r>
    </w:p>
    <w:p w14:paraId="1C1C7633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 </w:t>
      </w: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) { </w:t>
      </w:r>
    </w:p>
    <w:p w14:paraId="0AEF3BDA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try { </w:t>
      </w:r>
    </w:p>
    <w:p w14:paraId="16D7CBF3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brandService.delete</w:t>
      </w:r>
      <w:proofErr w:type="spellEnd"/>
      <w:r w:rsidRPr="00312206">
        <w:rPr>
          <w:rFonts w:cstheme="minorHAnsi"/>
        </w:rPr>
        <w:t xml:space="preserve">(id); </w:t>
      </w:r>
    </w:p>
    <w:p w14:paraId="6FB7F42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String </w:t>
      </w:r>
      <w:proofErr w:type="spellStart"/>
      <w:r w:rsidRPr="00312206">
        <w:rPr>
          <w:rFonts w:cstheme="minorHAnsi"/>
        </w:rPr>
        <w:t>brandDir</w:t>
      </w:r>
      <w:proofErr w:type="spellEnd"/>
      <w:r w:rsidRPr="00312206">
        <w:rPr>
          <w:rFonts w:cstheme="minorHAnsi"/>
        </w:rPr>
        <w:t xml:space="preserve"> = "brand-logos/" + id; </w:t>
      </w:r>
    </w:p>
    <w:p w14:paraId="7F1D816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AmazonS3Util.removeFolder(</w:t>
      </w:r>
      <w:proofErr w:type="spellStart"/>
      <w:r w:rsidRPr="00312206">
        <w:rPr>
          <w:rFonts w:cstheme="minorHAnsi"/>
        </w:rPr>
        <w:t>brandDir</w:t>
      </w:r>
      <w:proofErr w:type="spellEnd"/>
      <w:r w:rsidRPr="00312206">
        <w:rPr>
          <w:rFonts w:cstheme="minorHAnsi"/>
        </w:rPr>
        <w:t xml:space="preserve">); </w:t>
      </w:r>
    </w:p>
    <w:p w14:paraId="29FB6B73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redirectAttributes.addFlashAttribute</w:t>
      </w:r>
      <w:proofErr w:type="spellEnd"/>
      <w:r w:rsidRPr="00312206">
        <w:rPr>
          <w:rFonts w:cstheme="minorHAnsi"/>
        </w:rPr>
        <w:t xml:space="preserve">("message", </w:t>
      </w:r>
    </w:p>
    <w:p w14:paraId="2D55D273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"The brand ID " + id + " has been deleted </w:t>
      </w:r>
    </w:p>
    <w:p w14:paraId="50775E0B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successfully"); </w:t>
      </w:r>
    </w:p>
    <w:p w14:paraId="0E5FA4CA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} catch (</w:t>
      </w:r>
      <w:proofErr w:type="spellStart"/>
      <w:r w:rsidRPr="00312206">
        <w:rPr>
          <w:rFonts w:cstheme="minorHAnsi"/>
        </w:rPr>
        <w:t>BrandNotFoundException</w:t>
      </w:r>
      <w:proofErr w:type="spellEnd"/>
      <w:r w:rsidRPr="00312206">
        <w:rPr>
          <w:rFonts w:cstheme="minorHAnsi"/>
        </w:rPr>
        <w:t xml:space="preserve"> ex) { </w:t>
      </w:r>
    </w:p>
    <w:p w14:paraId="0641963A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redirectAttributes.addFlashAttribute</w:t>
      </w:r>
      <w:proofErr w:type="spellEnd"/>
      <w:r w:rsidRPr="00312206">
        <w:rPr>
          <w:rFonts w:cstheme="minorHAnsi"/>
        </w:rPr>
        <w:t xml:space="preserve">("message", </w:t>
      </w:r>
      <w:proofErr w:type="spellStart"/>
      <w:proofErr w:type="gramStart"/>
      <w:r w:rsidRPr="00312206">
        <w:rPr>
          <w:rFonts w:cstheme="minorHAnsi"/>
        </w:rPr>
        <w:t>ex.getMessage</w:t>
      </w:r>
      <w:proofErr w:type="spellEnd"/>
      <w:proofErr w:type="gramEnd"/>
      <w:r w:rsidRPr="00312206">
        <w:rPr>
          <w:rFonts w:cstheme="minorHAnsi"/>
        </w:rPr>
        <w:t xml:space="preserve">()); </w:t>
      </w:r>
    </w:p>
    <w:p w14:paraId="1D2CF56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0A38E893" w14:textId="60D045F0" w:rsid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>;</w:t>
      </w:r>
    </w:p>
    <w:p w14:paraId="3839E432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1FF42137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73AB06A8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  <w:b/>
          <w:bCs/>
        </w:rPr>
        <w:t>Customer.controller</w:t>
      </w:r>
      <w:proofErr w:type="spellEnd"/>
      <w:r w:rsidRPr="00312206">
        <w:rPr>
          <w:rFonts w:cstheme="minorHAnsi"/>
          <w:b/>
          <w:bCs/>
        </w:rPr>
        <w:t xml:space="preserve"> </w:t>
      </w:r>
    </w:p>
    <w:p w14:paraId="032B466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package </w:t>
      </w:r>
      <w:proofErr w:type="spellStart"/>
      <w:proofErr w:type="gramStart"/>
      <w:r w:rsidRPr="00312206">
        <w:rPr>
          <w:rFonts w:cstheme="minorHAnsi"/>
        </w:rPr>
        <w:t>com.shopme</w:t>
      </w:r>
      <w:proofErr w:type="gramEnd"/>
      <w:r w:rsidRPr="00312206">
        <w:rPr>
          <w:rFonts w:cstheme="minorHAnsi"/>
        </w:rPr>
        <w:t>.admin.customer</w:t>
      </w:r>
      <w:proofErr w:type="spellEnd"/>
      <w:r w:rsidRPr="00312206">
        <w:rPr>
          <w:rFonts w:cstheme="minorHAnsi"/>
        </w:rPr>
        <w:t xml:space="preserve">; </w:t>
      </w:r>
    </w:p>
    <w:p w14:paraId="2E38C27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java.util</w:t>
      </w:r>
      <w:proofErr w:type="gramEnd"/>
      <w:r w:rsidRPr="00312206">
        <w:rPr>
          <w:rFonts w:cstheme="minorHAnsi"/>
        </w:rPr>
        <w:t>.List</w:t>
      </w:r>
      <w:proofErr w:type="spellEnd"/>
      <w:r w:rsidRPr="00312206">
        <w:rPr>
          <w:rFonts w:cstheme="minorHAnsi"/>
        </w:rPr>
        <w:t xml:space="preserve">; </w:t>
      </w:r>
    </w:p>
    <w:p w14:paraId="528A5D40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org.springframework</w:t>
      </w:r>
      <w:proofErr w:type="gramEnd"/>
      <w:r w:rsidRPr="00312206">
        <w:rPr>
          <w:rFonts w:cstheme="minorHAnsi"/>
        </w:rPr>
        <w:t>.beans.factory.annotation.Autowired</w:t>
      </w:r>
      <w:proofErr w:type="spellEnd"/>
      <w:r w:rsidRPr="00312206">
        <w:rPr>
          <w:rFonts w:cstheme="minorHAnsi"/>
        </w:rPr>
        <w:t xml:space="preserve">; </w:t>
      </w:r>
    </w:p>
    <w:p w14:paraId="21284C4C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org.springframework</w:t>
      </w:r>
      <w:proofErr w:type="gramEnd"/>
      <w:r w:rsidRPr="00312206">
        <w:rPr>
          <w:rFonts w:cstheme="minorHAnsi"/>
        </w:rPr>
        <w:t>.stereotype.Controller</w:t>
      </w:r>
      <w:proofErr w:type="spellEnd"/>
      <w:r w:rsidRPr="00312206">
        <w:rPr>
          <w:rFonts w:cstheme="minorHAnsi"/>
        </w:rPr>
        <w:t xml:space="preserve">; </w:t>
      </w:r>
    </w:p>
    <w:p w14:paraId="2203D69A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org.springframework</w:t>
      </w:r>
      <w:proofErr w:type="gramEnd"/>
      <w:r w:rsidRPr="00312206">
        <w:rPr>
          <w:rFonts w:cstheme="minorHAnsi"/>
        </w:rPr>
        <w:t>.ui.Model</w:t>
      </w:r>
      <w:proofErr w:type="spellEnd"/>
      <w:r w:rsidRPr="00312206">
        <w:rPr>
          <w:rFonts w:cstheme="minorHAnsi"/>
        </w:rPr>
        <w:t xml:space="preserve">; </w:t>
      </w:r>
    </w:p>
    <w:p w14:paraId="084CA75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org.springframework.web.bind</w:t>
      </w:r>
      <w:proofErr w:type="gramEnd"/>
      <w:r w:rsidRPr="00312206">
        <w:rPr>
          <w:rFonts w:cstheme="minorHAnsi"/>
        </w:rPr>
        <w:t>.annotation.GetMapping</w:t>
      </w:r>
      <w:proofErr w:type="spellEnd"/>
      <w:r w:rsidRPr="00312206">
        <w:rPr>
          <w:rFonts w:cstheme="minorHAnsi"/>
        </w:rPr>
        <w:t xml:space="preserve">; </w:t>
      </w:r>
    </w:p>
    <w:p w14:paraId="7FBD775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org.springframework.web.bind</w:t>
      </w:r>
      <w:proofErr w:type="gramEnd"/>
      <w:r w:rsidRPr="00312206">
        <w:rPr>
          <w:rFonts w:cstheme="minorHAnsi"/>
        </w:rPr>
        <w:t>.annotation.PathVariable</w:t>
      </w:r>
      <w:proofErr w:type="spellEnd"/>
      <w:r w:rsidRPr="00312206">
        <w:rPr>
          <w:rFonts w:cstheme="minorHAnsi"/>
        </w:rPr>
        <w:t xml:space="preserve">; </w:t>
      </w:r>
    </w:p>
    <w:p w14:paraId="22976B25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org.springframework.web.bind</w:t>
      </w:r>
      <w:proofErr w:type="gramEnd"/>
      <w:r w:rsidRPr="00312206">
        <w:rPr>
          <w:rFonts w:cstheme="minorHAnsi"/>
        </w:rPr>
        <w:t>.annotation.PostMapping</w:t>
      </w:r>
      <w:proofErr w:type="spellEnd"/>
      <w:r w:rsidRPr="00312206">
        <w:rPr>
          <w:rFonts w:cstheme="minorHAnsi"/>
        </w:rPr>
        <w:t xml:space="preserve">; </w:t>
      </w:r>
    </w:p>
    <w:p w14:paraId="25F622B7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org.springframework.web.servlet.mvc.support</w:t>
      </w:r>
      <w:proofErr w:type="gramEnd"/>
      <w:r w:rsidRPr="00312206">
        <w:rPr>
          <w:rFonts w:cstheme="minorHAnsi"/>
        </w:rPr>
        <w:t>.RedirectAttributes</w:t>
      </w:r>
      <w:proofErr w:type="spellEnd"/>
      <w:r w:rsidRPr="00312206">
        <w:rPr>
          <w:rFonts w:cstheme="minorHAnsi"/>
        </w:rPr>
        <w:t xml:space="preserve">; </w:t>
      </w:r>
    </w:p>
    <w:p w14:paraId="6E9E89C3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com.shopme</w:t>
      </w:r>
      <w:proofErr w:type="gramEnd"/>
      <w:r w:rsidRPr="00312206">
        <w:rPr>
          <w:rFonts w:cstheme="minorHAnsi"/>
        </w:rPr>
        <w:t>.admin.paging.PagingAndSortingHelper</w:t>
      </w:r>
      <w:proofErr w:type="spellEnd"/>
      <w:r w:rsidRPr="00312206">
        <w:rPr>
          <w:rFonts w:cstheme="minorHAnsi"/>
        </w:rPr>
        <w:t xml:space="preserve">; </w:t>
      </w:r>
    </w:p>
    <w:p w14:paraId="53180263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lastRenderedPageBreak/>
        <w:t xml:space="preserve">import </w:t>
      </w:r>
      <w:proofErr w:type="spellStart"/>
      <w:proofErr w:type="gramStart"/>
      <w:r w:rsidRPr="00312206">
        <w:rPr>
          <w:rFonts w:cstheme="minorHAnsi"/>
        </w:rPr>
        <w:t>com.shopme</w:t>
      </w:r>
      <w:proofErr w:type="gramEnd"/>
      <w:r w:rsidRPr="00312206">
        <w:rPr>
          <w:rFonts w:cstheme="minorHAnsi"/>
        </w:rPr>
        <w:t>.admin.paging.PagingAndSortingParam</w:t>
      </w:r>
      <w:proofErr w:type="spellEnd"/>
      <w:r w:rsidRPr="00312206">
        <w:rPr>
          <w:rFonts w:cstheme="minorHAnsi"/>
        </w:rPr>
        <w:t xml:space="preserve">; </w:t>
      </w:r>
    </w:p>
    <w:p w14:paraId="5B20763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com.shopme</w:t>
      </w:r>
      <w:proofErr w:type="gramEnd"/>
      <w:r w:rsidRPr="00312206">
        <w:rPr>
          <w:rFonts w:cstheme="minorHAnsi"/>
        </w:rPr>
        <w:t>.common.entity.Country</w:t>
      </w:r>
      <w:proofErr w:type="spellEnd"/>
      <w:r w:rsidRPr="00312206">
        <w:rPr>
          <w:rFonts w:cstheme="minorHAnsi"/>
        </w:rPr>
        <w:t xml:space="preserve">; </w:t>
      </w:r>
    </w:p>
    <w:p w14:paraId="0765000B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com.shopme</w:t>
      </w:r>
      <w:proofErr w:type="gramEnd"/>
      <w:r w:rsidRPr="00312206">
        <w:rPr>
          <w:rFonts w:cstheme="minorHAnsi"/>
        </w:rPr>
        <w:t>.common.entity.Customer</w:t>
      </w:r>
      <w:proofErr w:type="spellEnd"/>
      <w:r w:rsidRPr="00312206">
        <w:rPr>
          <w:rFonts w:cstheme="minorHAnsi"/>
        </w:rPr>
        <w:t xml:space="preserve">; </w:t>
      </w:r>
    </w:p>
    <w:p w14:paraId="48BF5F77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import </w:t>
      </w:r>
      <w:proofErr w:type="spellStart"/>
      <w:proofErr w:type="gramStart"/>
      <w:r w:rsidRPr="00312206">
        <w:rPr>
          <w:rFonts w:cstheme="minorHAnsi"/>
        </w:rPr>
        <w:t>com.shopme</w:t>
      </w:r>
      <w:proofErr w:type="gramEnd"/>
      <w:r w:rsidRPr="00312206">
        <w:rPr>
          <w:rFonts w:cstheme="minorHAnsi"/>
        </w:rPr>
        <w:t>.common.exception.CustomerNotFoundException</w:t>
      </w:r>
      <w:proofErr w:type="spellEnd"/>
      <w:r w:rsidRPr="00312206">
        <w:rPr>
          <w:rFonts w:cstheme="minorHAnsi"/>
        </w:rPr>
        <w:t xml:space="preserve">; </w:t>
      </w:r>
    </w:p>
    <w:p w14:paraId="70BE3E4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@Controller </w:t>
      </w:r>
    </w:p>
    <w:p w14:paraId="4D68392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class </w:t>
      </w:r>
      <w:proofErr w:type="spellStart"/>
      <w:r w:rsidRPr="00312206">
        <w:rPr>
          <w:rFonts w:cstheme="minorHAnsi"/>
        </w:rPr>
        <w:t>CustomerController</w:t>
      </w:r>
      <w:proofErr w:type="spellEnd"/>
      <w:r w:rsidRPr="00312206">
        <w:rPr>
          <w:rFonts w:cstheme="minorHAnsi"/>
        </w:rPr>
        <w:t xml:space="preserve"> { </w:t>
      </w:r>
    </w:p>
    <w:p w14:paraId="32649343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private String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 = </w:t>
      </w:r>
    </w:p>
    <w:p w14:paraId="577236D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"redirect:/customers/page/1?sortField=</w:t>
      </w:r>
      <w:proofErr w:type="spellStart"/>
      <w:r w:rsidRPr="00312206">
        <w:rPr>
          <w:rFonts w:cstheme="minorHAnsi"/>
        </w:rPr>
        <w:t>firstName&amp;sortDir</w:t>
      </w:r>
      <w:proofErr w:type="spellEnd"/>
      <w:r w:rsidRPr="00312206">
        <w:rPr>
          <w:rFonts w:cstheme="minorHAnsi"/>
        </w:rPr>
        <w:t>=</w:t>
      </w:r>
      <w:proofErr w:type="spellStart"/>
      <w:r w:rsidRPr="00312206">
        <w:rPr>
          <w:rFonts w:cstheme="minorHAnsi"/>
        </w:rPr>
        <w:t>asc</w:t>
      </w:r>
      <w:proofErr w:type="spellEnd"/>
      <w:r w:rsidRPr="00312206">
        <w:rPr>
          <w:rFonts w:cstheme="minorHAnsi"/>
        </w:rPr>
        <w:t xml:space="preserve">"; </w:t>
      </w:r>
    </w:p>
    <w:p w14:paraId="53AFF86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@Autowired private </w:t>
      </w:r>
      <w:proofErr w:type="spellStart"/>
      <w:r w:rsidRPr="00312206">
        <w:rPr>
          <w:rFonts w:cstheme="minorHAnsi"/>
        </w:rPr>
        <w:t>CustomerService</w:t>
      </w:r>
      <w:proofErr w:type="spellEnd"/>
      <w:r w:rsidRPr="00312206">
        <w:rPr>
          <w:rFonts w:cstheme="minorHAnsi"/>
        </w:rPr>
        <w:t xml:space="preserve"> service; </w:t>
      </w:r>
    </w:p>
    <w:p w14:paraId="20DA71A0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@GetMapping("/customers") </w:t>
      </w:r>
    </w:p>
    <w:p w14:paraId="1C37F16F" w14:textId="7745BC8C" w:rsid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proofErr w:type="gramStart"/>
      <w:r w:rsidRPr="00312206">
        <w:rPr>
          <w:rFonts w:cstheme="minorHAnsi"/>
        </w:rPr>
        <w:t>listFirstPage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>Model model) {</w:t>
      </w:r>
    </w:p>
    <w:p w14:paraId="05DA031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; </w:t>
      </w:r>
    </w:p>
    <w:p w14:paraId="17B45156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7BA0FF85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@GetMapping("/customers/page/{pageNum}") </w:t>
      </w:r>
    </w:p>
    <w:p w14:paraId="6A7782C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proofErr w:type="gramStart"/>
      <w:r w:rsidRPr="00312206">
        <w:rPr>
          <w:rFonts w:cstheme="minorHAnsi"/>
        </w:rPr>
        <w:t>listByPage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 xml:space="preserve"> </w:t>
      </w:r>
    </w:p>
    <w:p w14:paraId="05E0269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@</w:t>
      </w:r>
      <w:proofErr w:type="gramStart"/>
      <w:r w:rsidRPr="00312206">
        <w:rPr>
          <w:rFonts w:cstheme="minorHAnsi"/>
        </w:rPr>
        <w:t>PagingAndSortingParam(</w:t>
      </w:r>
      <w:proofErr w:type="gramEnd"/>
      <w:r w:rsidRPr="00312206">
        <w:rPr>
          <w:rFonts w:cstheme="minorHAnsi"/>
        </w:rPr>
        <w:t>listName = "</w:t>
      </w:r>
      <w:proofErr w:type="spellStart"/>
      <w:r w:rsidRPr="00312206">
        <w:rPr>
          <w:rFonts w:cstheme="minorHAnsi"/>
        </w:rPr>
        <w:t>listCustomers</w:t>
      </w:r>
      <w:proofErr w:type="spellEnd"/>
      <w:r w:rsidRPr="00312206">
        <w:rPr>
          <w:rFonts w:cstheme="minorHAnsi"/>
        </w:rPr>
        <w:t xml:space="preserve">", </w:t>
      </w:r>
    </w:p>
    <w:p w14:paraId="03364296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moduleURL</w:t>
      </w:r>
      <w:proofErr w:type="spellEnd"/>
      <w:r w:rsidRPr="00312206">
        <w:rPr>
          <w:rFonts w:cstheme="minorHAnsi"/>
        </w:rPr>
        <w:t xml:space="preserve"> = "/customers") </w:t>
      </w:r>
      <w:proofErr w:type="spellStart"/>
      <w:r w:rsidRPr="00312206">
        <w:rPr>
          <w:rFonts w:cstheme="minorHAnsi"/>
        </w:rPr>
        <w:t>PagingAndSortingHelper</w:t>
      </w:r>
      <w:proofErr w:type="spellEnd"/>
      <w:r w:rsidRPr="00312206">
        <w:rPr>
          <w:rFonts w:cstheme="minorHAnsi"/>
        </w:rPr>
        <w:t xml:space="preserve"> helper, </w:t>
      </w:r>
    </w:p>
    <w:p w14:paraId="53A51709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@</w:t>
      </w:r>
      <w:proofErr w:type="gramStart"/>
      <w:r w:rsidRPr="00312206">
        <w:rPr>
          <w:rFonts w:cstheme="minorHAnsi"/>
        </w:rPr>
        <w:t>PathVariable(</w:t>
      </w:r>
      <w:proofErr w:type="gramEnd"/>
      <w:r w:rsidRPr="00312206">
        <w:rPr>
          <w:rFonts w:cstheme="minorHAnsi"/>
        </w:rPr>
        <w:t>name = "</w:t>
      </w:r>
      <w:proofErr w:type="spellStart"/>
      <w:r w:rsidRPr="00312206">
        <w:rPr>
          <w:rFonts w:cstheme="minorHAnsi"/>
        </w:rPr>
        <w:t>pageNum</w:t>
      </w:r>
      <w:proofErr w:type="spellEnd"/>
      <w:r w:rsidRPr="00312206">
        <w:rPr>
          <w:rFonts w:cstheme="minorHAnsi"/>
        </w:rPr>
        <w:t xml:space="preserve">") int </w:t>
      </w:r>
      <w:proofErr w:type="spellStart"/>
      <w:r w:rsidRPr="00312206">
        <w:rPr>
          <w:rFonts w:cstheme="minorHAnsi"/>
        </w:rPr>
        <w:t>pageNum</w:t>
      </w:r>
      <w:proofErr w:type="spellEnd"/>
      <w:r w:rsidRPr="00312206">
        <w:rPr>
          <w:rFonts w:cstheme="minorHAnsi"/>
        </w:rPr>
        <w:t xml:space="preserve">) { </w:t>
      </w:r>
    </w:p>
    <w:p w14:paraId="7F7183FE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service.listByPage</w:t>
      </w:r>
      <w:proofErr w:type="spellEnd"/>
      <w:proofErr w:type="gramEnd"/>
      <w:r w:rsidRPr="00312206">
        <w:rPr>
          <w:rFonts w:cstheme="minorHAnsi"/>
        </w:rPr>
        <w:t>(</w:t>
      </w:r>
      <w:proofErr w:type="spellStart"/>
      <w:r w:rsidRPr="00312206">
        <w:rPr>
          <w:rFonts w:cstheme="minorHAnsi"/>
        </w:rPr>
        <w:t>pageNum</w:t>
      </w:r>
      <w:proofErr w:type="spellEnd"/>
      <w:r w:rsidRPr="00312206">
        <w:rPr>
          <w:rFonts w:cstheme="minorHAnsi"/>
        </w:rPr>
        <w:t xml:space="preserve">, helper); </w:t>
      </w:r>
    </w:p>
    <w:p w14:paraId="40E1A24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"customers/customers"; </w:t>
      </w:r>
    </w:p>
    <w:p w14:paraId="2B1C6E1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7CB752F2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@GetMapping("/customers/{id}/enabled/{status}") </w:t>
      </w:r>
    </w:p>
    <w:p w14:paraId="1FF606C7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r w:rsidRPr="00312206">
        <w:rPr>
          <w:rFonts w:cstheme="minorHAnsi"/>
        </w:rPr>
        <w:t>updateCustomerEnabledStatus</w:t>
      </w:r>
      <w:proofErr w:type="spellEnd"/>
      <w:r w:rsidRPr="00312206">
        <w:rPr>
          <w:rFonts w:cstheme="minorHAnsi"/>
        </w:rPr>
        <w:t xml:space="preserve">(@PathVariable("id") Integer id, </w:t>
      </w:r>
    </w:p>
    <w:p w14:paraId="3C6EB352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@PathVariable("status") </w:t>
      </w:r>
      <w:proofErr w:type="spellStart"/>
      <w:r w:rsidRPr="00312206">
        <w:rPr>
          <w:rFonts w:cstheme="minorHAnsi"/>
        </w:rPr>
        <w:t>boolean</w:t>
      </w:r>
      <w:proofErr w:type="spellEnd"/>
      <w:r w:rsidRPr="00312206">
        <w:rPr>
          <w:rFonts w:cstheme="minorHAnsi"/>
        </w:rPr>
        <w:t xml:space="preserve"> enabled, </w:t>
      </w: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 </w:t>
      </w:r>
    </w:p>
    <w:p w14:paraId="7DE21F03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) { </w:t>
      </w:r>
    </w:p>
    <w:p w14:paraId="66CCA834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service.updateCustomerEnabledStatus</w:t>
      </w:r>
      <w:proofErr w:type="spellEnd"/>
      <w:proofErr w:type="gramEnd"/>
      <w:r w:rsidRPr="00312206">
        <w:rPr>
          <w:rFonts w:cstheme="minorHAnsi"/>
        </w:rPr>
        <w:t xml:space="preserve">(id, enabled); </w:t>
      </w:r>
    </w:p>
    <w:p w14:paraId="545DC54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String status = </w:t>
      </w:r>
      <w:proofErr w:type="gramStart"/>
      <w:r w:rsidRPr="00312206">
        <w:rPr>
          <w:rFonts w:cstheme="minorHAnsi"/>
        </w:rPr>
        <w:t>enabled ?</w:t>
      </w:r>
      <w:proofErr w:type="gramEnd"/>
      <w:r w:rsidRPr="00312206">
        <w:rPr>
          <w:rFonts w:cstheme="minorHAnsi"/>
        </w:rPr>
        <w:t xml:space="preserve"> "enabled</w:t>
      </w:r>
      <w:proofErr w:type="gramStart"/>
      <w:r w:rsidRPr="00312206">
        <w:rPr>
          <w:rFonts w:cstheme="minorHAnsi"/>
        </w:rPr>
        <w:t>" :</w:t>
      </w:r>
      <w:proofErr w:type="gramEnd"/>
      <w:r w:rsidRPr="00312206">
        <w:rPr>
          <w:rFonts w:cstheme="minorHAnsi"/>
        </w:rPr>
        <w:t xml:space="preserve"> "disabled"; </w:t>
      </w:r>
    </w:p>
    <w:p w14:paraId="2C672930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String message = "The Customer ID " + id + " has been " + status; </w:t>
      </w:r>
    </w:p>
    <w:p w14:paraId="0CA3E6D7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lastRenderedPageBreak/>
        <w:t>redirectAttributes.addFlashAttribute</w:t>
      </w:r>
      <w:proofErr w:type="spellEnd"/>
      <w:r w:rsidRPr="00312206">
        <w:rPr>
          <w:rFonts w:cstheme="minorHAnsi"/>
        </w:rPr>
        <w:t xml:space="preserve">("message", message); </w:t>
      </w:r>
    </w:p>
    <w:p w14:paraId="06DB75C4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; </w:t>
      </w:r>
    </w:p>
    <w:p w14:paraId="2C418166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5F9BA02A" w14:textId="680DEB70" w:rsid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@GetMapping("/customers/detail/{id}")</w:t>
      </w:r>
    </w:p>
    <w:p w14:paraId="194AFD54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r w:rsidRPr="00312206">
        <w:rPr>
          <w:rFonts w:cstheme="minorHAnsi"/>
        </w:rPr>
        <w:t>viewCustomer</w:t>
      </w:r>
      <w:proofErr w:type="spellEnd"/>
      <w:r w:rsidRPr="00312206">
        <w:rPr>
          <w:rFonts w:cstheme="minorHAnsi"/>
        </w:rPr>
        <w:t xml:space="preserve">(@PathVariable("id") Integer id, Model </w:t>
      </w:r>
      <w:proofErr w:type="spellStart"/>
      <w:r w:rsidRPr="00312206">
        <w:rPr>
          <w:rFonts w:cstheme="minorHAnsi"/>
        </w:rPr>
        <w:t>model</w:t>
      </w:r>
      <w:proofErr w:type="spellEnd"/>
      <w:r w:rsidRPr="00312206">
        <w:rPr>
          <w:rFonts w:cstheme="minorHAnsi"/>
        </w:rPr>
        <w:t xml:space="preserve">, </w:t>
      </w:r>
    </w:p>
    <w:p w14:paraId="6CE54A24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 </w:t>
      </w:r>
      <w:proofErr w:type="spellStart"/>
      <w:r w:rsidRPr="00312206">
        <w:rPr>
          <w:rFonts w:cstheme="minorHAnsi"/>
        </w:rPr>
        <w:t>ra</w:t>
      </w:r>
      <w:proofErr w:type="spellEnd"/>
      <w:r w:rsidRPr="00312206">
        <w:rPr>
          <w:rFonts w:cstheme="minorHAnsi"/>
        </w:rPr>
        <w:t xml:space="preserve">) { </w:t>
      </w:r>
    </w:p>
    <w:p w14:paraId="335A43FC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try { </w:t>
      </w:r>
    </w:p>
    <w:p w14:paraId="28EEEC9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Customer </w:t>
      </w:r>
      <w:proofErr w:type="spellStart"/>
      <w:r w:rsidRPr="00312206">
        <w:rPr>
          <w:rFonts w:cstheme="minorHAnsi"/>
        </w:rPr>
        <w:t>customer</w:t>
      </w:r>
      <w:proofErr w:type="spellEnd"/>
      <w:r w:rsidRPr="00312206">
        <w:rPr>
          <w:rFonts w:cstheme="minorHAnsi"/>
        </w:rPr>
        <w:t xml:space="preserve"> = </w:t>
      </w:r>
      <w:proofErr w:type="spellStart"/>
      <w:r w:rsidRPr="00312206">
        <w:rPr>
          <w:rFonts w:cstheme="minorHAnsi"/>
        </w:rPr>
        <w:t>service.get</w:t>
      </w:r>
      <w:proofErr w:type="spellEnd"/>
      <w:r w:rsidRPr="00312206">
        <w:rPr>
          <w:rFonts w:cstheme="minorHAnsi"/>
        </w:rPr>
        <w:t xml:space="preserve">(id); </w:t>
      </w:r>
    </w:p>
    <w:p w14:paraId="70F75915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 xml:space="preserve">("customer", customer); </w:t>
      </w:r>
    </w:p>
    <w:p w14:paraId="5C2180F9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return "customers/</w:t>
      </w:r>
      <w:proofErr w:type="spellStart"/>
      <w:r w:rsidRPr="00312206">
        <w:rPr>
          <w:rFonts w:cstheme="minorHAnsi"/>
        </w:rPr>
        <w:t>customer_detail_modal</w:t>
      </w:r>
      <w:proofErr w:type="spellEnd"/>
      <w:r w:rsidRPr="00312206">
        <w:rPr>
          <w:rFonts w:cstheme="minorHAnsi"/>
        </w:rPr>
        <w:t xml:space="preserve">"; </w:t>
      </w:r>
    </w:p>
    <w:p w14:paraId="0C5DC486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} catch (</w:t>
      </w:r>
      <w:proofErr w:type="spellStart"/>
      <w:r w:rsidRPr="00312206">
        <w:rPr>
          <w:rFonts w:cstheme="minorHAnsi"/>
        </w:rPr>
        <w:t>CustomerNotFoundException</w:t>
      </w:r>
      <w:proofErr w:type="spellEnd"/>
      <w:r w:rsidRPr="00312206">
        <w:rPr>
          <w:rFonts w:cstheme="minorHAnsi"/>
        </w:rPr>
        <w:t xml:space="preserve"> ex) { </w:t>
      </w:r>
    </w:p>
    <w:p w14:paraId="04490A05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ra.addFlashAttribute</w:t>
      </w:r>
      <w:proofErr w:type="spellEnd"/>
      <w:proofErr w:type="gramEnd"/>
      <w:r w:rsidRPr="00312206">
        <w:rPr>
          <w:rFonts w:cstheme="minorHAnsi"/>
        </w:rPr>
        <w:t xml:space="preserve">("message", </w:t>
      </w:r>
      <w:proofErr w:type="spellStart"/>
      <w:r w:rsidRPr="00312206">
        <w:rPr>
          <w:rFonts w:cstheme="minorHAnsi"/>
        </w:rPr>
        <w:t>ex.getMessage</w:t>
      </w:r>
      <w:proofErr w:type="spellEnd"/>
      <w:r w:rsidRPr="00312206">
        <w:rPr>
          <w:rFonts w:cstheme="minorHAnsi"/>
        </w:rPr>
        <w:t xml:space="preserve">()); </w:t>
      </w:r>
    </w:p>
    <w:p w14:paraId="0112244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; </w:t>
      </w:r>
    </w:p>
    <w:p w14:paraId="3006960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07B75DE6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2099F21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@GetMapping("/customers/edit/{id}") </w:t>
      </w:r>
    </w:p>
    <w:p w14:paraId="4CEA5BE0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r w:rsidRPr="00312206">
        <w:rPr>
          <w:rFonts w:cstheme="minorHAnsi"/>
        </w:rPr>
        <w:t>editCustomer</w:t>
      </w:r>
      <w:proofErr w:type="spellEnd"/>
      <w:r w:rsidRPr="00312206">
        <w:rPr>
          <w:rFonts w:cstheme="minorHAnsi"/>
        </w:rPr>
        <w:t xml:space="preserve">(@PathVariable("id") Integer id, Model </w:t>
      </w:r>
      <w:proofErr w:type="spellStart"/>
      <w:r w:rsidRPr="00312206">
        <w:rPr>
          <w:rFonts w:cstheme="minorHAnsi"/>
        </w:rPr>
        <w:t>model</w:t>
      </w:r>
      <w:proofErr w:type="spellEnd"/>
      <w:r w:rsidRPr="00312206">
        <w:rPr>
          <w:rFonts w:cstheme="minorHAnsi"/>
        </w:rPr>
        <w:t xml:space="preserve">, </w:t>
      </w:r>
    </w:p>
    <w:p w14:paraId="55D382F1" w14:textId="77777777" w:rsidR="00312206" w:rsidRPr="00312206" w:rsidRDefault="00312206" w:rsidP="00312206">
      <w:pPr>
        <w:rPr>
          <w:rFonts w:cstheme="minorHAnsi"/>
        </w:rPr>
      </w:pP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 </w:t>
      </w:r>
      <w:proofErr w:type="spellStart"/>
      <w:r w:rsidRPr="00312206">
        <w:rPr>
          <w:rFonts w:cstheme="minorHAnsi"/>
        </w:rPr>
        <w:t>ra</w:t>
      </w:r>
      <w:proofErr w:type="spellEnd"/>
      <w:r w:rsidRPr="00312206">
        <w:rPr>
          <w:rFonts w:cstheme="minorHAnsi"/>
        </w:rPr>
        <w:t xml:space="preserve">) { </w:t>
      </w:r>
    </w:p>
    <w:p w14:paraId="2E53428D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try { </w:t>
      </w:r>
    </w:p>
    <w:p w14:paraId="4B2CDD62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Customer </w:t>
      </w:r>
      <w:proofErr w:type="spellStart"/>
      <w:r w:rsidRPr="00312206">
        <w:rPr>
          <w:rFonts w:cstheme="minorHAnsi"/>
        </w:rPr>
        <w:t>customer</w:t>
      </w:r>
      <w:proofErr w:type="spellEnd"/>
      <w:r w:rsidRPr="00312206">
        <w:rPr>
          <w:rFonts w:cstheme="minorHAnsi"/>
        </w:rPr>
        <w:t xml:space="preserve"> = </w:t>
      </w:r>
      <w:proofErr w:type="spellStart"/>
      <w:r w:rsidRPr="00312206">
        <w:rPr>
          <w:rFonts w:cstheme="minorHAnsi"/>
        </w:rPr>
        <w:t>service.get</w:t>
      </w:r>
      <w:proofErr w:type="spellEnd"/>
      <w:r w:rsidRPr="00312206">
        <w:rPr>
          <w:rFonts w:cstheme="minorHAnsi"/>
        </w:rPr>
        <w:t xml:space="preserve">(id); </w:t>
      </w:r>
    </w:p>
    <w:p w14:paraId="1335E15B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List&lt;Country&gt; countries = </w:t>
      </w:r>
      <w:proofErr w:type="spellStart"/>
      <w:proofErr w:type="gramStart"/>
      <w:r w:rsidRPr="00312206">
        <w:rPr>
          <w:rFonts w:cstheme="minorHAnsi"/>
        </w:rPr>
        <w:t>service.listAllCountries</w:t>
      </w:r>
      <w:proofErr w:type="spellEnd"/>
      <w:proofErr w:type="gramEnd"/>
      <w:r w:rsidRPr="00312206">
        <w:rPr>
          <w:rFonts w:cstheme="minorHAnsi"/>
        </w:rPr>
        <w:t xml:space="preserve">(); </w:t>
      </w:r>
    </w:p>
    <w:p w14:paraId="151310FD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>("</w:t>
      </w:r>
      <w:proofErr w:type="spellStart"/>
      <w:r w:rsidRPr="00312206">
        <w:rPr>
          <w:rFonts w:cstheme="minorHAnsi"/>
        </w:rPr>
        <w:t>listCountries</w:t>
      </w:r>
      <w:proofErr w:type="spellEnd"/>
      <w:r w:rsidRPr="00312206">
        <w:rPr>
          <w:rFonts w:cstheme="minorHAnsi"/>
        </w:rPr>
        <w:t xml:space="preserve">", countries); </w:t>
      </w:r>
    </w:p>
    <w:p w14:paraId="177F84D7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 xml:space="preserve">("customer", customer); </w:t>
      </w:r>
    </w:p>
    <w:p w14:paraId="1217F829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model.addAttribute</w:t>
      </w:r>
      <w:proofErr w:type="spellEnd"/>
      <w:proofErr w:type="gramEnd"/>
      <w:r w:rsidRPr="00312206">
        <w:rPr>
          <w:rFonts w:cstheme="minorHAnsi"/>
        </w:rPr>
        <w:t>("</w:t>
      </w:r>
      <w:proofErr w:type="spellStart"/>
      <w:r w:rsidRPr="00312206">
        <w:rPr>
          <w:rFonts w:cstheme="minorHAnsi"/>
        </w:rPr>
        <w:t>pageTitle</w:t>
      </w:r>
      <w:proofErr w:type="spellEnd"/>
      <w:r w:rsidRPr="00312206">
        <w:rPr>
          <w:rFonts w:cstheme="minorHAnsi"/>
        </w:rPr>
        <w:t xml:space="preserve">", </w:t>
      </w:r>
      <w:proofErr w:type="spellStart"/>
      <w:r w:rsidRPr="00312206">
        <w:rPr>
          <w:rFonts w:cstheme="minorHAnsi"/>
        </w:rPr>
        <w:t>String.format</w:t>
      </w:r>
      <w:proofErr w:type="spellEnd"/>
      <w:r w:rsidRPr="00312206">
        <w:rPr>
          <w:rFonts w:cstheme="minorHAnsi"/>
        </w:rPr>
        <w:t xml:space="preserve">("Edit Customer (ID: </w:t>
      </w:r>
    </w:p>
    <w:p w14:paraId="3C97FE62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%d)", id)); </w:t>
      </w:r>
    </w:p>
    <w:p w14:paraId="2E06C600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return "customers/</w:t>
      </w:r>
      <w:proofErr w:type="spellStart"/>
      <w:r w:rsidRPr="00312206">
        <w:rPr>
          <w:rFonts w:cstheme="minorHAnsi"/>
        </w:rPr>
        <w:t>customer_form</w:t>
      </w:r>
      <w:proofErr w:type="spellEnd"/>
      <w:r w:rsidRPr="00312206">
        <w:rPr>
          <w:rFonts w:cstheme="minorHAnsi"/>
        </w:rPr>
        <w:t xml:space="preserve">"; </w:t>
      </w:r>
    </w:p>
    <w:p w14:paraId="37F85501" w14:textId="54E6C404" w:rsid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} catch (</w:t>
      </w:r>
      <w:proofErr w:type="spellStart"/>
      <w:r w:rsidRPr="00312206">
        <w:rPr>
          <w:rFonts w:cstheme="minorHAnsi"/>
        </w:rPr>
        <w:t>CustomerNotFoundException</w:t>
      </w:r>
      <w:proofErr w:type="spellEnd"/>
      <w:r w:rsidRPr="00312206">
        <w:rPr>
          <w:rFonts w:cstheme="minorHAnsi"/>
        </w:rPr>
        <w:t xml:space="preserve"> ex) {</w:t>
      </w:r>
    </w:p>
    <w:p w14:paraId="09968902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ra.addFlashAttribute</w:t>
      </w:r>
      <w:proofErr w:type="spellEnd"/>
      <w:proofErr w:type="gramEnd"/>
      <w:r w:rsidRPr="00312206">
        <w:rPr>
          <w:rFonts w:cstheme="minorHAnsi"/>
        </w:rPr>
        <w:t xml:space="preserve">("message", </w:t>
      </w:r>
      <w:proofErr w:type="spellStart"/>
      <w:r w:rsidRPr="00312206">
        <w:rPr>
          <w:rFonts w:cstheme="minorHAnsi"/>
        </w:rPr>
        <w:t>ex.getMessage</w:t>
      </w:r>
      <w:proofErr w:type="spellEnd"/>
      <w:r w:rsidRPr="00312206">
        <w:rPr>
          <w:rFonts w:cstheme="minorHAnsi"/>
        </w:rPr>
        <w:t xml:space="preserve">()); </w:t>
      </w:r>
    </w:p>
    <w:p w14:paraId="6F12C87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lastRenderedPageBreak/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; </w:t>
      </w:r>
    </w:p>
    <w:p w14:paraId="3EA2A7D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010EFA0C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369B3E48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@PostMapping("/customers/save") </w:t>
      </w:r>
    </w:p>
    <w:p w14:paraId="7CB1122A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proofErr w:type="gramStart"/>
      <w:r w:rsidRPr="00312206">
        <w:rPr>
          <w:rFonts w:cstheme="minorHAnsi"/>
        </w:rPr>
        <w:t>saveCustomer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 xml:space="preserve">Customer customer, </w:t>
      </w: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 </w:t>
      </w:r>
      <w:proofErr w:type="spellStart"/>
      <w:r w:rsidRPr="00312206">
        <w:rPr>
          <w:rFonts w:cstheme="minorHAnsi"/>
        </w:rPr>
        <w:t>ra</w:t>
      </w:r>
      <w:proofErr w:type="spellEnd"/>
      <w:r w:rsidRPr="00312206">
        <w:rPr>
          <w:rFonts w:cstheme="minorHAnsi"/>
        </w:rPr>
        <w:t xml:space="preserve">) { </w:t>
      </w:r>
    </w:p>
    <w:p w14:paraId="3012E1E6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service.save</w:t>
      </w:r>
      <w:proofErr w:type="spellEnd"/>
      <w:proofErr w:type="gramEnd"/>
      <w:r w:rsidRPr="00312206">
        <w:rPr>
          <w:rFonts w:cstheme="minorHAnsi"/>
        </w:rPr>
        <w:t xml:space="preserve">(customer); </w:t>
      </w:r>
    </w:p>
    <w:p w14:paraId="5F710C25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ra.addFlashAttribute</w:t>
      </w:r>
      <w:proofErr w:type="spellEnd"/>
      <w:proofErr w:type="gramEnd"/>
      <w:r w:rsidRPr="00312206">
        <w:rPr>
          <w:rFonts w:cstheme="minorHAnsi"/>
        </w:rPr>
        <w:t xml:space="preserve">("message", "The customer ID " + </w:t>
      </w:r>
      <w:proofErr w:type="spellStart"/>
      <w:r w:rsidRPr="00312206">
        <w:rPr>
          <w:rFonts w:cstheme="minorHAnsi"/>
        </w:rPr>
        <w:t>customer.getId</w:t>
      </w:r>
      <w:proofErr w:type="spellEnd"/>
      <w:r w:rsidRPr="00312206">
        <w:rPr>
          <w:rFonts w:cstheme="minorHAnsi"/>
        </w:rPr>
        <w:t xml:space="preserve">() + " </w:t>
      </w:r>
    </w:p>
    <w:p w14:paraId="0EEBCE3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has been updated successfully."); </w:t>
      </w:r>
    </w:p>
    <w:p w14:paraId="07540275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; </w:t>
      </w:r>
    </w:p>
    <w:p w14:paraId="3CEF057E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38B27516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@GetMapping("/customers/delete/{id}") </w:t>
      </w:r>
    </w:p>
    <w:p w14:paraId="31429D51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public String </w:t>
      </w:r>
      <w:proofErr w:type="spellStart"/>
      <w:proofErr w:type="gramStart"/>
      <w:r w:rsidRPr="00312206">
        <w:rPr>
          <w:rFonts w:cstheme="minorHAnsi"/>
        </w:rPr>
        <w:t>deleteCustomer</w:t>
      </w:r>
      <w:proofErr w:type="spellEnd"/>
      <w:r w:rsidRPr="00312206">
        <w:rPr>
          <w:rFonts w:cstheme="minorHAnsi"/>
        </w:rPr>
        <w:t>(</w:t>
      </w:r>
      <w:proofErr w:type="gramEnd"/>
      <w:r w:rsidRPr="00312206">
        <w:rPr>
          <w:rFonts w:cstheme="minorHAnsi"/>
        </w:rPr>
        <w:t xml:space="preserve">@PathVariable Integer id, </w:t>
      </w:r>
      <w:proofErr w:type="spellStart"/>
      <w:r w:rsidRPr="00312206">
        <w:rPr>
          <w:rFonts w:cstheme="minorHAnsi"/>
        </w:rPr>
        <w:t>RedirectAttributes</w:t>
      </w:r>
      <w:proofErr w:type="spellEnd"/>
      <w:r w:rsidRPr="00312206">
        <w:rPr>
          <w:rFonts w:cstheme="minorHAnsi"/>
        </w:rPr>
        <w:t xml:space="preserve"> </w:t>
      </w:r>
      <w:proofErr w:type="spellStart"/>
      <w:r w:rsidRPr="00312206">
        <w:rPr>
          <w:rFonts w:cstheme="minorHAnsi"/>
        </w:rPr>
        <w:t>ra</w:t>
      </w:r>
      <w:proofErr w:type="spellEnd"/>
      <w:r w:rsidRPr="00312206">
        <w:rPr>
          <w:rFonts w:cstheme="minorHAnsi"/>
        </w:rPr>
        <w:t xml:space="preserve">) { </w:t>
      </w:r>
    </w:p>
    <w:p w14:paraId="6399FB79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try { </w:t>
      </w:r>
    </w:p>
    <w:p w14:paraId="25514300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service.delete</w:t>
      </w:r>
      <w:proofErr w:type="spellEnd"/>
      <w:proofErr w:type="gramEnd"/>
      <w:r w:rsidRPr="00312206">
        <w:rPr>
          <w:rFonts w:cstheme="minorHAnsi"/>
        </w:rPr>
        <w:t xml:space="preserve">(id); </w:t>
      </w:r>
    </w:p>
    <w:p w14:paraId="39841C02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ra.addFlashAttribute</w:t>
      </w:r>
      <w:proofErr w:type="spellEnd"/>
      <w:proofErr w:type="gramEnd"/>
      <w:r w:rsidRPr="00312206">
        <w:rPr>
          <w:rFonts w:cstheme="minorHAnsi"/>
        </w:rPr>
        <w:t xml:space="preserve">("message", "The customer ID " + id + " has </w:t>
      </w:r>
    </w:p>
    <w:p w14:paraId="1C335DBB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been deleted successfully."); </w:t>
      </w:r>
    </w:p>
    <w:p w14:paraId="799FA313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>} catch (</w:t>
      </w:r>
      <w:proofErr w:type="spellStart"/>
      <w:r w:rsidRPr="00312206">
        <w:rPr>
          <w:rFonts w:cstheme="minorHAnsi"/>
        </w:rPr>
        <w:t>CustomerNotFoundException</w:t>
      </w:r>
      <w:proofErr w:type="spellEnd"/>
      <w:r w:rsidRPr="00312206">
        <w:rPr>
          <w:rFonts w:cstheme="minorHAnsi"/>
        </w:rPr>
        <w:t xml:space="preserve"> ex) { </w:t>
      </w:r>
    </w:p>
    <w:p w14:paraId="7C400F6D" w14:textId="77777777" w:rsidR="00312206" w:rsidRPr="00312206" w:rsidRDefault="00312206" w:rsidP="00312206">
      <w:pPr>
        <w:rPr>
          <w:rFonts w:cstheme="minorHAnsi"/>
        </w:rPr>
      </w:pPr>
      <w:proofErr w:type="spellStart"/>
      <w:proofErr w:type="gramStart"/>
      <w:r w:rsidRPr="00312206">
        <w:rPr>
          <w:rFonts w:cstheme="minorHAnsi"/>
        </w:rPr>
        <w:t>ra.addFlashAttribute</w:t>
      </w:r>
      <w:proofErr w:type="spellEnd"/>
      <w:proofErr w:type="gramEnd"/>
      <w:r w:rsidRPr="00312206">
        <w:rPr>
          <w:rFonts w:cstheme="minorHAnsi"/>
        </w:rPr>
        <w:t xml:space="preserve">("message", </w:t>
      </w:r>
      <w:proofErr w:type="spellStart"/>
      <w:r w:rsidRPr="00312206">
        <w:rPr>
          <w:rFonts w:cstheme="minorHAnsi"/>
        </w:rPr>
        <w:t>ex.getMessage</w:t>
      </w:r>
      <w:proofErr w:type="spellEnd"/>
      <w:r w:rsidRPr="00312206">
        <w:rPr>
          <w:rFonts w:cstheme="minorHAnsi"/>
        </w:rPr>
        <w:t xml:space="preserve">()); </w:t>
      </w:r>
    </w:p>
    <w:p w14:paraId="409CCECB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5AB627DF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return </w:t>
      </w:r>
      <w:proofErr w:type="spellStart"/>
      <w:r w:rsidRPr="00312206">
        <w:rPr>
          <w:rFonts w:cstheme="minorHAnsi"/>
        </w:rPr>
        <w:t>defaultRedirectURL</w:t>
      </w:r>
      <w:proofErr w:type="spellEnd"/>
      <w:r w:rsidRPr="00312206">
        <w:rPr>
          <w:rFonts w:cstheme="minorHAnsi"/>
        </w:rPr>
        <w:t xml:space="preserve">; </w:t>
      </w:r>
    </w:p>
    <w:p w14:paraId="192485F5" w14:textId="77777777" w:rsidR="00312206" w:rsidRPr="00312206" w:rsidRDefault="00312206" w:rsidP="00312206">
      <w:pPr>
        <w:rPr>
          <w:rFonts w:cstheme="minorHAnsi"/>
        </w:rPr>
      </w:pPr>
      <w:r w:rsidRPr="00312206">
        <w:rPr>
          <w:rFonts w:cstheme="minorHAnsi"/>
        </w:rPr>
        <w:t xml:space="preserve">} </w:t>
      </w:r>
    </w:p>
    <w:p w14:paraId="51FFE63B" w14:textId="2933C9B8" w:rsidR="00312206" w:rsidRPr="00436664" w:rsidRDefault="00312206" w:rsidP="00312206">
      <w:pPr>
        <w:rPr>
          <w:rFonts w:cstheme="minorHAnsi"/>
        </w:rPr>
      </w:pPr>
      <w:r w:rsidRPr="00312206">
        <w:rPr>
          <w:rFonts w:cstheme="minorHAnsi"/>
        </w:rPr>
        <w:t>}</w:t>
      </w:r>
    </w:p>
    <w:sectPr w:rsidR="00312206" w:rsidRPr="00436664">
      <w:footerReference w:type="default" r:id="rId65"/>
      <w:pgSz w:w="12240" w:h="15840"/>
      <w:pgMar w:top="1080" w:right="1080" w:bottom="108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3E77E" w14:textId="77777777" w:rsidR="00A76672" w:rsidRDefault="00A76672">
      <w:pPr>
        <w:spacing w:after="0" w:line="240" w:lineRule="auto"/>
      </w:pPr>
      <w:r>
        <w:separator/>
      </w:r>
    </w:p>
  </w:endnote>
  <w:endnote w:type="continuationSeparator" w:id="0">
    <w:p w14:paraId="4CB02E5A" w14:textId="77777777" w:rsidR="00A76672" w:rsidRDefault="00A76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">
    <w:altName w:val="Arial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E2151" w14:textId="77777777" w:rsidR="00DF5A5B" w:rsidRDefault="00000000">
    <w:pPr>
      <w:pStyle w:val="Foot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53BD282" wp14:editId="7307A25C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0E230" w14:textId="77777777" w:rsidR="00DF5A5B" w:rsidRDefault="00DF5A5B">
                          <w:pPr>
                            <w:pStyle w:val="NoSpacing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553BD28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" filled="f" stroked="f">
              <v:textbox style="mso-fit-shape-to-text:t" inset=",0,,0">
                <w:txbxContent>
                  <w:p w14:paraId="32C0E230" w14:textId="77777777" w:rsidR="00DF5A5B" w:rsidRDefault="00DF5A5B">
                    <w:pPr>
                      <w:pStyle w:val="NoSpacing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6EC9B29" wp14:editId="3E093190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6798310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8851265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61D69" w14:textId="77777777" w:rsidR="00DF5A5B" w:rsidRDefault="00000000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EC9B29" id="Text Box 6" o:spid="_x0000_s1033" type="#_x0000_t202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" filled="f" stroked="f">
              <v:textbox style="layout-flow:vertical">
                <w:txbxContent>
                  <w:p w14:paraId="4A161D69" w14:textId="77777777" w:rsidR="00DF5A5B" w:rsidRDefault="00000000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 xml:space="preserve"> PAGE  \* Arabic  \* MERGEFORMAT 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1BF2799" wp14:editId="1D5EDA9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8475" cy="9114790"/>
              <wp:effectExtent l="0" t="0" r="635" b="6350"/>
              <wp:wrapNone/>
              <wp:docPr id="1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8475" cy="911479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50C8B81E" id="Rectangle 4" o:spid="_x0000_s1026" style="position:absolute;margin-left:0;margin-top:0;width:539.25pt;height:717.7pt;z-index:251664384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" filled="f" strokecolor="black [3213]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F4D408" wp14:editId="7D772D70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468630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15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7C70CE79" id="Rectangle 8" o:spid="_x0000_s1026" style="position:absolute;margin-left:0;margin-top:0;width:10.1pt;height:495.9pt;z-index:251665408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" fillcolor="black [3213]" strok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0172F86" wp14:editId="74872209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1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11C3C68A" id="Rectangle 9" o:spid="_x0000_s1026" style="position:absolute;margin-left:0;margin-top:0;width:10.1pt;height:222.3pt;z-index:251666432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" fillcolor="#d1282e [3215]" stroked="f"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970860" w14:textId="77777777" w:rsidR="00A76672" w:rsidRDefault="00A76672">
      <w:pPr>
        <w:spacing w:after="0" w:line="240" w:lineRule="auto"/>
      </w:pPr>
      <w:r>
        <w:separator/>
      </w:r>
    </w:p>
  </w:footnote>
  <w:footnote w:type="continuationSeparator" w:id="0">
    <w:p w14:paraId="3EAE0166" w14:textId="77777777" w:rsidR="00A76672" w:rsidRDefault="00A76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7EF9"/>
    <w:multiLevelType w:val="hybridMultilevel"/>
    <w:tmpl w:val="441085DC"/>
    <w:lvl w:ilvl="0" w:tplc="49A23220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E4DFB"/>
    <w:multiLevelType w:val="hybridMultilevel"/>
    <w:tmpl w:val="BCDCED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44A98"/>
    <w:multiLevelType w:val="hybridMultilevel"/>
    <w:tmpl w:val="E8048CA4"/>
    <w:lvl w:ilvl="0" w:tplc="DF905C5E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9213B"/>
    <w:multiLevelType w:val="hybridMultilevel"/>
    <w:tmpl w:val="4E08DEEC"/>
    <w:lvl w:ilvl="0" w:tplc="4E9AD75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724A0"/>
    <w:multiLevelType w:val="hybridMultilevel"/>
    <w:tmpl w:val="A30A56BA"/>
    <w:lvl w:ilvl="0" w:tplc="90B277C8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13C86"/>
    <w:multiLevelType w:val="hybridMultilevel"/>
    <w:tmpl w:val="A2262CDE"/>
    <w:lvl w:ilvl="0" w:tplc="975052C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CA3B42"/>
    <w:multiLevelType w:val="hybridMultilevel"/>
    <w:tmpl w:val="E728AB08"/>
    <w:lvl w:ilvl="0" w:tplc="1F100FD0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B16EC"/>
    <w:multiLevelType w:val="hybridMultilevel"/>
    <w:tmpl w:val="D8EA47EC"/>
    <w:lvl w:ilvl="0" w:tplc="43E87C66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A3DF8"/>
    <w:multiLevelType w:val="hybridMultilevel"/>
    <w:tmpl w:val="7D0EFA18"/>
    <w:lvl w:ilvl="0" w:tplc="9AB493E6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50C4C"/>
    <w:multiLevelType w:val="hybridMultilevel"/>
    <w:tmpl w:val="B0A08CFA"/>
    <w:lvl w:ilvl="0" w:tplc="B9FCA328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928568">
    <w:abstractNumId w:val="6"/>
  </w:num>
  <w:num w:numId="2" w16cid:durableId="942029658">
    <w:abstractNumId w:val="0"/>
  </w:num>
  <w:num w:numId="3" w16cid:durableId="1624992763">
    <w:abstractNumId w:val="4"/>
  </w:num>
  <w:num w:numId="4" w16cid:durableId="38170878">
    <w:abstractNumId w:val="7"/>
  </w:num>
  <w:num w:numId="5" w16cid:durableId="1695033574">
    <w:abstractNumId w:val="5"/>
  </w:num>
  <w:num w:numId="6" w16cid:durableId="406807077">
    <w:abstractNumId w:val="2"/>
  </w:num>
  <w:num w:numId="7" w16cid:durableId="160895898">
    <w:abstractNumId w:val="3"/>
  </w:num>
  <w:num w:numId="8" w16cid:durableId="633755425">
    <w:abstractNumId w:val="9"/>
  </w:num>
  <w:num w:numId="9" w16cid:durableId="54395461">
    <w:abstractNumId w:val="8"/>
  </w:num>
  <w:num w:numId="10" w16cid:durableId="2129422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CA"/>
    <w:rsid w:val="000E028D"/>
    <w:rsid w:val="000E46A9"/>
    <w:rsid w:val="00162D2D"/>
    <w:rsid w:val="0017490D"/>
    <w:rsid w:val="001B325E"/>
    <w:rsid w:val="002760F8"/>
    <w:rsid w:val="002E2CCA"/>
    <w:rsid w:val="00312206"/>
    <w:rsid w:val="003617B8"/>
    <w:rsid w:val="003E07E8"/>
    <w:rsid w:val="004007E8"/>
    <w:rsid w:val="00436664"/>
    <w:rsid w:val="00650444"/>
    <w:rsid w:val="0068538C"/>
    <w:rsid w:val="006931CF"/>
    <w:rsid w:val="006B0E4E"/>
    <w:rsid w:val="006B5033"/>
    <w:rsid w:val="00815269"/>
    <w:rsid w:val="00857800"/>
    <w:rsid w:val="008C250F"/>
    <w:rsid w:val="00996530"/>
    <w:rsid w:val="009A699D"/>
    <w:rsid w:val="00A122FB"/>
    <w:rsid w:val="00A147E3"/>
    <w:rsid w:val="00A76672"/>
    <w:rsid w:val="00A827EC"/>
    <w:rsid w:val="00AF30A5"/>
    <w:rsid w:val="00B4325F"/>
    <w:rsid w:val="00B77F0D"/>
    <w:rsid w:val="00BB5DA9"/>
    <w:rsid w:val="00C409A4"/>
    <w:rsid w:val="00CC2C2A"/>
    <w:rsid w:val="00D50024"/>
    <w:rsid w:val="00D5206D"/>
    <w:rsid w:val="00D5227A"/>
    <w:rsid w:val="00D5766E"/>
    <w:rsid w:val="00DF3B32"/>
    <w:rsid w:val="00DF5A5B"/>
    <w:rsid w:val="00E51045"/>
    <w:rsid w:val="00E8380E"/>
    <w:rsid w:val="00EF2B1B"/>
    <w:rsid w:val="00F550CF"/>
    <w:rsid w:val="00FC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0E730"/>
  <w15:docId w15:val="{FE042086-56FC-4B20-9242-98836EA0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7B8"/>
  </w:style>
  <w:style w:type="paragraph" w:styleId="Heading1">
    <w:name w:val="heading 1"/>
    <w:basedOn w:val="Normal"/>
    <w:next w:val="Normal"/>
    <w:link w:val="Heading1Char"/>
    <w:uiPriority w:val="9"/>
    <w:qFormat/>
    <w:rsid w:val="002E2C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7A7A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A7A7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C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C3C3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C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C3C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C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C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C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CA"/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CA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CA"/>
    <w:rPr>
      <w:rFonts w:asciiTheme="majorHAnsi" w:eastAsiaTheme="majorEastAsia" w:hAnsiTheme="majorHAnsi" w:cstheme="majorBidi"/>
      <w:b/>
      <w:bCs/>
      <w:color w:val="7A7A7A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CA"/>
    <w:rPr>
      <w:rFonts w:asciiTheme="majorHAnsi" w:eastAsiaTheme="majorEastAsia" w:hAnsiTheme="majorHAnsi" w:cstheme="majorBidi"/>
      <w:b/>
      <w:bCs/>
      <w:i/>
      <w:iCs/>
      <w:color w:val="7A7A7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CA"/>
    <w:rPr>
      <w:rFonts w:asciiTheme="majorHAnsi" w:eastAsiaTheme="majorEastAsia" w:hAnsiTheme="majorHAnsi" w:cstheme="majorBidi"/>
      <w:color w:val="3C3C3C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CA"/>
    <w:rPr>
      <w:rFonts w:asciiTheme="majorHAnsi" w:eastAsiaTheme="majorEastAsia" w:hAnsiTheme="majorHAnsi" w:cstheme="majorBidi"/>
      <w:i/>
      <w:iCs/>
      <w:color w:val="3C3C3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C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CA"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C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E2CCA"/>
    <w:pPr>
      <w:spacing w:line="240" w:lineRule="auto"/>
    </w:pPr>
    <w:rPr>
      <w:b/>
      <w:bCs/>
      <w:color w:val="7A7A7A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E2CCA"/>
    <w:pPr>
      <w:pBdr>
        <w:bottom w:val="single" w:sz="8" w:space="4" w:color="7A7A7A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9C1E2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2CCA"/>
    <w:rPr>
      <w:rFonts w:asciiTheme="majorHAnsi" w:eastAsiaTheme="majorEastAsia" w:hAnsiTheme="majorHAnsi" w:cstheme="majorBidi"/>
      <w:color w:val="9C1E2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CA"/>
    <w:pPr>
      <w:numPr>
        <w:ilvl w:val="1"/>
      </w:numPr>
    </w:pPr>
    <w:rPr>
      <w:rFonts w:asciiTheme="majorHAnsi" w:eastAsiaTheme="majorEastAsia" w:hAnsiTheme="majorHAnsi" w:cstheme="majorBidi"/>
      <w:i/>
      <w:iCs/>
      <w:color w:val="7A7A7A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2CCA"/>
    <w:rPr>
      <w:rFonts w:asciiTheme="majorHAnsi" w:eastAsiaTheme="majorEastAsia" w:hAnsiTheme="majorHAnsi" w:cstheme="majorBidi"/>
      <w:i/>
      <w:iCs/>
      <w:color w:val="7A7A7A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E2CCA"/>
    <w:rPr>
      <w:b/>
      <w:bCs/>
    </w:rPr>
  </w:style>
  <w:style w:type="character" w:styleId="Emphasis">
    <w:name w:val="Emphasis"/>
    <w:basedOn w:val="DefaultParagraphFont"/>
    <w:uiPriority w:val="20"/>
    <w:qFormat/>
    <w:rsid w:val="002E2CCA"/>
    <w:rPr>
      <w:i/>
      <w:iCs/>
    </w:rPr>
  </w:style>
  <w:style w:type="paragraph" w:styleId="NoSpacing">
    <w:name w:val="No Spacing"/>
    <w:link w:val="NoSpacingChar"/>
    <w:uiPriority w:val="1"/>
    <w:qFormat/>
    <w:rsid w:val="002E2CC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2CC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E2CC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CA"/>
    <w:pPr>
      <w:pBdr>
        <w:bottom w:val="single" w:sz="4" w:space="4" w:color="7A7A7A" w:themeColor="accent1"/>
      </w:pBdr>
      <w:spacing w:before="200" w:after="280"/>
      <w:ind w:left="936" w:right="936"/>
    </w:pPr>
    <w:rPr>
      <w:b/>
      <w:bCs/>
      <w:i/>
      <w:iCs/>
      <w:color w:val="7A7A7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CA"/>
    <w:rPr>
      <w:b/>
      <w:bCs/>
      <w:i/>
      <w:iCs/>
      <w:color w:val="7A7A7A" w:themeColor="accent1"/>
    </w:rPr>
  </w:style>
  <w:style w:type="character" w:styleId="SubtleEmphasis">
    <w:name w:val="Subtle Emphasis"/>
    <w:basedOn w:val="DefaultParagraphFont"/>
    <w:uiPriority w:val="19"/>
    <w:qFormat/>
    <w:rsid w:val="002E2CC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E2CCA"/>
    <w:rPr>
      <w:b/>
      <w:bCs/>
      <w:i/>
      <w:iCs/>
      <w:color w:val="7A7A7A" w:themeColor="accent1"/>
    </w:rPr>
  </w:style>
  <w:style w:type="character" w:styleId="SubtleReference">
    <w:name w:val="Subtle Reference"/>
    <w:basedOn w:val="DefaultParagraphFont"/>
    <w:uiPriority w:val="31"/>
    <w:qFormat/>
    <w:rsid w:val="002E2CCA"/>
    <w:rPr>
      <w:smallCaps/>
      <w:color w:val="F5C20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E2CCA"/>
    <w:rPr>
      <w:b/>
      <w:bCs/>
      <w:smallCaps/>
      <w:color w:val="F5C20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E2CC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2CC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Pr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sid w:val="002E2C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2C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C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C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2CCA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162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325E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3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9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6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7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5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7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support.google.com/accessibility/android/answer/6283677?hl=en" TargetMode="External"/><Relationship Id="rId26" Type="http://schemas.openxmlformats.org/officeDocument/2006/relationships/hyperlink" Target="https://flutter.dev/" TargetMode="External"/><Relationship Id="rId39" Type="http://schemas.openxmlformats.org/officeDocument/2006/relationships/image" Target="media/image15.png"/><Relationship Id="rId21" Type="http://schemas.openxmlformats.org/officeDocument/2006/relationships/hyperlink" Target="https://www.softwareadvice.com/resources/software-implementation-plan/" TargetMode="External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63" Type="http://schemas.openxmlformats.org/officeDocument/2006/relationships/image" Target="media/image39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www.guru99.com/java-platform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everydayonlinemarketing.com/" TargetMode="External"/><Relationship Id="rId32" Type="http://schemas.openxmlformats.org/officeDocument/2006/relationships/hyperlink" Target="https://github.com/MonsieurZbanowanYY/E-Commerce-App-UI-Flutter" TargetMode="External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hbr.org/2011/12/the-future-of-shopping" TargetMode="External"/><Relationship Id="rId28" Type="http://schemas.openxmlformats.org/officeDocument/2006/relationships/hyperlink" Target="https://developer.android.com/studio/features" TargetMode="External"/><Relationship Id="rId36" Type="http://schemas.openxmlformats.org/officeDocument/2006/relationships/image" Target="media/image12.png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61" Type="http://schemas.openxmlformats.org/officeDocument/2006/relationships/image" Target="media/image37.png"/><Relationship Id="rId10" Type="http://schemas.openxmlformats.org/officeDocument/2006/relationships/image" Target="media/image3.jpeg"/><Relationship Id="rId19" Type="http://schemas.openxmlformats.org/officeDocument/2006/relationships/hyperlink" Target="https://appdividend.com/category/flutter/" TargetMode="External"/><Relationship Id="rId31" Type="http://schemas.openxmlformats.org/officeDocument/2006/relationships/hyperlink" Target="https://www.aldricharchive.co.uk/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60" Type="http://schemas.openxmlformats.org/officeDocument/2006/relationships/image" Target="media/image36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dart.dev/" TargetMode="External"/><Relationship Id="rId27" Type="http://schemas.openxmlformats.org/officeDocument/2006/relationships/hyperlink" Target="https://www.geeksforgeeks.org" TargetMode="External"/><Relationship Id="rId30" Type="http://schemas.openxmlformats.org/officeDocument/2006/relationships/hyperlink" Target="https://sgrlaw.com/ttl-articles/10-technology-challenges/" TargetMode="External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image" Target="media/image32.png"/><Relationship Id="rId64" Type="http://schemas.openxmlformats.org/officeDocument/2006/relationships/image" Target="media/image40.png"/><Relationship Id="rId8" Type="http://schemas.openxmlformats.org/officeDocument/2006/relationships/image" Target="media/image1.jpe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mcmw.abilitynet.org.uk/talkback-android-jelly-bean-4-2-2" TargetMode="External"/><Relationship Id="rId25" Type="http://schemas.openxmlformats.org/officeDocument/2006/relationships/hyperlink" Target="https://firebase.google.com/docs" TargetMode="External"/><Relationship Id="rId33" Type="http://schemas.openxmlformats.org/officeDocument/2006/relationships/hyperlink" Target="https://www.oberlo.com/" TargetMode="External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59" Type="http://schemas.openxmlformats.org/officeDocument/2006/relationships/image" Target="media/image35.png"/><Relationship Id="rId67" Type="http://schemas.openxmlformats.org/officeDocument/2006/relationships/glossaryDocument" Target="glossary/document.xml"/><Relationship Id="rId20" Type="http://schemas.openxmlformats.org/officeDocument/2006/relationships/hyperlink" Target="https://codecarbon.com/pros-cons-dart-language/" TargetMode="External"/><Relationship Id="rId41" Type="http://schemas.openxmlformats.org/officeDocument/2006/relationships/image" Target="media/image17.png"/><Relationship Id="rId54" Type="http://schemas.openxmlformats.org/officeDocument/2006/relationships/image" Target="media/image30.png"/><Relationship Id="rId62" Type="http://schemas.openxmlformats.org/officeDocument/2006/relationships/image" Target="media/image3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25\Essential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C36BB61689F440588E9761C2455E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582BA-B553-49DC-802B-58CEDB4DBA0D}"/>
      </w:docPartPr>
      <w:docPartBody>
        <w:p w:rsidR="0073086B" w:rsidRDefault="00000000">
          <w:pPr>
            <w:pStyle w:val="3C36BB61689F440588E9761C2455E09E"/>
          </w:pPr>
          <w: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">
    <w:altName w:val="Arial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F2"/>
    <w:rsid w:val="001C3F6B"/>
    <w:rsid w:val="0020047C"/>
    <w:rsid w:val="00387BBA"/>
    <w:rsid w:val="004007E8"/>
    <w:rsid w:val="00432F8E"/>
    <w:rsid w:val="0073086B"/>
    <w:rsid w:val="007F61F2"/>
    <w:rsid w:val="00A147E3"/>
    <w:rsid w:val="00D11D2C"/>
    <w:rsid w:val="00D50024"/>
    <w:rsid w:val="00DE0D02"/>
    <w:rsid w:val="00DF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Cs/>
      <w:caps/>
      <w:color w:val="4472C4" w:themeColor="accent1"/>
      <w:kern w:val="0"/>
      <w:sz w:val="28"/>
      <w:szCs w:val="28"/>
      <w:lang w:eastAsia="ja-JP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88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44546A" w:themeColor="text2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36BB61689F440588E9761C2455E09E">
    <w:name w:val="3C36BB61689F440588E9761C2455E09E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4472C4" w:themeColor="accent1"/>
      <w:kern w:val="0"/>
      <w:sz w:val="28"/>
      <w:szCs w:val="28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bCs/>
      <w:caps/>
      <w:color w:val="44546A" w:themeColor="text2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1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5A596-3A1B-48BF-9817-36621DBA6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EssentialReport.dotx</Template>
  <TotalTime>240</TotalTime>
  <Pages>79</Pages>
  <Words>10872</Words>
  <Characters>61974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E-Commerce APP</vt:lpstr>
    </vt:vector>
  </TitlesOfParts>
  <Company/>
  <LinksUpToDate>false</LinksUpToDate>
  <CharactersWithSpaces>72701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APP</dc:title>
  <dc:subject>Web App (React-js)</dc:subject>
  <dc:creator>Hassan</dc:creator>
  <cp:lastModifiedBy>Hassan Said</cp:lastModifiedBy>
  <cp:revision>12</cp:revision>
  <cp:lastPrinted>2024-05-24T23:35:00Z</cp:lastPrinted>
  <dcterms:created xsi:type="dcterms:W3CDTF">2024-05-23T22:07:00Z</dcterms:created>
  <dcterms:modified xsi:type="dcterms:W3CDTF">2024-05-24T23:37:00Z</dcterms:modified>
</cp:coreProperties>
</file>